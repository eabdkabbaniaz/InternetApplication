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39C64" w14:textId="16B22EA1" w:rsidR="00C411A9" w:rsidRDefault="00C411A9" w:rsidP="004761EE">
      <w:pPr>
        <w:pStyle w:val="04B2"/>
        <w:rPr>
          <w:rtl/>
        </w:rPr>
      </w:pPr>
      <w:r w:rsidRPr="004761EE">
        <w:t xml:space="preserve"> </w:t>
      </w:r>
      <w:r w:rsidR="004761EE">
        <w:rPr>
          <w:rFonts w:hint="cs"/>
          <w:rtl/>
        </w:rPr>
        <w:t>مقدمة</w:t>
      </w:r>
    </w:p>
    <w:p w14:paraId="2ECC892B" w14:textId="63701279" w:rsidR="004761EE" w:rsidRDefault="004761EE" w:rsidP="004761EE">
      <w:pPr>
        <w:pStyle w:val="02"/>
        <w:rPr>
          <w:rtl/>
        </w:rPr>
      </w:pPr>
      <w:r w:rsidRPr="004761EE">
        <w:rPr>
          <w:rtl/>
        </w:rPr>
        <w:t>درسنا في مقرر هندسة البرمجيات-1- مفهوم الهندسة وعبرنا عن تعريف هندسة البرمجيات بشكل هرمي، وقد ذكرنا سبب التعبير عن هندسة البرمجيات بشكل هرمي، هو لزوم تحقيق الجودة.</w:t>
      </w:r>
    </w:p>
    <w:p w14:paraId="2F9F49D1" w14:textId="49D45C9B" w:rsidR="004761EE" w:rsidRDefault="004761EE" w:rsidP="004761EE">
      <w:pPr>
        <w:pStyle w:val="02"/>
        <w:rPr>
          <w:rtl/>
        </w:rPr>
      </w:pPr>
      <w:r w:rsidRPr="00F92909">
        <w:rPr>
          <w:rFonts w:cs="Cocon modified"/>
          <w:noProof/>
          <w:rtl/>
          <w:lang w:val="ar-SY"/>
        </w:rPr>
        <mc:AlternateContent>
          <mc:Choice Requires="wpg">
            <w:drawing>
              <wp:anchor distT="0" distB="0" distL="114300" distR="114300" simplePos="0" relativeHeight="251659264" behindDoc="0" locked="0" layoutInCell="1" allowOverlap="1" wp14:anchorId="44C30932" wp14:editId="37FBAA63">
                <wp:simplePos x="0" y="0"/>
                <wp:positionH relativeFrom="margin">
                  <wp:align>center</wp:align>
                </wp:positionH>
                <wp:positionV relativeFrom="paragraph">
                  <wp:posOffset>162772</wp:posOffset>
                </wp:positionV>
                <wp:extent cx="4055110" cy="1692910"/>
                <wp:effectExtent l="0" t="0" r="21590" b="21590"/>
                <wp:wrapNone/>
                <wp:docPr id="4" name="Group 4"/>
                <wp:cNvGraphicFramePr/>
                <a:graphic xmlns:a="http://schemas.openxmlformats.org/drawingml/2006/main">
                  <a:graphicData uri="http://schemas.microsoft.com/office/word/2010/wordprocessingGroup">
                    <wpg:wgp>
                      <wpg:cNvGrpSpPr/>
                      <wpg:grpSpPr>
                        <a:xfrm>
                          <a:off x="0" y="0"/>
                          <a:ext cx="4055110" cy="1692910"/>
                          <a:chOff x="0" y="0"/>
                          <a:chExt cx="4055533" cy="1693333"/>
                        </a:xfrm>
                      </wpg:grpSpPr>
                      <wpg:grpSp>
                        <wpg:cNvPr id="5" name="Group 5"/>
                        <wpg:cNvGrpSpPr/>
                        <wpg:grpSpPr>
                          <a:xfrm>
                            <a:off x="0" y="0"/>
                            <a:ext cx="4055533" cy="1693333"/>
                            <a:chOff x="0" y="0"/>
                            <a:chExt cx="4055533" cy="1693333"/>
                          </a:xfrm>
                        </wpg:grpSpPr>
                        <wps:wsp>
                          <wps:cNvPr id="7" name="Flowchart: Manual Operation 7"/>
                          <wps:cNvSpPr/>
                          <wps:spPr>
                            <a:xfrm rot="10800000">
                              <a:off x="0" y="0"/>
                              <a:ext cx="4055533" cy="1693333"/>
                            </a:xfrm>
                            <a:prstGeom prst="flowChartManualOperat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651164" y="363682"/>
                              <a:ext cx="276013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439882" y="796636"/>
                              <a:ext cx="3175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237259" y="1227859"/>
                              <a:ext cx="35814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Text Box 12"/>
                        <wps:cNvSpPr txBox="1"/>
                        <wps:spPr>
                          <a:xfrm>
                            <a:off x="939800" y="42334"/>
                            <a:ext cx="2048934" cy="296334"/>
                          </a:xfrm>
                          <a:prstGeom prst="rect">
                            <a:avLst/>
                          </a:prstGeom>
                          <a:noFill/>
                          <a:ln w="6350">
                            <a:noFill/>
                          </a:ln>
                        </wps:spPr>
                        <wps:txbx>
                          <w:txbxContent>
                            <w:p w14:paraId="0AF35C67" w14:textId="77777777" w:rsidR="004761EE" w:rsidRPr="00633C79" w:rsidRDefault="004761EE" w:rsidP="004761EE">
                              <w:pPr>
                                <w:jc w:val="center"/>
                                <w:rPr>
                                  <w:rFonts w:ascii="Cocon" w:hAnsi="Cocon"/>
                                  <w:b/>
                                  <w:bCs/>
                                  <w:sz w:val="30"/>
                                  <w:szCs w:val="30"/>
                                </w:rPr>
                              </w:pPr>
                              <w:r w:rsidRPr="00633C79">
                                <w:rPr>
                                  <w:rFonts w:ascii="Cocon" w:hAnsi="Cocon"/>
                                  <w:b/>
                                  <w:bCs/>
                                  <w:sz w:val="30"/>
                                  <w:szCs w:val="30"/>
                                </w:rPr>
                                <w:t>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965200" y="457200"/>
                            <a:ext cx="2048934" cy="303107"/>
                          </a:xfrm>
                          <a:prstGeom prst="rect">
                            <a:avLst/>
                          </a:prstGeom>
                          <a:noFill/>
                          <a:ln w="6350">
                            <a:noFill/>
                          </a:ln>
                        </wps:spPr>
                        <wps:txbx>
                          <w:txbxContent>
                            <w:p w14:paraId="352C95B7" w14:textId="77777777" w:rsidR="004761EE" w:rsidRPr="00633C79" w:rsidRDefault="004761EE" w:rsidP="004761EE">
                              <w:pPr>
                                <w:jc w:val="center"/>
                                <w:rPr>
                                  <w:rFonts w:ascii="Cocon" w:hAnsi="Cocon"/>
                                  <w:b/>
                                  <w:bCs/>
                                  <w:sz w:val="30"/>
                                  <w:szCs w:val="30"/>
                                </w:rPr>
                              </w:pPr>
                              <w:r>
                                <w:rPr>
                                  <w:rFonts w:ascii="Cocon" w:hAnsi="Cocon"/>
                                  <w:b/>
                                  <w:bCs/>
                                  <w:sz w:val="30"/>
                                  <w:szCs w:val="30"/>
                                </w:rPr>
                                <w:t>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948267" y="889000"/>
                            <a:ext cx="2048934" cy="303107"/>
                          </a:xfrm>
                          <a:prstGeom prst="rect">
                            <a:avLst/>
                          </a:prstGeom>
                          <a:noFill/>
                          <a:ln w="6350">
                            <a:noFill/>
                          </a:ln>
                        </wps:spPr>
                        <wps:txbx>
                          <w:txbxContent>
                            <w:p w14:paraId="443273BA" w14:textId="77777777" w:rsidR="004761EE" w:rsidRPr="00633C79" w:rsidRDefault="004761EE" w:rsidP="004761EE">
                              <w:pPr>
                                <w:jc w:val="center"/>
                                <w:rPr>
                                  <w:rFonts w:ascii="Cocon" w:hAnsi="Cocon"/>
                                  <w:b/>
                                  <w:bCs/>
                                  <w:sz w:val="30"/>
                                  <w:szCs w:val="30"/>
                                </w:rPr>
                              </w:pPr>
                              <w:r>
                                <w:rPr>
                                  <w:rFonts w:ascii="Cocon" w:hAnsi="Cocon"/>
                                  <w:b/>
                                  <w:bCs/>
                                  <w:sz w:val="30"/>
                                  <w:szCs w:val="30"/>
                                </w:rPr>
                                <w:t>Process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952500" y="1316567"/>
                            <a:ext cx="2048934" cy="303107"/>
                          </a:xfrm>
                          <a:prstGeom prst="rect">
                            <a:avLst/>
                          </a:prstGeom>
                          <a:noFill/>
                          <a:ln w="6350">
                            <a:noFill/>
                          </a:ln>
                        </wps:spPr>
                        <wps:txbx>
                          <w:txbxContent>
                            <w:p w14:paraId="197FA93C" w14:textId="77777777" w:rsidR="004761EE" w:rsidRPr="00633C79" w:rsidRDefault="004761EE" w:rsidP="004761EE">
                              <w:pPr>
                                <w:jc w:val="center"/>
                                <w:rPr>
                                  <w:rFonts w:ascii="Cocon" w:hAnsi="Cocon"/>
                                  <w:b/>
                                  <w:bCs/>
                                  <w:sz w:val="30"/>
                                  <w:szCs w:val="30"/>
                                </w:rPr>
                              </w:pPr>
                              <w:r>
                                <w:rPr>
                                  <w:rFonts w:ascii="Cocon" w:hAnsi="Cocon"/>
                                  <w:b/>
                                  <w:bCs/>
                                  <w:sz w:val="30"/>
                                  <w:szCs w:val="30"/>
                                </w:rPr>
                                <w:t>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C30932" id="Group 4" o:spid="_x0000_s1026" style="position:absolute;left:0;text-align:left;margin-left:0;margin-top:12.8pt;width:319.3pt;height:133.3pt;z-index:251659264;mso-position-horizontal:center;mso-position-horizontal-relative:margin" coordsize="40555,16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">
                <v:group id="Group 5" o:spid="_x0000_s1027" style="position:absolute;width:40555;height:16933" coordsize="40555,1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19" coordsize="21600,21600" o:spt="119" path="m,l21600,,17240,21600r-12880,xe">
                    <v:stroke joinstyle="miter"/>
                    <v:path gradientshapeok="t" o:connecttype="custom" o:connectlocs="10800,0;2180,10800;10800,21600;19420,10800" textboxrect="4321,0,17204,21600"/>
                  </v:shapetype>
                  <v:shape id="Flowchart: Manual Operation 7" o:spid="_x0000_s1028" type="#_x0000_t119" style="position:absolute;width:40555;height:169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" filled="f" strokecolor="#6e0f12 [1604]" strokeweight="2pt"/>
                  <v:line id="Straight Connector 8" o:spid="_x0000_s1029" style="position:absolute;visibility:visible;mso-wrap-style:square" from="6511,3636" to="34112,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" strokecolor="#d21d23 [3044]"/>
                  <v:line id="Straight Connector 9" o:spid="_x0000_s1030" style="position:absolute;visibility:visible;mso-wrap-style:square" from="4398,7966" to="36148,7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" strokecolor="#d21d23 [3044]"/>
                  <v:line id="Straight Connector 11" o:spid="_x0000_s1031" style="position:absolute;visibility:visible;mso-wrap-style:square" from="2372,12278" to="38186,12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" strokecolor="#d21d23 [3044]"/>
                </v:group>
                <v:shapetype id="_x0000_t202" coordsize="21600,21600" o:spt="202" path="m,l,21600r21600,l21600,xe">
                  <v:stroke joinstyle="miter"/>
                  <v:path gradientshapeok="t" o:connecttype="rect"/>
                </v:shapetype>
                <v:shape id="Text Box 12" o:spid="_x0000_s1032" type="#_x0000_t202" style="position:absolute;left:9398;top:423;width:20489;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0AF35C67" w14:textId="77777777" w:rsidR="004761EE" w:rsidRPr="00633C79" w:rsidRDefault="004761EE" w:rsidP="004761EE">
                        <w:pPr>
                          <w:jc w:val="center"/>
                          <w:rPr>
                            <w:rFonts w:ascii="Cocon" w:hAnsi="Cocon"/>
                            <w:b/>
                            <w:bCs/>
                            <w:sz w:val="30"/>
                            <w:szCs w:val="30"/>
                          </w:rPr>
                        </w:pPr>
                        <w:r w:rsidRPr="00633C79">
                          <w:rPr>
                            <w:rFonts w:ascii="Cocon" w:hAnsi="Cocon"/>
                            <w:b/>
                            <w:bCs/>
                            <w:sz w:val="30"/>
                            <w:szCs w:val="30"/>
                          </w:rPr>
                          <w:t>Tools</w:t>
                        </w:r>
                      </w:p>
                    </w:txbxContent>
                  </v:textbox>
                </v:shape>
                <v:shape id="Text Box 13" o:spid="_x0000_s1033" type="#_x0000_t202" style="position:absolute;left:9652;top:4572;width:20489;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52C95B7" w14:textId="77777777" w:rsidR="004761EE" w:rsidRPr="00633C79" w:rsidRDefault="004761EE" w:rsidP="004761EE">
                        <w:pPr>
                          <w:jc w:val="center"/>
                          <w:rPr>
                            <w:rFonts w:ascii="Cocon" w:hAnsi="Cocon"/>
                            <w:b/>
                            <w:bCs/>
                            <w:sz w:val="30"/>
                            <w:szCs w:val="30"/>
                          </w:rPr>
                        </w:pPr>
                        <w:r>
                          <w:rPr>
                            <w:rFonts w:ascii="Cocon" w:hAnsi="Cocon"/>
                            <w:b/>
                            <w:bCs/>
                            <w:sz w:val="30"/>
                            <w:szCs w:val="30"/>
                          </w:rPr>
                          <w:t>Methods</w:t>
                        </w:r>
                      </w:p>
                    </w:txbxContent>
                  </v:textbox>
                </v:shape>
                <v:shape id="Text Box 15" o:spid="_x0000_s1034" type="#_x0000_t202" style="position:absolute;left:9482;top:8890;width:20490;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3273BA" w14:textId="77777777" w:rsidR="004761EE" w:rsidRPr="00633C79" w:rsidRDefault="004761EE" w:rsidP="004761EE">
                        <w:pPr>
                          <w:jc w:val="center"/>
                          <w:rPr>
                            <w:rFonts w:ascii="Cocon" w:hAnsi="Cocon"/>
                            <w:b/>
                            <w:bCs/>
                            <w:sz w:val="30"/>
                            <w:szCs w:val="30"/>
                          </w:rPr>
                        </w:pPr>
                        <w:r>
                          <w:rPr>
                            <w:rFonts w:ascii="Cocon" w:hAnsi="Cocon"/>
                            <w:b/>
                            <w:bCs/>
                            <w:sz w:val="30"/>
                            <w:szCs w:val="30"/>
                          </w:rPr>
                          <w:t>Process Framework</w:t>
                        </w:r>
                      </w:p>
                    </w:txbxContent>
                  </v:textbox>
                </v:shape>
                <v:shape id="Text Box 16" o:spid="_x0000_s1035" type="#_x0000_t202" style="position:absolute;left:9525;top:13165;width:20489;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197FA93C" w14:textId="77777777" w:rsidR="004761EE" w:rsidRPr="00633C79" w:rsidRDefault="004761EE" w:rsidP="004761EE">
                        <w:pPr>
                          <w:jc w:val="center"/>
                          <w:rPr>
                            <w:rFonts w:ascii="Cocon" w:hAnsi="Cocon"/>
                            <w:b/>
                            <w:bCs/>
                            <w:sz w:val="30"/>
                            <w:szCs w:val="30"/>
                          </w:rPr>
                        </w:pPr>
                        <w:r>
                          <w:rPr>
                            <w:rFonts w:ascii="Cocon" w:hAnsi="Cocon"/>
                            <w:b/>
                            <w:bCs/>
                            <w:sz w:val="30"/>
                            <w:szCs w:val="30"/>
                          </w:rPr>
                          <w:t>Quality</w:t>
                        </w:r>
                      </w:p>
                    </w:txbxContent>
                  </v:textbox>
                </v:shape>
                <w10:wrap anchorx="margin"/>
              </v:group>
            </w:pict>
          </mc:Fallback>
        </mc:AlternateContent>
      </w:r>
    </w:p>
    <w:p w14:paraId="2BC3A08F" w14:textId="592C759B" w:rsidR="004761EE" w:rsidRDefault="004761EE" w:rsidP="004761EE">
      <w:pPr>
        <w:pStyle w:val="02"/>
        <w:rPr>
          <w:rtl/>
        </w:rPr>
      </w:pPr>
    </w:p>
    <w:p w14:paraId="523AE05D" w14:textId="156CD9E8" w:rsidR="004761EE" w:rsidRDefault="004761EE" w:rsidP="004761EE">
      <w:pPr>
        <w:pStyle w:val="02"/>
        <w:rPr>
          <w:rtl/>
        </w:rPr>
      </w:pPr>
    </w:p>
    <w:p w14:paraId="7A7CFB56" w14:textId="695DB6B5" w:rsidR="004761EE" w:rsidRDefault="004761EE" w:rsidP="004761EE">
      <w:pPr>
        <w:pStyle w:val="02"/>
        <w:rPr>
          <w:rtl/>
        </w:rPr>
      </w:pPr>
    </w:p>
    <w:p w14:paraId="7F180EA5" w14:textId="63A3F7EF" w:rsidR="004761EE" w:rsidRDefault="004761EE" w:rsidP="004761EE">
      <w:pPr>
        <w:pStyle w:val="02"/>
        <w:rPr>
          <w:rtl/>
        </w:rPr>
      </w:pPr>
    </w:p>
    <w:p w14:paraId="0DAAA3A4" w14:textId="66547B94" w:rsidR="004761EE" w:rsidRDefault="004761EE" w:rsidP="004761EE">
      <w:pPr>
        <w:pStyle w:val="02"/>
        <w:rPr>
          <w:rtl/>
        </w:rPr>
      </w:pPr>
    </w:p>
    <w:p w14:paraId="5215D506" w14:textId="0535737C" w:rsidR="004761EE" w:rsidRDefault="004761EE" w:rsidP="004761EE">
      <w:pPr>
        <w:pStyle w:val="02"/>
        <w:rPr>
          <w:rtl/>
        </w:rPr>
      </w:pPr>
    </w:p>
    <w:p w14:paraId="513E848F" w14:textId="304DE1DE" w:rsidR="004761EE" w:rsidRPr="00F92909" w:rsidRDefault="004761EE" w:rsidP="004761EE">
      <w:pPr>
        <w:pStyle w:val="05B3"/>
        <w:spacing w:after="0"/>
        <w:rPr>
          <w:rtl/>
        </w:rPr>
      </w:pPr>
      <w:r w:rsidRPr="00F92909">
        <w:rPr>
          <w:rtl/>
        </w:rPr>
        <w:t xml:space="preserve">وقد عبرنا عن الطبقة </w:t>
      </w:r>
      <w:r w:rsidR="00733F4C">
        <w:rPr>
          <w:rFonts w:hint="cs"/>
          <w:rtl/>
        </w:rPr>
        <w:t>الثانية</w:t>
      </w:r>
      <w:r w:rsidRPr="00F92909">
        <w:rPr>
          <w:rtl/>
        </w:rPr>
        <w:t xml:space="preserve"> كالتالي:</w:t>
      </w:r>
    </w:p>
    <w:p w14:paraId="66705543" w14:textId="3682DFCB" w:rsidR="004761EE" w:rsidRPr="00F92909" w:rsidRDefault="004761EE" w:rsidP="004761EE">
      <w:pPr>
        <w:pStyle w:val="05B3"/>
        <w:bidi w:val="0"/>
        <w:spacing w:after="0"/>
      </w:pPr>
      <w:r w:rsidRPr="00F92909">
        <w:t>Process framework = Process model + Umbrella activities</w:t>
      </w:r>
    </w:p>
    <w:p w14:paraId="48563432" w14:textId="35DA0C37" w:rsidR="004761EE" w:rsidRDefault="004761EE" w:rsidP="004761EE">
      <w:pPr>
        <w:pStyle w:val="02"/>
        <w:spacing w:before="120"/>
        <w:rPr>
          <w:rtl/>
        </w:rPr>
      </w:pPr>
      <w:r>
        <w:rPr>
          <w:rtl/>
        </w:rPr>
        <w:t xml:space="preserve">درسنا الـ </w:t>
      </w:r>
      <w:r>
        <w:t>process model</w:t>
      </w:r>
      <w:r>
        <w:rPr>
          <w:rtl/>
        </w:rPr>
        <w:t xml:space="preserve"> وذكرنا أن </w:t>
      </w:r>
      <w:r>
        <w:t>umbrella activities</w:t>
      </w:r>
      <w:r>
        <w:rPr>
          <w:rtl/>
        </w:rPr>
        <w:t xml:space="preserve"> هي مجموعة من الخطوات أو ال</w:t>
      </w:r>
      <w:r w:rsidR="00C7353D">
        <w:rPr>
          <w:rFonts w:hint="cs"/>
          <w:rtl/>
        </w:rPr>
        <w:t>إ</w:t>
      </w:r>
      <w:r>
        <w:rPr>
          <w:rtl/>
        </w:rPr>
        <w:t>جراءات التي يتبعها فريق هندسة البرمجيات للحفاظ على التقدم و الجودة وإدارة التغيير والمخاطر في مهام التطوير.</w:t>
      </w:r>
    </w:p>
    <w:p w14:paraId="02B22910" w14:textId="3D62206B" w:rsidR="004B43AD" w:rsidRDefault="004761EE" w:rsidP="004B43AD">
      <w:pPr>
        <w:pStyle w:val="02"/>
        <w:rPr>
          <w:rtl/>
        </w:rPr>
      </w:pPr>
      <w:r>
        <w:rPr>
          <w:rtl/>
        </w:rPr>
        <w:t xml:space="preserve">إذاً هي </w:t>
      </w:r>
      <w:r>
        <w:t>Supporting Activities</w:t>
      </w:r>
      <w:r>
        <w:rPr>
          <w:rtl/>
        </w:rPr>
        <w:t xml:space="preserve"> وأهم مايوجد ضمنها هو الـ </w:t>
      </w:r>
      <w:r>
        <w:t>Project Management</w:t>
      </w:r>
      <w:r>
        <w:rPr>
          <w:rtl/>
        </w:rPr>
        <w:t xml:space="preserve"> والتي تضبط سير العمل وفق </w:t>
      </w:r>
    </w:p>
    <w:p w14:paraId="053B2400" w14:textId="189DE8BB" w:rsidR="004B43AD" w:rsidRDefault="004761EE" w:rsidP="00842AA1">
      <w:pPr>
        <w:pStyle w:val="02"/>
        <w:rPr>
          <w:rtl/>
        </w:rPr>
      </w:pPr>
      <w:r>
        <w:rPr>
          <w:rtl/>
        </w:rPr>
        <w:t>المنهج الصحيح.</w:t>
      </w:r>
    </w:p>
    <w:p w14:paraId="79024B2E" w14:textId="3D54735D" w:rsidR="004761EE" w:rsidRDefault="004761EE" w:rsidP="004B43AD">
      <w:pPr>
        <w:pStyle w:val="33B"/>
        <w:rPr>
          <w:rtl/>
        </w:rPr>
      </w:pPr>
      <w:r>
        <w:rPr>
          <w:rtl/>
        </w:rPr>
        <w:t>ماه</w:t>
      </w:r>
      <w:r w:rsidR="00C7353D">
        <w:rPr>
          <w:rFonts w:hint="cs"/>
          <w:rtl/>
        </w:rPr>
        <w:t>ي ال</w:t>
      </w:r>
      <w:r>
        <w:rPr>
          <w:rtl/>
        </w:rPr>
        <w:t xml:space="preserve"> </w:t>
      </w:r>
      <w:r>
        <w:t>Project Management</w:t>
      </w:r>
      <w:r>
        <w:rPr>
          <w:rtl/>
        </w:rPr>
        <w:t xml:space="preserve"> ؟ وكيف يتم تحقيقه</w:t>
      </w:r>
      <w:r w:rsidR="00C7353D">
        <w:rPr>
          <w:rFonts w:hint="cs"/>
          <w:rtl/>
        </w:rPr>
        <w:t>ا</w:t>
      </w:r>
      <w:r>
        <w:rPr>
          <w:rtl/>
        </w:rPr>
        <w:t>؟</w:t>
      </w:r>
      <w:r>
        <w:rPr>
          <w:rFonts w:hint="cs"/>
          <w:rtl/>
        </w:rPr>
        <w:t xml:space="preserve"> وما الهدف منه</w:t>
      </w:r>
      <w:r w:rsidR="00C7353D">
        <w:rPr>
          <w:rFonts w:hint="cs"/>
          <w:rtl/>
        </w:rPr>
        <w:t>ا</w:t>
      </w:r>
      <w:r>
        <w:rPr>
          <w:rFonts w:hint="cs"/>
          <w:rtl/>
        </w:rPr>
        <w:t>؟</w:t>
      </w:r>
    </w:p>
    <w:p w14:paraId="5CEE635B" w14:textId="02C05A32" w:rsidR="004B43AD" w:rsidRDefault="004B43AD" w:rsidP="004B43AD">
      <w:pPr>
        <w:pStyle w:val="02"/>
        <w:rPr>
          <w:rtl/>
        </w:rPr>
      </w:pPr>
      <w:r w:rsidRPr="004B43AD">
        <w:rPr>
          <w:rtl/>
        </w:rPr>
        <w:t xml:space="preserve">هي عبارة عن مجموعة من الـ </w:t>
      </w:r>
      <w:r w:rsidRPr="004B43AD">
        <w:t>Tasks</w:t>
      </w:r>
      <w:r w:rsidRPr="004B43AD">
        <w:rPr>
          <w:rtl/>
        </w:rPr>
        <w:t xml:space="preserve"> يقوم بها أشخاص خبراء يتم فيها تحديد آلية تقييم وتوزيع </w:t>
      </w:r>
      <w:r w:rsidR="00C7353D">
        <w:rPr>
          <w:rFonts w:hint="cs"/>
          <w:rtl/>
        </w:rPr>
        <w:t>ل</w:t>
      </w:r>
      <w:r w:rsidRPr="004B43AD">
        <w:rPr>
          <w:rtl/>
        </w:rPr>
        <w:t>لمهام وتشكيل الفريق وتحقيق التوافقية بين أعضاءه (الانسجام) وتعتبر من النشاطات التي تعمل على ضمان سير المشروع في الوقت والجدول المحدد للحصول على منتج برمجي وفق المتطلبات، أي ضمان الوصول إلى نهاية سعيدة وفق الزمن والتكلفة المحددة.</w:t>
      </w:r>
    </w:p>
    <w:p w14:paraId="1640C5C6" w14:textId="2850EE22" w:rsidR="004B43AD" w:rsidRDefault="00842AA1" w:rsidP="004B43AD">
      <w:pPr>
        <w:pStyle w:val="33B"/>
        <w:rPr>
          <w:rtl/>
        </w:rPr>
      </w:pPr>
      <w:r>
        <w:rPr>
          <w:noProof/>
          <w:rtl/>
          <w:lang w:val="ar-SY"/>
        </w:rPr>
        <w:drawing>
          <wp:anchor distT="0" distB="0" distL="114300" distR="114300" simplePos="0" relativeHeight="251666432" behindDoc="0" locked="0" layoutInCell="1" allowOverlap="1" wp14:anchorId="3A7A5B95" wp14:editId="43CC4A26">
            <wp:simplePos x="0" y="0"/>
            <wp:positionH relativeFrom="margin">
              <wp:align>center</wp:align>
            </wp:positionH>
            <wp:positionV relativeFrom="paragraph">
              <wp:posOffset>12065</wp:posOffset>
            </wp:positionV>
            <wp:extent cx="1299769" cy="133773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ry.png"/>
                    <pic:cNvPicPr/>
                  </pic:nvPicPr>
                  <pic:blipFill>
                    <a:blip r:embed="rId9"/>
                    <a:stretch>
                      <a:fillRect/>
                    </a:stretch>
                  </pic:blipFill>
                  <pic:spPr>
                    <a:xfrm>
                      <a:off x="0" y="0"/>
                      <a:ext cx="1299769" cy="1337733"/>
                    </a:xfrm>
                    <a:prstGeom prst="rect">
                      <a:avLst/>
                    </a:prstGeom>
                  </pic:spPr>
                </pic:pic>
              </a:graphicData>
            </a:graphic>
            <wp14:sizeRelH relativeFrom="margin">
              <wp14:pctWidth>0</wp14:pctWidth>
            </wp14:sizeRelH>
            <wp14:sizeRelV relativeFrom="margin">
              <wp14:pctHeight>0</wp14:pctHeight>
            </wp14:sizeRelV>
          </wp:anchor>
        </w:drawing>
      </w:r>
    </w:p>
    <w:p w14:paraId="04DA683C" w14:textId="351A4B8B" w:rsidR="00842AA1" w:rsidRDefault="00842AA1" w:rsidP="004B43AD">
      <w:pPr>
        <w:pStyle w:val="33B"/>
        <w:rPr>
          <w:rtl/>
        </w:rPr>
      </w:pPr>
    </w:p>
    <w:p w14:paraId="0903562A" w14:textId="77777777" w:rsidR="004B43AD" w:rsidRDefault="004B43AD" w:rsidP="004B43AD">
      <w:pPr>
        <w:pStyle w:val="33B"/>
        <w:rPr>
          <w:rtl/>
        </w:rPr>
      </w:pPr>
    </w:p>
    <w:p w14:paraId="5BB8826D" w14:textId="77777777" w:rsidR="004B43AD" w:rsidRDefault="004B43AD" w:rsidP="004B43AD">
      <w:pPr>
        <w:pStyle w:val="33B"/>
        <w:rPr>
          <w:rtl/>
        </w:rPr>
      </w:pPr>
    </w:p>
    <w:p w14:paraId="34B7F86D" w14:textId="21B4F7A6" w:rsidR="004B43AD" w:rsidRDefault="004B43AD" w:rsidP="00867F01">
      <w:pPr>
        <w:pStyle w:val="19F4"/>
        <w:rPr>
          <w:rtl/>
        </w:rPr>
      </w:pPr>
      <w:r>
        <w:rPr>
          <w:rFonts w:hint="cs"/>
          <w:rtl/>
        </w:rPr>
        <w:lastRenderedPageBreak/>
        <w:t>الأعمال التي يقوم بها مدير المشروع:</w:t>
      </w:r>
    </w:p>
    <w:p w14:paraId="69EAE026" w14:textId="54BBE136" w:rsidR="004B43AD" w:rsidRDefault="004B43AD" w:rsidP="004B43AD">
      <w:pPr>
        <w:pStyle w:val="a0"/>
      </w:pPr>
      <w:r>
        <w:rPr>
          <w:rFonts w:hint="cs"/>
          <w:rtl/>
        </w:rPr>
        <w:t>إدارة الأشخاص:</w:t>
      </w:r>
    </w:p>
    <w:p w14:paraId="352EEF97" w14:textId="4127A4DF" w:rsidR="004B43AD" w:rsidRDefault="00842AA1" w:rsidP="004B43AD">
      <w:pPr>
        <w:pStyle w:val="02"/>
        <w:rPr>
          <w:rtl/>
        </w:rPr>
      </w:pPr>
      <w:r>
        <w:rPr>
          <w:rFonts w:hint="cs"/>
          <w:rtl/>
        </w:rPr>
        <w:t>ا</w:t>
      </w:r>
      <w:r w:rsidR="004B43AD" w:rsidRPr="004B43AD">
        <w:rPr>
          <w:rtl/>
        </w:rPr>
        <w:t xml:space="preserve">لمورد الرئيسي لأي مشروع برمجي هو أعضاء الفريق، فمهمة المدير هي </w:t>
      </w:r>
      <w:r w:rsidR="005323C7">
        <w:rPr>
          <w:rFonts w:hint="cs"/>
          <w:rtl/>
        </w:rPr>
        <w:t>ا</w:t>
      </w:r>
      <w:r w:rsidR="004B43AD" w:rsidRPr="004B43AD">
        <w:rPr>
          <w:rtl/>
        </w:rPr>
        <w:t>ختيار الأشخاص ووضع الشخص المناسب في المكان المناسب و التنسيق بين</w:t>
      </w:r>
      <w:r>
        <w:rPr>
          <w:rFonts w:hint="cs"/>
          <w:rtl/>
        </w:rPr>
        <w:t>هم</w:t>
      </w:r>
      <w:r w:rsidR="004B43AD" w:rsidRPr="004B43AD">
        <w:rPr>
          <w:rtl/>
        </w:rPr>
        <w:t>.</w:t>
      </w:r>
    </w:p>
    <w:p w14:paraId="042517B7" w14:textId="4903B765" w:rsidR="004B43AD" w:rsidRPr="0063589D" w:rsidRDefault="004B43AD" w:rsidP="004B43AD">
      <w:pPr>
        <w:pStyle w:val="31B"/>
        <w:rPr>
          <w:sz w:val="28"/>
          <w:szCs w:val="28"/>
          <w:rtl/>
        </w:rPr>
      </w:pPr>
      <w:r w:rsidRPr="0063589D">
        <w:rPr>
          <w:sz w:val="28"/>
          <w:szCs w:val="28"/>
          <w:rtl/>
        </w:rPr>
        <w:t xml:space="preserve">تأتي قيمة الأعضاء العالية من: القيمة المعرفية </w:t>
      </w:r>
      <w:r w:rsidR="00842AA1" w:rsidRPr="0063589D">
        <w:rPr>
          <w:rFonts w:hint="cs"/>
          <w:sz w:val="28"/>
          <w:szCs w:val="28"/>
          <w:rtl/>
        </w:rPr>
        <w:t>و</w:t>
      </w:r>
      <w:r w:rsidRPr="0063589D">
        <w:rPr>
          <w:sz w:val="28"/>
          <w:szCs w:val="28"/>
          <w:rtl/>
        </w:rPr>
        <w:t>القيمة التأثيرية على الآخرين.</w:t>
      </w:r>
    </w:p>
    <w:p w14:paraId="19E3F35D" w14:textId="684C4616" w:rsidR="004B43AD" w:rsidRPr="0063589D" w:rsidRDefault="004B43AD" w:rsidP="004B43AD">
      <w:pPr>
        <w:pStyle w:val="31B"/>
        <w:rPr>
          <w:sz w:val="28"/>
          <w:szCs w:val="28"/>
        </w:rPr>
      </w:pPr>
      <w:r w:rsidRPr="0063589D">
        <w:rPr>
          <w:sz w:val="28"/>
          <w:szCs w:val="28"/>
          <w:rtl/>
        </w:rPr>
        <w:t>معظم الأعمال التي سيقوم بها المدير تتعلق بهذه المهمة.</w:t>
      </w:r>
    </w:p>
    <w:p w14:paraId="156BB36C" w14:textId="4ABA4313" w:rsidR="004B43AD" w:rsidRDefault="004B43AD" w:rsidP="004B43AD">
      <w:pPr>
        <w:pStyle w:val="a0"/>
      </w:pPr>
      <w:r w:rsidRPr="004B43AD">
        <w:rPr>
          <w:rtl/>
        </w:rPr>
        <w:t xml:space="preserve">قياس </w:t>
      </w:r>
      <w:r w:rsidR="005E531B">
        <w:rPr>
          <w:rFonts w:hint="cs"/>
          <w:rtl/>
        </w:rPr>
        <w:t>وتقرير حالة المشروع</w:t>
      </w:r>
      <w:r w:rsidRPr="004B43AD">
        <w:rPr>
          <w:rtl/>
        </w:rPr>
        <w:t xml:space="preserve"> (</w:t>
      </w:r>
      <w:r w:rsidR="005E531B">
        <w:t>M</w:t>
      </w:r>
      <w:r w:rsidRPr="004B43AD">
        <w:t>easur</w:t>
      </w:r>
      <w:r w:rsidR="005E531B">
        <w:t>ing</w:t>
      </w:r>
      <w:r w:rsidRPr="004B43AD">
        <w:t xml:space="preserve"> and </w:t>
      </w:r>
      <w:r w:rsidR="005E531B">
        <w:t>rep</w:t>
      </w:r>
      <w:r w:rsidRPr="004B43AD">
        <w:t>or</w:t>
      </w:r>
      <w:r w:rsidR="005E531B">
        <w:t>t</w:t>
      </w:r>
      <w:r w:rsidRPr="004B43AD">
        <w:t>ing</w:t>
      </w:r>
      <w:r w:rsidRPr="004B43AD">
        <w:rPr>
          <w:rtl/>
        </w:rPr>
        <w:t>)</w:t>
      </w:r>
      <w:r>
        <w:rPr>
          <w:rFonts w:hint="cs"/>
          <w:rtl/>
        </w:rPr>
        <w:t>:</w:t>
      </w:r>
    </w:p>
    <w:p w14:paraId="09B17CD6" w14:textId="71308421" w:rsidR="004B43AD" w:rsidRDefault="004B43AD" w:rsidP="004B43AD">
      <w:pPr>
        <w:pStyle w:val="02"/>
      </w:pPr>
      <w:r w:rsidRPr="004B43AD">
        <w:rPr>
          <w:rtl/>
        </w:rPr>
        <w:t>معرفة مدير المشروع للحالة الراهنة للمشروع و الأشخاص و كل التغييرات التي تحيط بالمشروع داخل وخارج المؤسسة.</w:t>
      </w:r>
    </w:p>
    <w:p w14:paraId="5E1973E6" w14:textId="0F2FB766" w:rsidR="00BA2933" w:rsidRDefault="00BA2933" w:rsidP="00BA2933">
      <w:pPr>
        <w:pStyle w:val="a0"/>
      </w:pPr>
      <w:r w:rsidRPr="00BA2933">
        <w:rPr>
          <w:rtl/>
        </w:rPr>
        <w:t>تقييم مستمر (</w:t>
      </w:r>
      <w:r w:rsidRPr="00BA2933">
        <w:t>continues evaluation</w:t>
      </w:r>
      <w:r w:rsidRPr="00BA2933">
        <w:rPr>
          <w:rtl/>
        </w:rPr>
        <w:t>)</w:t>
      </w:r>
      <w:r>
        <w:t>:</w:t>
      </w:r>
    </w:p>
    <w:p w14:paraId="58CAD573" w14:textId="1675DD93" w:rsidR="00BA2933" w:rsidRDefault="00BA2933" w:rsidP="00BA2933">
      <w:pPr>
        <w:pStyle w:val="02"/>
      </w:pPr>
      <w:r w:rsidRPr="00BA2933">
        <w:rPr>
          <w:rtl/>
        </w:rPr>
        <w:t>على مستوى (</w:t>
      </w:r>
      <w:r w:rsidRPr="00BA2933">
        <w:t>product, process, project, people</w:t>
      </w:r>
      <w:r w:rsidRPr="00BA2933">
        <w:rPr>
          <w:rtl/>
        </w:rPr>
        <w:t>) و ذلك يساعد لتحديد و ملاحقة الأخطار قبل ظهورها و اكتشاف الكوارث المستقبلية.</w:t>
      </w:r>
    </w:p>
    <w:p w14:paraId="5687E5FE" w14:textId="1320BAEF" w:rsidR="00BA2933" w:rsidRDefault="00BA2933" w:rsidP="00BA2933">
      <w:pPr>
        <w:pStyle w:val="a0"/>
      </w:pPr>
      <w:r>
        <w:rPr>
          <w:rtl/>
        </w:rPr>
        <w:t>إدارة المخاطر</w:t>
      </w:r>
      <w:r w:rsidR="005143F5">
        <w:rPr>
          <w:rFonts w:hint="cs"/>
          <w:rtl/>
        </w:rPr>
        <w:t xml:space="preserve"> </w:t>
      </w:r>
      <w:r w:rsidR="005143F5">
        <w:t>(Risk Management)</w:t>
      </w:r>
    </w:p>
    <w:p w14:paraId="5BCEF835" w14:textId="31851C9B" w:rsidR="00BA2933" w:rsidRDefault="005E531B" w:rsidP="00BA2933">
      <w:pPr>
        <w:pStyle w:val="02"/>
        <w:rPr>
          <w:rtl/>
        </w:rPr>
      </w:pPr>
      <w:r>
        <w:rPr>
          <w:rFonts w:hint="cs"/>
          <w:rtl/>
        </w:rPr>
        <w:t>تحديد وتقييم المخاطر التي يمكن لأن تؤثر على المشروع ومراقبتها وأخذ الإجراءات المناسبة بحال حصولها.</w:t>
      </w:r>
    </w:p>
    <w:p w14:paraId="368F14E5" w14:textId="77777777" w:rsidR="00BA2933" w:rsidRDefault="00BA2933" w:rsidP="00BA2933">
      <w:pPr>
        <w:pStyle w:val="a0"/>
      </w:pPr>
      <w:r>
        <w:t>Plan management</w:t>
      </w:r>
    </w:p>
    <w:p w14:paraId="59628BAD" w14:textId="11618C7F" w:rsidR="00BA2933" w:rsidRDefault="00BA2933" w:rsidP="00BA2933">
      <w:pPr>
        <w:pStyle w:val="02"/>
      </w:pPr>
      <w:r w:rsidRPr="00BA2933">
        <w:rPr>
          <w:rtl/>
        </w:rPr>
        <w:t>تحديد المهام الرئيسية التي يمكن أن نقوم بها و من يقوم بها و متى يقوم بها و ما هي المخرجات المتوقعة الخاصة بها بالإضافة إلى توزيع المهام و إعطاء توصيف لكل شخص و توفير الموارد و وجود إجرائية ديناميكية لتفادي التغيرات المفاجئة (كترك احد اعضاء الفريق العمل).</w:t>
      </w:r>
    </w:p>
    <w:p w14:paraId="33EA610F" w14:textId="1D91CF42" w:rsidR="00BA2933" w:rsidRDefault="00BA2933" w:rsidP="00BA2933">
      <w:pPr>
        <w:pStyle w:val="38B0"/>
        <w:ind w:hanging="1348"/>
        <w:jc w:val="center"/>
      </w:pPr>
      <w:r w:rsidRPr="00BA2933">
        <w:rPr>
          <w:rtl/>
        </w:rPr>
        <w:t>إذا الهدف من إدارة المشروع هو الوصول إلى مشروع ناجح.</w:t>
      </w:r>
    </w:p>
    <w:p w14:paraId="485135DF" w14:textId="188FE5DA" w:rsidR="00BA2933" w:rsidRDefault="00BA2933" w:rsidP="00BA2933">
      <w:pPr>
        <w:pStyle w:val="02"/>
      </w:pPr>
      <w:r w:rsidRPr="00BA2933">
        <w:rPr>
          <w:rtl/>
        </w:rPr>
        <w:t>ولكي تكون الإدارة ناجحة لابدّ من التعرف على معايير النجاح</w:t>
      </w:r>
      <w:r>
        <w:rPr>
          <w:rFonts w:hint="cs"/>
          <w:rtl/>
        </w:rPr>
        <w:t xml:space="preserve"> </w:t>
      </w:r>
      <w:r>
        <w:t>:“Success Factor”</w:t>
      </w:r>
    </w:p>
    <w:p w14:paraId="6BB24489" w14:textId="67B21827" w:rsidR="00BA2933" w:rsidRDefault="00BA2933" w:rsidP="00BA2933">
      <w:pPr>
        <w:pStyle w:val="41B"/>
        <w:rPr>
          <w:rtl/>
        </w:rPr>
      </w:pPr>
      <w:r>
        <w:rPr>
          <w:rtl/>
        </w:rPr>
        <w:t>تسليم المنتج للزبون في الوقت المتفق عليه.</w:t>
      </w:r>
    </w:p>
    <w:p w14:paraId="30FC2366" w14:textId="6A026387" w:rsidR="00BA2933" w:rsidRDefault="00BA2933" w:rsidP="00BA2933">
      <w:pPr>
        <w:pStyle w:val="41B"/>
        <w:rPr>
          <w:rtl/>
        </w:rPr>
      </w:pPr>
      <w:r>
        <w:rPr>
          <w:rtl/>
        </w:rPr>
        <w:t>إنهاء المشروع ضمن الكلفة</w:t>
      </w:r>
      <w:r>
        <w:rPr>
          <w:rFonts w:hint="cs"/>
          <w:rtl/>
          <w:lang w:bidi="ar-EG"/>
        </w:rPr>
        <w:t xml:space="preserve"> والميزانية</w:t>
      </w:r>
      <w:r>
        <w:rPr>
          <w:rtl/>
        </w:rPr>
        <w:t xml:space="preserve"> الموضوعة والمخطط لها.</w:t>
      </w:r>
    </w:p>
    <w:p w14:paraId="53E6BB9F" w14:textId="6A3553F0" w:rsidR="00BA2933" w:rsidRDefault="00BA2933" w:rsidP="00BA2933">
      <w:pPr>
        <w:pStyle w:val="41B"/>
        <w:rPr>
          <w:rtl/>
        </w:rPr>
      </w:pPr>
      <w:r>
        <w:rPr>
          <w:rtl/>
        </w:rPr>
        <w:t>توافق المنتج مع متطلبات وتوقعات الزبون.</w:t>
      </w:r>
    </w:p>
    <w:p w14:paraId="55B8AC1C" w14:textId="77777777" w:rsidR="00BA2933" w:rsidRDefault="00BA2933" w:rsidP="00BA2933">
      <w:pPr>
        <w:pStyle w:val="41B"/>
        <w:rPr>
          <w:rtl/>
        </w:rPr>
      </w:pPr>
      <w:r>
        <w:rPr>
          <w:rtl/>
        </w:rPr>
        <w:t xml:space="preserve">الحفاظ على الـ </w:t>
      </w:r>
      <w:r>
        <w:t>resources</w:t>
      </w:r>
      <w:r>
        <w:rPr>
          <w:rtl/>
        </w:rPr>
        <w:t xml:space="preserve"> (الموارد البشرية هي أهم المصادر) أي الحفاظ على توافق وتماسك الفريق المطور.</w:t>
      </w:r>
    </w:p>
    <w:p w14:paraId="24ECE3FD" w14:textId="57EEEEC8" w:rsidR="00BA2933" w:rsidRDefault="00BA2933" w:rsidP="005E531B">
      <w:pPr>
        <w:pStyle w:val="29I2"/>
        <w:jc w:val="center"/>
        <w:rPr>
          <w:rtl/>
        </w:rPr>
      </w:pPr>
      <w:r w:rsidRPr="00BA2933">
        <w:t>Key success factor</w:t>
      </w:r>
      <w:r w:rsidRPr="00BA2933">
        <w:rPr>
          <w:rtl/>
        </w:rPr>
        <w:t xml:space="preserve"> هي العامل البشري</w:t>
      </w:r>
    </w:p>
    <w:p w14:paraId="154132CB" w14:textId="044B5097" w:rsidR="00867F01" w:rsidRDefault="00C104BB" w:rsidP="00BA2933">
      <w:pPr>
        <w:pStyle w:val="33B"/>
        <w:rPr>
          <w:rtl/>
        </w:rPr>
      </w:pPr>
      <w:r>
        <w:rPr>
          <w:noProof/>
          <w:rtl/>
          <w:lang w:val="ar-SY"/>
        </w:rPr>
        <w:drawing>
          <wp:anchor distT="0" distB="0" distL="114300" distR="114300" simplePos="0" relativeHeight="251667456" behindDoc="0" locked="0" layoutInCell="1" allowOverlap="1" wp14:anchorId="00A8EF3E" wp14:editId="585F73D7">
            <wp:simplePos x="0" y="0"/>
            <wp:positionH relativeFrom="margin">
              <wp:align>center</wp:align>
            </wp:positionH>
            <wp:positionV relativeFrom="paragraph">
              <wp:posOffset>14605</wp:posOffset>
            </wp:positionV>
            <wp:extent cx="1540510" cy="15862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mmer Time.png"/>
                    <pic:cNvPicPr/>
                  </pic:nvPicPr>
                  <pic:blipFill>
                    <a:blip r:embed="rId10"/>
                    <a:stretch>
                      <a:fillRect/>
                    </a:stretch>
                  </pic:blipFill>
                  <pic:spPr>
                    <a:xfrm>
                      <a:off x="0" y="0"/>
                      <a:ext cx="1540510" cy="1586230"/>
                    </a:xfrm>
                    <a:prstGeom prst="rect">
                      <a:avLst/>
                    </a:prstGeom>
                  </pic:spPr>
                </pic:pic>
              </a:graphicData>
            </a:graphic>
            <wp14:sizeRelH relativeFrom="margin">
              <wp14:pctWidth>0</wp14:pctWidth>
            </wp14:sizeRelH>
            <wp14:sizeRelV relativeFrom="margin">
              <wp14:pctHeight>0</wp14:pctHeight>
            </wp14:sizeRelV>
          </wp:anchor>
        </w:drawing>
      </w:r>
    </w:p>
    <w:p w14:paraId="031762FE" w14:textId="07B9B738" w:rsidR="00867F01" w:rsidRDefault="00867F01">
      <w:pPr>
        <w:bidi w:val="0"/>
        <w:rPr>
          <w:rFonts w:ascii="Berlin Sans FB" w:hAnsi="Berlin Sans FB" w:cs="Hacen Tunisia Bd"/>
          <w:color w:val="B3272E"/>
          <w:sz w:val="28"/>
          <w:szCs w:val="28"/>
          <w:u w:val="single"/>
          <w:rtl/>
          <w:lang w:bidi="ar-SY"/>
        </w:rPr>
      </w:pPr>
      <w:r>
        <w:rPr>
          <w:rtl/>
        </w:rPr>
        <w:br w:type="page"/>
      </w:r>
    </w:p>
    <w:p w14:paraId="16BD4C79" w14:textId="77777777" w:rsidR="00867F01" w:rsidRDefault="00BA2933" w:rsidP="00867F01">
      <w:pPr>
        <w:pStyle w:val="19F4"/>
        <w:rPr>
          <w:rtl/>
        </w:rPr>
      </w:pPr>
      <w:r w:rsidRPr="00BA2933">
        <w:lastRenderedPageBreak/>
        <w:t>Factor</w:t>
      </w:r>
      <w:r w:rsidR="00D81443">
        <w:t>s</w:t>
      </w:r>
      <w:r w:rsidRPr="00BA2933">
        <w:t xml:space="preserve"> Influencing Project Management</w:t>
      </w:r>
      <w:r w:rsidRPr="00BA2933">
        <w:rPr>
          <w:rtl/>
        </w:rPr>
        <w:t xml:space="preserve"> </w:t>
      </w:r>
    </w:p>
    <w:p w14:paraId="7FF56E0B" w14:textId="5622F928" w:rsidR="00BA2933" w:rsidRDefault="00BA2933" w:rsidP="00867F01">
      <w:pPr>
        <w:pStyle w:val="19F4"/>
        <w:rPr>
          <w:rtl/>
        </w:rPr>
      </w:pPr>
      <w:r w:rsidRPr="00BA2933">
        <w:rPr>
          <w:rtl/>
        </w:rPr>
        <w:t xml:space="preserve">(العوامل المؤثرة بعملية إدارة المنتج </w:t>
      </w:r>
      <w:r w:rsidR="00D81443" w:rsidRPr="00BA2933">
        <w:rPr>
          <w:rFonts w:hint="cs"/>
          <w:rtl/>
        </w:rPr>
        <w:t>البرمجي)</w:t>
      </w:r>
      <w:r w:rsidRPr="00BA2933">
        <w:rPr>
          <w:rtl/>
        </w:rPr>
        <w:t>:</w:t>
      </w:r>
    </w:p>
    <w:p w14:paraId="68CF5744" w14:textId="20C7723D" w:rsidR="00BA2933" w:rsidRPr="00867F01" w:rsidRDefault="00BA2933" w:rsidP="00867F01">
      <w:pPr>
        <w:pStyle w:val="02"/>
        <w:rPr>
          <w:rtl/>
        </w:rPr>
      </w:pPr>
      <w:r>
        <w:rPr>
          <w:rtl/>
        </w:rPr>
        <w:t>الإدارة ليست قرارات ثابتة وقابلة لإعادة الاستخدام وإنّما الإدارة تعتمد بشكل أساسي على العوامل الآتية:</w:t>
      </w:r>
    </w:p>
    <w:p w14:paraId="2E21DF9F" w14:textId="3E3D035F" w:rsidR="00BA2933" w:rsidRDefault="00BA2933" w:rsidP="00D81443">
      <w:pPr>
        <w:pStyle w:val="23G1"/>
        <w:rPr>
          <w:rtl/>
        </w:rPr>
      </w:pPr>
      <w:r>
        <w:rPr>
          <w:rtl/>
        </w:rPr>
        <w:t xml:space="preserve">حجم الشركة </w:t>
      </w:r>
      <w:r>
        <w:t>Company Size</w:t>
      </w:r>
      <w:r>
        <w:rPr>
          <w:rtl/>
        </w:rPr>
        <w:t xml:space="preserve">  : </w:t>
      </w:r>
    </w:p>
    <w:p w14:paraId="045CF5C0" w14:textId="32F0BA07" w:rsidR="00BA2933" w:rsidRDefault="00BA2933" w:rsidP="00BA2933">
      <w:pPr>
        <w:pStyle w:val="02"/>
        <w:rPr>
          <w:rtl/>
        </w:rPr>
      </w:pPr>
      <w:r>
        <w:rPr>
          <w:rtl/>
        </w:rPr>
        <w:t>حجم الشركة يؤثر على حجم المشاريع التي تستلمها هذه الشركة وعلى حجم الفريق البرمجي وعلى حجم ر</w:t>
      </w:r>
      <w:r w:rsidR="00D81443">
        <w:rPr>
          <w:rFonts w:hint="cs"/>
          <w:rtl/>
        </w:rPr>
        <w:t>أ</w:t>
      </w:r>
      <w:r>
        <w:rPr>
          <w:rtl/>
        </w:rPr>
        <w:t>س ال</w:t>
      </w:r>
      <w:r w:rsidR="00D81443">
        <w:rPr>
          <w:rFonts w:hint="cs"/>
          <w:rtl/>
        </w:rPr>
        <w:t>م</w:t>
      </w:r>
      <w:r>
        <w:rPr>
          <w:rtl/>
        </w:rPr>
        <w:t>ال المستثمر وعملية الإدارة تتعلق بالظروف والعوامل المحيطة</w:t>
      </w:r>
      <w:r w:rsidR="00D81443">
        <w:rPr>
          <w:rFonts w:hint="cs"/>
          <w:rtl/>
        </w:rPr>
        <w:t>،</w:t>
      </w:r>
      <w:r>
        <w:rPr>
          <w:rtl/>
        </w:rPr>
        <w:t xml:space="preserve"> فمدير ناجح في شركة معينة يمكن أن يكون فاشل في شركة أخرى نتيجة اختلاف حجم الشركة وعوامل أخرى.</w:t>
      </w:r>
    </w:p>
    <w:p w14:paraId="7D4C7DE5" w14:textId="2F7E6FC3" w:rsidR="00BA2933" w:rsidRDefault="00BA2933" w:rsidP="00D81443">
      <w:pPr>
        <w:pStyle w:val="23G1"/>
        <w:rPr>
          <w:rtl/>
        </w:rPr>
      </w:pPr>
      <w:r>
        <w:rPr>
          <w:rtl/>
        </w:rPr>
        <w:t xml:space="preserve">زبائن المنتج </w:t>
      </w:r>
      <w:r>
        <w:t>Software Customer</w:t>
      </w:r>
      <w:r>
        <w:rPr>
          <w:rtl/>
        </w:rPr>
        <w:t>:</w:t>
      </w:r>
    </w:p>
    <w:p w14:paraId="1BDD9B22" w14:textId="343E4ED3" w:rsidR="00BA2933" w:rsidRDefault="00BA2933" w:rsidP="00D81443">
      <w:pPr>
        <w:pStyle w:val="02"/>
        <w:rPr>
          <w:rtl/>
        </w:rPr>
      </w:pPr>
      <w:r>
        <w:rPr>
          <w:rtl/>
        </w:rPr>
        <w:t xml:space="preserve">من البديهي أن تكون إدارة مشروع يكون فيه الزبون على دراية ببعض الأمور التي تتعلق بمتطلبات المشروع أو لديه تصور واضح عنها تختلف عن إدارة مشروع يكون فيه الزبون لا يعرف ما يريد ويجدر بالذكر أن الغالبية العظمى من النوع الثاني للأسف ويكون معيار النجاح في النهاية هو رضا الزبون  </w:t>
      </w:r>
    </w:p>
    <w:p w14:paraId="2E773E7E" w14:textId="24376F6E" w:rsidR="00867F01" w:rsidRDefault="00BA2933" w:rsidP="00867F01">
      <w:pPr>
        <w:pStyle w:val="23G1"/>
        <w:rPr>
          <w:rtl/>
        </w:rPr>
      </w:pPr>
      <w:r>
        <w:rPr>
          <w:rtl/>
        </w:rPr>
        <w:t xml:space="preserve">حجم المنتج </w:t>
      </w:r>
      <w:r>
        <w:t>Software Size</w:t>
      </w:r>
      <w:r w:rsidR="0063589D">
        <w:rPr>
          <w:rFonts w:hint="cs"/>
          <w:rtl/>
        </w:rPr>
        <w:t>:</w:t>
      </w:r>
    </w:p>
    <w:p w14:paraId="4C283090" w14:textId="10C1D3BB" w:rsidR="00867F01" w:rsidRPr="00867F01" w:rsidRDefault="00867F01" w:rsidP="00867F01">
      <w:pPr>
        <w:pStyle w:val="02"/>
        <w:rPr>
          <w:rtl/>
        </w:rPr>
      </w:pPr>
      <w:r w:rsidRPr="00867F01">
        <w:rPr>
          <w:rtl/>
          <w:lang w:bidi="ar-SA"/>
        </w:rPr>
        <w:t>يحدد حجم المنتج مدى تعقيد وتنوع المنتج والمتطلبات اللازمة لتطويره وصيانته وتسويقه</w:t>
      </w:r>
      <w:r w:rsidR="0063589D">
        <w:rPr>
          <w:rFonts w:hint="cs"/>
          <w:rtl/>
          <w:lang w:bidi="ar-SA"/>
        </w:rPr>
        <w:t xml:space="preserve"> ف</w:t>
      </w:r>
      <w:r w:rsidRPr="00867F01">
        <w:rPr>
          <w:rtl/>
          <w:lang w:bidi="ar-SA"/>
        </w:rPr>
        <w:t>كلما كان حجم المنتج أكبر</w:t>
      </w:r>
      <w:r w:rsidR="0063589D">
        <w:rPr>
          <w:rFonts w:hint="cs"/>
          <w:rtl/>
          <w:lang w:bidi="ar-SA"/>
        </w:rPr>
        <w:t xml:space="preserve"> </w:t>
      </w:r>
      <w:r w:rsidRPr="00867F01">
        <w:rPr>
          <w:rtl/>
          <w:lang w:bidi="ar-SA"/>
        </w:rPr>
        <w:t>كلما ازدادت الحاجة إلى تخطيط وتواصل واختبار البرمجيات بالمقابل كلما كان حجم المنتج أصغر كلما تمكن المطورون من إنشاء منتجات أكثر بساطة</w:t>
      </w:r>
      <w:r w:rsidR="00CB7601">
        <w:rPr>
          <w:rFonts w:hint="cs"/>
          <w:rtl/>
          <w:lang w:bidi="ar-SA"/>
        </w:rPr>
        <w:t xml:space="preserve"> </w:t>
      </w:r>
      <w:proofErr w:type="gramStart"/>
      <w:r w:rsidRPr="00867F01">
        <w:rPr>
          <w:rtl/>
          <w:lang w:bidi="ar-SA"/>
        </w:rPr>
        <w:t>وابتكارًا</w:t>
      </w:r>
      <w:r w:rsidR="0063589D">
        <w:rPr>
          <w:rFonts w:hint="cs"/>
          <w:rtl/>
          <w:lang w:bidi="ar-SA"/>
        </w:rPr>
        <w:t xml:space="preserve"> ،</w:t>
      </w:r>
      <w:proofErr w:type="gramEnd"/>
      <w:r w:rsidRPr="00867F01">
        <w:rPr>
          <w:rtl/>
          <w:lang w:bidi="ar-SA"/>
        </w:rPr>
        <w:t xml:space="preserve"> لذلك يجب مراعاة حجم المنتج عند تحديد الأهداف والأولويات والموارد للمشروع</w:t>
      </w:r>
      <w:r w:rsidRPr="00867F01">
        <w:t>.</w:t>
      </w:r>
    </w:p>
    <w:p w14:paraId="3843F0E4" w14:textId="13D59EB0" w:rsidR="00BA2933" w:rsidRDefault="00BA2933" w:rsidP="00867F01">
      <w:pPr>
        <w:pStyle w:val="23G1"/>
        <w:rPr>
          <w:rtl/>
        </w:rPr>
      </w:pPr>
      <w:r>
        <w:rPr>
          <w:rtl/>
        </w:rPr>
        <w:t>نوع المشروع</w:t>
      </w:r>
      <w:r>
        <w:rPr>
          <w:rFonts w:hint="cs"/>
          <w:rtl/>
        </w:rPr>
        <w:t>:</w:t>
      </w:r>
    </w:p>
    <w:p w14:paraId="2861C30E" w14:textId="6A29F3B2" w:rsidR="009904FC" w:rsidRDefault="00BA2933" w:rsidP="00867F01">
      <w:pPr>
        <w:pStyle w:val="02"/>
        <w:rPr>
          <w:rtl/>
        </w:rPr>
      </w:pPr>
      <w:r>
        <w:rPr>
          <w:rtl/>
        </w:rPr>
        <w:t xml:space="preserve">كل نوع من أنواع المشاريع يناسبه نموذج معين من </w:t>
      </w:r>
      <w:r>
        <w:t>Process</w:t>
      </w:r>
      <w:r w:rsidR="00867F01" w:rsidRPr="00867F01">
        <w:t xml:space="preserve"> Model</w:t>
      </w:r>
      <w:r w:rsidR="00867F01">
        <w:t>s</w:t>
      </w:r>
      <w:r>
        <w:rPr>
          <w:rtl/>
        </w:rPr>
        <w:t xml:space="preserve"> و اختيار النموذج يؤثر بشكل كبير على طريقة إدارة المشروع</w:t>
      </w:r>
      <w:r w:rsidR="009904FC">
        <w:rPr>
          <w:rFonts w:hint="cs"/>
          <w:rtl/>
        </w:rPr>
        <w:t>.</w:t>
      </w:r>
    </w:p>
    <w:p w14:paraId="1A83B89E" w14:textId="7ECCCCED" w:rsidR="009904FC" w:rsidRDefault="009904FC" w:rsidP="00867F01">
      <w:pPr>
        <w:pStyle w:val="02"/>
        <w:rPr>
          <w:rtl/>
        </w:rPr>
      </w:pPr>
      <w:r w:rsidRPr="009904FC">
        <w:rPr>
          <w:rStyle w:val="33BChar"/>
          <w:rFonts w:hint="cs"/>
          <w:sz w:val="28"/>
          <w:szCs w:val="28"/>
          <w:rtl/>
        </w:rPr>
        <w:t>مثال:</w:t>
      </w:r>
      <w:r w:rsidRPr="009904FC">
        <w:rPr>
          <w:rtl/>
        </w:rPr>
        <w:t xml:space="preserve"> إدارة شركة مختصة بتطوير مواقع ويب تختلف عن إدارة شركة مختصة بالأنظمة المضمنة </w:t>
      </w:r>
      <w:r w:rsidR="00867F01">
        <w:t>Embedded Systems</w:t>
      </w:r>
      <w:r w:rsidR="00867F01">
        <w:rPr>
          <w:rFonts w:hint="cs"/>
          <w:rtl/>
        </w:rPr>
        <w:t xml:space="preserve"> </w:t>
      </w:r>
      <w:r w:rsidRPr="009904FC">
        <w:rPr>
          <w:rtl/>
        </w:rPr>
        <w:t>لان الطريقة المتبعة في عملية التطوير مختلفة , فنجاح المدير في شركة مختصة بنوع معين لا يعني نجاحه في شركة مختصة بنوع اخر ولكن في النهاية كلا الشركـتين تعملان في نفس المجال وعملية التحويل ليست مستحيلة</w:t>
      </w:r>
      <w:r>
        <w:rPr>
          <w:rFonts w:hint="cs"/>
          <w:rtl/>
        </w:rPr>
        <w:t>.</w:t>
      </w:r>
    </w:p>
    <w:p w14:paraId="38E04AA1" w14:textId="2EE9073F" w:rsidR="009904FC" w:rsidRDefault="009904FC" w:rsidP="00867F01">
      <w:pPr>
        <w:pStyle w:val="23G1"/>
        <w:rPr>
          <w:rtl/>
        </w:rPr>
      </w:pPr>
      <w:r>
        <w:rPr>
          <w:rtl/>
        </w:rPr>
        <w:t xml:space="preserve">الثقافة التنظيميّة </w:t>
      </w:r>
      <w:r>
        <w:t>Organization Culture</w:t>
      </w:r>
      <w:r>
        <w:rPr>
          <w:rtl/>
        </w:rPr>
        <w:t>:</w:t>
      </w:r>
    </w:p>
    <w:p w14:paraId="443CD176" w14:textId="2E45C477" w:rsidR="00CB7601" w:rsidRDefault="009904FC" w:rsidP="00CB7601">
      <w:pPr>
        <w:pStyle w:val="02"/>
        <w:rPr>
          <w:rtl/>
        </w:rPr>
      </w:pPr>
      <w:r>
        <w:rPr>
          <w:rtl/>
        </w:rPr>
        <w:t>وجود اختلاف في طريقة تنظيم العمل النابعة عن الاختلافات الثقافية يمكن ان تؤدي إلى تنافر أعضاء الفريق الواحد وإلى صعوبة إدارة الفريق من قبل المدير لأنني كمدير مهمتي هي جعل أعضاء الفريق يعملون مع بعضهم وفق منهجية تنظيمية دون أن يشعروا بالاختلاف و</w:t>
      </w:r>
      <w:r>
        <w:rPr>
          <w:rFonts w:hint="cs"/>
          <w:rtl/>
        </w:rPr>
        <w:t>ال</w:t>
      </w:r>
      <w:r>
        <w:rPr>
          <w:rtl/>
        </w:rPr>
        <w:t>تعارض مع ثقافاتهم.</w:t>
      </w:r>
    </w:p>
    <w:p w14:paraId="0E6A4424" w14:textId="77777777" w:rsidR="00CB7601" w:rsidRDefault="009904FC" w:rsidP="00CB7601">
      <w:pPr>
        <w:pStyle w:val="02"/>
        <w:rPr>
          <w:rtl/>
        </w:rPr>
      </w:pPr>
      <w:r>
        <w:rPr>
          <w:rtl/>
        </w:rPr>
        <w:t xml:space="preserve">(أي </w:t>
      </w:r>
      <w:r w:rsidR="00CB7601">
        <w:rPr>
          <w:rFonts w:hint="cs"/>
          <w:rtl/>
        </w:rPr>
        <w:t>أن</w:t>
      </w:r>
      <w:r>
        <w:rPr>
          <w:rtl/>
        </w:rPr>
        <w:t xml:space="preserve"> التعامل مع أشخاص منظمين وملتزمين بالوقت تختلف عن التعامل مع اشخاص دائماً يرون أن الحق معهم)</w:t>
      </w:r>
    </w:p>
    <w:p w14:paraId="11D3CA5A" w14:textId="1DC4CF2E" w:rsidR="009904FC" w:rsidRDefault="009904FC" w:rsidP="00CB7601">
      <w:pPr>
        <w:pStyle w:val="02"/>
        <w:rPr>
          <w:rtl/>
        </w:rPr>
      </w:pPr>
      <w:r>
        <w:rPr>
          <w:rtl/>
        </w:rPr>
        <w:t xml:space="preserve">طرق تطوير المنتج </w:t>
      </w:r>
      <w:r>
        <w:t>Software development processes</w:t>
      </w:r>
      <w:r>
        <w:rPr>
          <w:rtl/>
        </w:rPr>
        <w:t xml:space="preserve"> (حدود الإدارة تختلف حسب الـ </w:t>
      </w:r>
      <w:r>
        <w:t>Process model</w:t>
      </w:r>
      <w:r>
        <w:rPr>
          <w:rtl/>
        </w:rPr>
        <w:t xml:space="preserve"> المتبع </w:t>
      </w:r>
      <w:r w:rsidR="00CB7601">
        <w:rPr>
          <w:rFonts w:hint="cs"/>
          <w:rtl/>
        </w:rPr>
        <w:t xml:space="preserve">مثلا </w:t>
      </w:r>
      <w:r>
        <w:rPr>
          <w:rtl/>
        </w:rPr>
        <w:t xml:space="preserve">طريقة توزيع الفريق </w:t>
      </w:r>
      <w:r w:rsidR="00CB7601">
        <w:rPr>
          <w:rFonts w:hint="cs"/>
          <w:rtl/>
        </w:rPr>
        <w:t>في</w:t>
      </w:r>
      <w:r>
        <w:rPr>
          <w:rtl/>
        </w:rPr>
        <w:t xml:space="preserve"> </w:t>
      </w:r>
      <w:r>
        <w:t>waterfall</w:t>
      </w:r>
      <w:r>
        <w:rPr>
          <w:rtl/>
        </w:rPr>
        <w:t xml:space="preserve">  تختلف عن </w:t>
      </w:r>
      <w:r>
        <w:t>scrum</w:t>
      </w:r>
      <w:r>
        <w:rPr>
          <w:rtl/>
        </w:rPr>
        <w:t>)</w:t>
      </w:r>
    </w:p>
    <w:p w14:paraId="2D09E29E" w14:textId="0F4338AA" w:rsidR="00CB7601" w:rsidRDefault="00CB7601" w:rsidP="00CB7601">
      <w:pPr>
        <w:pStyle w:val="20F4"/>
      </w:pPr>
      <w:r>
        <w:lastRenderedPageBreak/>
        <w:t>The 4 P’s</w:t>
      </w:r>
    </w:p>
    <w:p w14:paraId="14E13BE2" w14:textId="7DC019C7" w:rsidR="009904FC" w:rsidRDefault="001524CA" w:rsidP="00CB7601">
      <w:pPr>
        <w:pStyle w:val="02"/>
        <w:rPr>
          <w:rtl/>
        </w:rPr>
      </w:pPr>
      <w:r>
        <w:rPr>
          <w:rFonts w:hint="cs"/>
          <w:rtl/>
        </w:rPr>
        <w:t>و</w:t>
      </w:r>
      <w:r w:rsidR="00CB7601">
        <w:rPr>
          <w:rFonts w:hint="cs"/>
          <w:rtl/>
        </w:rPr>
        <w:t xml:space="preserve">هي </w:t>
      </w:r>
      <w:r>
        <w:rPr>
          <w:rFonts w:hint="cs"/>
          <w:rtl/>
        </w:rPr>
        <w:t xml:space="preserve">نموذج إداري يستخدم </w:t>
      </w:r>
      <w:r w:rsidR="00CB7601">
        <w:rPr>
          <w:rFonts w:hint="cs"/>
          <w:rtl/>
        </w:rPr>
        <w:t>ل</w:t>
      </w:r>
      <w:r w:rsidR="009904FC" w:rsidRPr="009904FC">
        <w:rPr>
          <w:rtl/>
        </w:rPr>
        <w:t>ضم</w:t>
      </w:r>
      <w:r w:rsidR="00CB7601">
        <w:rPr>
          <w:rFonts w:hint="cs"/>
          <w:rtl/>
        </w:rPr>
        <w:t>ا</w:t>
      </w:r>
      <w:r w:rsidR="009904FC" w:rsidRPr="009904FC">
        <w:rPr>
          <w:rtl/>
        </w:rPr>
        <w:t>ن تحقيق إدارة ناجحة</w:t>
      </w:r>
      <w:r>
        <w:rPr>
          <w:rFonts w:hint="cs"/>
          <w:rtl/>
        </w:rPr>
        <w:t xml:space="preserve"> وتشمل:</w:t>
      </w:r>
    </w:p>
    <w:p w14:paraId="37AB9D40" w14:textId="48A74236" w:rsidR="009904FC" w:rsidRDefault="00CB7601" w:rsidP="009904FC">
      <w:pPr>
        <w:pStyle w:val="41E"/>
        <w:rPr>
          <w:rtl/>
        </w:rPr>
      </w:pPr>
      <w:r>
        <w:t>People</w:t>
      </w:r>
      <w:r>
        <w:rPr>
          <w:rFonts w:hint="cs"/>
          <w:rtl/>
        </w:rPr>
        <w:t>:</w:t>
      </w:r>
      <w:r w:rsidR="009904FC">
        <w:rPr>
          <w:rtl/>
        </w:rPr>
        <w:t xml:space="preserve"> عملية</w:t>
      </w:r>
      <w:r w:rsidR="001524CA">
        <w:rPr>
          <w:rFonts w:hint="cs"/>
          <w:rtl/>
        </w:rPr>
        <w:t xml:space="preserve"> تطوير</w:t>
      </w:r>
      <w:r w:rsidR="009904FC">
        <w:rPr>
          <w:rtl/>
        </w:rPr>
        <w:t xml:space="preserve"> المنتج تعتمد على </w:t>
      </w:r>
      <w:r>
        <w:rPr>
          <w:rFonts w:hint="cs"/>
          <w:rtl/>
        </w:rPr>
        <w:t>الأشخاص وعملية</w:t>
      </w:r>
      <w:r w:rsidR="009904FC">
        <w:rPr>
          <w:rtl/>
        </w:rPr>
        <w:t xml:space="preserve"> إدارة الأشخاص تتضمن إدارة </w:t>
      </w:r>
      <w:r w:rsidR="001524CA">
        <w:rPr>
          <w:rFonts w:hint="cs"/>
          <w:rtl/>
        </w:rPr>
        <w:t>مهامهم وتواصلهم مع بعضهم وتحفيزهم بشكل مستمر</w:t>
      </w:r>
      <w:r w:rsidR="009904FC">
        <w:rPr>
          <w:rFonts w:hint="cs"/>
          <w:rtl/>
        </w:rPr>
        <w:t>.</w:t>
      </w:r>
    </w:p>
    <w:p w14:paraId="4DBC62A3" w14:textId="453AFB28" w:rsidR="009904FC" w:rsidRDefault="009904FC" w:rsidP="009904FC">
      <w:pPr>
        <w:pStyle w:val="41E"/>
        <w:rPr>
          <w:rtl/>
        </w:rPr>
      </w:pPr>
      <w:r>
        <w:t>Process</w:t>
      </w:r>
      <w:r>
        <w:rPr>
          <w:rtl/>
        </w:rPr>
        <w:t xml:space="preserve">: </w:t>
      </w:r>
      <w:r w:rsidRPr="009904FC">
        <w:rPr>
          <w:rtl/>
        </w:rPr>
        <w:t xml:space="preserve">تشمل اختيار النموذج المناسب بحسب المشروع أو المؤسسة والتغيير على النموذج للأفضل وذلك لتحقيق </w:t>
      </w:r>
      <w:r w:rsidR="001524CA">
        <w:rPr>
          <w:rFonts w:hint="cs"/>
          <w:rtl/>
        </w:rPr>
        <w:t>استثمار أعلى لل</w:t>
      </w:r>
      <w:r w:rsidRPr="009904FC">
        <w:rPr>
          <w:rtl/>
        </w:rPr>
        <w:t>موارد وجودة أعلى</w:t>
      </w:r>
      <w:r w:rsidR="001524CA">
        <w:rPr>
          <w:rFonts w:hint="cs"/>
          <w:rtl/>
        </w:rPr>
        <w:t xml:space="preserve"> للمنتج</w:t>
      </w:r>
      <w:r w:rsidRPr="009904FC">
        <w:rPr>
          <w:rtl/>
        </w:rPr>
        <w:t xml:space="preserve"> ومن ثم ضمان السير وفق الخطوات التي يرسمها هذا </w:t>
      </w:r>
      <w:r w:rsidR="001524CA">
        <w:rPr>
          <w:rFonts w:hint="cs"/>
          <w:rtl/>
        </w:rPr>
        <w:t>ال</w:t>
      </w:r>
      <w:r w:rsidR="00CB7601" w:rsidRPr="009904FC">
        <w:rPr>
          <w:rFonts w:hint="cs"/>
          <w:rtl/>
        </w:rPr>
        <w:t>نموذج.</w:t>
      </w:r>
    </w:p>
    <w:p w14:paraId="4F20DE81" w14:textId="0AFFC26F" w:rsidR="009904FC" w:rsidRDefault="009904FC" w:rsidP="009904FC">
      <w:pPr>
        <w:pStyle w:val="41E"/>
        <w:rPr>
          <w:rtl/>
        </w:rPr>
      </w:pPr>
      <w:r>
        <w:t>Product</w:t>
      </w:r>
      <w:r>
        <w:rPr>
          <w:rtl/>
        </w:rPr>
        <w:t xml:space="preserve">: </w:t>
      </w:r>
      <w:r w:rsidR="001524CA">
        <w:rPr>
          <w:rFonts w:hint="cs"/>
          <w:rtl/>
        </w:rPr>
        <w:t xml:space="preserve">تشمل </w:t>
      </w:r>
      <w:r w:rsidRPr="009904FC">
        <w:rPr>
          <w:rtl/>
        </w:rPr>
        <w:t>تأمين المتطلبات</w:t>
      </w:r>
      <w:r w:rsidR="001524CA">
        <w:rPr>
          <w:rFonts w:hint="cs"/>
          <w:rtl/>
        </w:rPr>
        <w:t xml:space="preserve"> حسب رغبة الزبون واحتواءه على ميزات تميزه عن منافسيه</w:t>
      </w:r>
      <w:r w:rsidR="00CB7601" w:rsidRPr="009904FC">
        <w:rPr>
          <w:rFonts w:hint="cs"/>
          <w:rtl/>
        </w:rPr>
        <w:t>.</w:t>
      </w:r>
    </w:p>
    <w:p w14:paraId="2C890B0F" w14:textId="68DCD945" w:rsidR="009904FC" w:rsidRDefault="009904FC" w:rsidP="001524CA">
      <w:pPr>
        <w:pStyle w:val="41E"/>
        <w:rPr>
          <w:rtl/>
        </w:rPr>
      </w:pPr>
      <w:r>
        <w:t>Project</w:t>
      </w:r>
      <w:r>
        <w:rPr>
          <w:rtl/>
        </w:rPr>
        <w:t xml:space="preserve"> تتضمن ضبط إيقاع التواصل ما بين الـ </w:t>
      </w:r>
      <w:r>
        <w:t>People</w:t>
      </w:r>
      <w:r w:rsidR="001524CA">
        <w:rPr>
          <w:rFonts w:hint="cs"/>
          <w:rtl/>
        </w:rPr>
        <w:t xml:space="preserve"> </w:t>
      </w:r>
      <w:r>
        <w:rPr>
          <w:rtl/>
        </w:rPr>
        <w:t xml:space="preserve">والـ </w:t>
      </w:r>
      <w:r>
        <w:t>Process</w:t>
      </w:r>
      <w:r w:rsidR="006E22B0">
        <w:rPr>
          <w:rFonts w:hint="cs"/>
          <w:rtl/>
        </w:rPr>
        <w:t xml:space="preserve"> </w:t>
      </w:r>
      <w:r>
        <w:rPr>
          <w:rtl/>
        </w:rPr>
        <w:t xml:space="preserve">وضمان الحصول على الـ </w:t>
      </w:r>
      <w:r>
        <w:t>Product</w:t>
      </w:r>
      <w:r>
        <w:rPr>
          <w:rtl/>
        </w:rPr>
        <w:t xml:space="preserve"> ضمن </w:t>
      </w:r>
      <w:r w:rsidR="00CB7601">
        <w:rPr>
          <w:rFonts w:hint="cs"/>
          <w:rtl/>
        </w:rPr>
        <w:t>قيود</w:t>
      </w:r>
      <w:r w:rsidR="001524CA">
        <w:rPr>
          <w:rFonts w:hint="cs"/>
          <w:rtl/>
        </w:rPr>
        <w:t xml:space="preserve"> (</w:t>
      </w:r>
      <w:r w:rsidR="00CB7601">
        <w:rPr>
          <w:rFonts w:hint="cs"/>
          <w:rtl/>
        </w:rPr>
        <w:t>الوقت</w:t>
      </w:r>
      <w:r>
        <w:rPr>
          <w:rtl/>
        </w:rPr>
        <w:t xml:space="preserve"> – الجودة </w:t>
      </w:r>
      <w:r w:rsidR="001524CA">
        <w:rPr>
          <w:rtl/>
        </w:rPr>
        <w:t>–</w:t>
      </w:r>
      <w:r>
        <w:rPr>
          <w:rtl/>
        </w:rPr>
        <w:t xml:space="preserve"> </w:t>
      </w:r>
      <w:r w:rsidR="00CB7601">
        <w:rPr>
          <w:rFonts w:hint="cs"/>
          <w:rtl/>
        </w:rPr>
        <w:t>الكلفة</w:t>
      </w:r>
      <w:r w:rsidR="001524CA">
        <w:rPr>
          <w:rFonts w:hint="cs"/>
          <w:rtl/>
        </w:rPr>
        <w:t>)</w:t>
      </w:r>
    </w:p>
    <w:p w14:paraId="1D12E688" w14:textId="7B882286" w:rsidR="009904FC" w:rsidRDefault="009904FC" w:rsidP="006E22B0">
      <w:pPr>
        <w:pStyle w:val="34E"/>
        <w:spacing w:before="120"/>
        <w:rPr>
          <w:rtl/>
        </w:rPr>
      </w:pPr>
      <w:r w:rsidRPr="009904FC">
        <w:rPr>
          <w:rtl/>
        </w:rPr>
        <w:t xml:space="preserve">ماهو الفرق بين إدارة </w:t>
      </w:r>
      <w:r w:rsidRPr="009904FC">
        <w:t>Project</w:t>
      </w:r>
      <w:r w:rsidRPr="009904FC">
        <w:rPr>
          <w:rtl/>
        </w:rPr>
        <w:t xml:space="preserve"> أو </w:t>
      </w:r>
      <w:r w:rsidRPr="009904FC">
        <w:t>Product</w:t>
      </w:r>
      <w:r w:rsidRPr="009904FC">
        <w:rPr>
          <w:rtl/>
        </w:rPr>
        <w:t>؟</w:t>
      </w:r>
    </w:p>
    <w:p w14:paraId="153E65E2" w14:textId="77777777" w:rsidR="009904FC" w:rsidRDefault="009904FC" w:rsidP="009904FC">
      <w:pPr>
        <w:pStyle w:val="02"/>
        <w:rPr>
          <w:rtl/>
        </w:rPr>
      </w:pPr>
      <w:r>
        <w:rPr>
          <w:rtl/>
        </w:rPr>
        <w:t xml:space="preserve">نعلم أننا نقوم بخلق </w:t>
      </w:r>
      <w:r>
        <w:t>Project</w:t>
      </w:r>
      <w:r>
        <w:rPr>
          <w:rtl/>
        </w:rPr>
        <w:t xml:space="preserve"> لإصدار </w:t>
      </w:r>
      <w:r>
        <w:t>Product</w:t>
      </w:r>
      <w:r>
        <w:rPr>
          <w:rtl/>
        </w:rPr>
        <w:t>.</w:t>
      </w:r>
    </w:p>
    <w:p w14:paraId="15D73EC3" w14:textId="12E16F00" w:rsidR="009904FC" w:rsidRDefault="009904FC" w:rsidP="00DD4A80">
      <w:pPr>
        <w:pStyle w:val="02"/>
        <w:numPr>
          <w:ilvl w:val="0"/>
          <w:numId w:val="29"/>
        </w:numPr>
        <w:rPr>
          <w:rtl/>
        </w:rPr>
      </w:pPr>
      <w:r>
        <w:rPr>
          <w:rFonts w:hint="cs"/>
          <w:rtl/>
        </w:rPr>
        <w:t>إ</w:t>
      </w:r>
      <w:r>
        <w:rPr>
          <w:rtl/>
        </w:rPr>
        <w:t xml:space="preserve">دارة الـ </w:t>
      </w:r>
      <w:r w:rsidRPr="009904FC">
        <w:rPr>
          <w:color w:val="3265CC" w:themeColor="accent2"/>
        </w:rPr>
        <w:t>Project</w:t>
      </w:r>
      <w:r>
        <w:rPr>
          <w:rtl/>
        </w:rPr>
        <w:t xml:space="preserve">: اختيار الـ </w:t>
      </w:r>
      <w:r>
        <w:t>Process</w:t>
      </w:r>
      <w:r>
        <w:rPr>
          <w:rtl/>
        </w:rPr>
        <w:t xml:space="preserve"> الصح وإدارتها، اختيار الـ </w:t>
      </w:r>
      <w:r>
        <w:t>People</w:t>
      </w:r>
      <w:r>
        <w:rPr>
          <w:rtl/>
        </w:rPr>
        <w:t xml:space="preserve"> صح وإدارتهم، اختيار الوقت </w:t>
      </w:r>
      <w:r w:rsidR="006E22B0">
        <w:rPr>
          <w:rFonts w:hint="cs"/>
          <w:rtl/>
        </w:rPr>
        <w:t>والموارد</w:t>
      </w:r>
      <w:r>
        <w:rPr>
          <w:rtl/>
        </w:rPr>
        <w:t xml:space="preserve"> </w:t>
      </w:r>
      <w:r w:rsidR="006E22B0">
        <w:rPr>
          <w:rFonts w:hint="cs"/>
          <w:rtl/>
        </w:rPr>
        <w:t>و</w:t>
      </w:r>
      <w:r>
        <w:rPr>
          <w:rtl/>
        </w:rPr>
        <w:t xml:space="preserve">اختيار الـ </w:t>
      </w:r>
      <w:r>
        <w:t>Environment</w:t>
      </w:r>
      <w:r>
        <w:rPr>
          <w:rtl/>
        </w:rPr>
        <w:t xml:space="preserve"> المناسبة.</w:t>
      </w:r>
    </w:p>
    <w:p w14:paraId="6598D9F2" w14:textId="6D5CED06" w:rsidR="009904FC" w:rsidRDefault="009904FC" w:rsidP="00DD4A80">
      <w:pPr>
        <w:pStyle w:val="02"/>
        <w:numPr>
          <w:ilvl w:val="0"/>
          <w:numId w:val="29"/>
        </w:numPr>
      </w:pPr>
      <w:r>
        <w:rPr>
          <w:rtl/>
        </w:rPr>
        <w:t xml:space="preserve">إدارة الـ </w:t>
      </w:r>
      <w:r w:rsidRPr="009904FC">
        <w:rPr>
          <w:color w:val="3265CC" w:themeColor="accent2"/>
        </w:rPr>
        <w:t>Product</w:t>
      </w:r>
      <w:r w:rsidR="006E22B0">
        <w:rPr>
          <w:rFonts w:hint="cs"/>
          <w:color w:val="3265CC" w:themeColor="accent2"/>
          <w:rtl/>
        </w:rPr>
        <w:t xml:space="preserve">: </w:t>
      </w:r>
      <w:r>
        <w:rPr>
          <w:rtl/>
        </w:rPr>
        <w:t xml:space="preserve">عملية دراسة هل الـ </w:t>
      </w:r>
      <w:r>
        <w:t>Product</w:t>
      </w:r>
      <w:r>
        <w:rPr>
          <w:rtl/>
        </w:rPr>
        <w:t xml:space="preserve"> يعمل بالشكل الصحيح ويلبي احتياجات المستخدم بشكل صحيح.</w:t>
      </w:r>
    </w:p>
    <w:p w14:paraId="1024F7F4" w14:textId="3B97F40C" w:rsidR="009904FC" w:rsidRDefault="009904FC" w:rsidP="009904FC">
      <w:pPr>
        <w:pStyle w:val="38E"/>
        <w:ind w:left="0" w:firstLine="0"/>
        <w:jc w:val="center"/>
        <w:rPr>
          <w:rtl/>
        </w:rPr>
      </w:pPr>
      <w:r w:rsidRPr="009904FC">
        <w:t>Project Management Activities</w:t>
      </w:r>
    </w:p>
    <w:p w14:paraId="66BDF294" w14:textId="77777777" w:rsidR="009904FC" w:rsidRDefault="009904FC" w:rsidP="009904FC">
      <w:pPr>
        <w:pStyle w:val="02"/>
        <w:rPr>
          <w:rtl/>
        </w:rPr>
      </w:pPr>
      <w:r>
        <w:rPr>
          <w:rtl/>
        </w:rPr>
        <w:t>عملية الإدارة تتم من خلال أربع مراحل رئيسية وهي:</w:t>
      </w:r>
    </w:p>
    <w:p w14:paraId="201006D0" w14:textId="5E6C135F" w:rsidR="009904FC" w:rsidRDefault="009904FC" w:rsidP="00DD4A80">
      <w:pPr>
        <w:pStyle w:val="02"/>
        <w:numPr>
          <w:ilvl w:val="0"/>
          <w:numId w:val="30"/>
        </w:numPr>
        <w:rPr>
          <w:rtl/>
        </w:rPr>
      </w:pPr>
      <w:r>
        <w:t>People Management</w:t>
      </w:r>
      <w:r>
        <w:rPr>
          <w:rtl/>
        </w:rPr>
        <w:t xml:space="preserve"> إدارة الأشخاص </w:t>
      </w:r>
    </w:p>
    <w:p w14:paraId="21E21462" w14:textId="21918665" w:rsidR="009904FC" w:rsidRDefault="009904FC" w:rsidP="00DD4A80">
      <w:pPr>
        <w:pStyle w:val="02"/>
        <w:numPr>
          <w:ilvl w:val="0"/>
          <w:numId w:val="30"/>
        </w:numPr>
        <w:rPr>
          <w:rtl/>
        </w:rPr>
      </w:pPr>
      <w:r>
        <w:t>Project Planning</w:t>
      </w:r>
      <w:r>
        <w:rPr>
          <w:rtl/>
        </w:rPr>
        <w:t xml:space="preserve"> التخطيط للمشروع </w:t>
      </w:r>
    </w:p>
    <w:p w14:paraId="7934BDA1" w14:textId="66DD99F8" w:rsidR="009904FC" w:rsidRDefault="009904FC" w:rsidP="00DD4A80">
      <w:pPr>
        <w:pStyle w:val="02"/>
        <w:numPr>
          <w:ilvl w:val="0"/>
          <w:numId w:val="30"/>
        </w:numPr>
        <w:rPr>
          <w:rtl/>
        </w:rPr>
      </w:pPr>
      <w:r>
        <w:t xml:space="preserve">Risk </w:t>
      </w:r>
      <w:proofErr w:type="gramStart"/>
      <w:r>
        <w:t>Management</w:t>
      </w:r>
      <w:r>
        <w:rPr>
          <w:rtl/>
        </w:rPr>
        <w:t xml:space="preserve">  إدارة</w:t>
      </w:r>
      <w:proofErr w:type="gramEnd"/>
      <w:r>
        <w:rPr>
          <w:rtl/>
        </w:rPr>
        <w:t xml:space="preserve"> المخاطر </w:t>
      </w:r>
    </w:p>
    <w:p w14:paraId="4F7A5344" w14:textId="5E68B1A8" w:rsidR="009904FC" w:rsidRDefault="009904FC" w:rsidP="00DD4A80">
      <w:pPr>
        <w:pStyle w:val="02"/>
        <w:numPr>
          <w:ilvl w:val="0"/>
          <w:numId w:val="30"/>
        </w:numPr>
      </w:pPr>
      <w:r>
        <w:t>Measuring and Reporting</w:t>
      </w:r>
      <w:r>
        <w:rPr>
          <w:rtl/>
        </w:rPr>
        <w:t xml:space="preserve"> القياس وكـتابة التقاري</w:t>
      </w:r>
      <w:r>
        <w:rPr>
          <w:rFonts w:hint="cs"/>
          <w:rtl/>
        </w:rPr>
        <w:t>ر.</w:t>
      </w:r>
    </w:p>
    <w:p w14:paraId="414A9D07" w14:textId="6D6C12B0" w:rsidR="009904FC" w:rsidRPr="001B325A" w:rsidRDefault="009904FC" w:rsidP="009904FC">
      <w:pPr>
        <w:pStyle w:val="31E"/>
        <w:rPr>
          <w:sz w:val="28"/>
          <w:szCs w:val="28"/>
          <w:rtl/>
        </w:rPr>
      </w:pPr>
      <w:r w:rsidRPr="001B325A">
        <w:rPr>
          <w:sz w:val="28"/>
          <w:szCs w:val="28"/>
          <w:rtl/>
        </w:rPr>
        <w:t xml:space="preserve">الـ </w:t>
      </w:r>
      <w:r w:rsidRPr="001B325A">
        <w:rPr>
          <w:sz w:val="28"/>
          <w:szCs w:val="28"/>
        </w:rPr>
        <w:t>Component</w:t>
      </w:r>
      <w:r w:rsidRPr="001B325A">
        <w:rPr>
          <w:sz w:val="28"/>
          <w:szCs w:val="28"/>
          <w:rtl/>
        </w:rPr>
        <w:t xml:space="preserve"> الاساسية</w:t>
      </w:r>
      <w:r w:rsidR="006E22B0" w:rsidRPr="001B325A">
        <w:rPr>
          <w:sz w:val="28"/>
          <w:szCs w:val="28"/>
        </w:rPr>
        <w:t xml:space="preserve"> </w:t>
      </w:r>
      <w:r w:rsidRPr="001B325A">
        <w:rPr>
          <w:sz w:val="28"/>
          <w:szCs w:val="28"/>
          <w:rtl/>
        </w:rPr>
        <w:t xml:space="preserve">التي تتضمنها الـ </w:t>
      </w:r>
      <w:r w:rsidRPr="001B325A">
        <w:rPr>
          <w:sz w:val="28"/>
          <w:szCs w:val="28"/>
        </w:rPr>
        <w:t>Management</w:t>
      </w:r>
      <w:r w:rsidRPr="001B325A">
        <w:rPr>
          <w:sz w:val="28"/>
          <w:szCs w:val="28"/>
          <w:rtl/>
        </w:rPr>
        <w:t xml:space="preserve"> هي</w:t>
      </w:r>
      <w:r w:rsidR="006E22B0" w:rsidRPr="001B325A">
        <w:rPr>
          <w:sz w:val="28"/>
          <w:szCs w:val="28"/>
        </w:rPr>
        <w:t xml:space="preserve"> </w:t>
      </w:r>
      <w:r w:rsidRPr="001B325A">
        <w:rPr>
          <w:sz w:val="28"/>
          <w:szCs w:val="28"/>
          <w:rtl/>
        </w:rPr>
        <w:t xml:space="preserve">(المعلومات) حيث انه تحدد قوة الـ </w:t>
      </w:r>
      <w:r w:rsidRPr="001B325A">
        <w:rPr>
          <w:sz w:val="28"/>
          <w:szCs w:val="28"/>
        </w:rPr>
        <w:t>Manger</w:t>
      </w:r>
      <w:r w:rsidR="006E22B0" w:rsidRPr="001B325A">
        <w:rPr>
          <w:rFonts w:hint="cs"/>
          <w:sz w:val="28"/>
          <w:szCs w:val="28"/>
          <w:rtl/>
        </w:rPr>
        <w:t xml:space="preserve"> </w:t>
      </w:r>
      <w:r w:rsidRPr="001B325A">
        <w:rPr>
          <w:sz w:val="28"/>
          <w:szCs w:val="28"/>
          <w:rtl/>
        </w:rPr>
        <w:t xml:space="preserve">بقوة المعلومات التي استطاع الحصول عليها والـ </w:t>
      </w:r>
      <w:r w:rsidRPr="001B325A">
        <w:rPr>
          <w:sz w:val="28"/>
          <w:szCs w:val="28"/>
        </w:rPr>
        <w:t>Measuring</w:t>
      </w:r>
      <w:r w:rsidRPr="001B325A">
        <w:rPr>
          <w:sz w:val="28"/>
          <w:szCs w:val="28"/>
          <w:rtl/>
        </w:rPr>
        <w:t xml:space="preserve"> هو أحد</w:t>
      </w:r>
      <w:r w:rsidR="006E22B0" w:rsidRPr="001B325A">
        <w:rPr>
          <w:rFonts w:hint="cs"/>
          <w:sz w:val="28"/>
          <w:szCs w:val="28"/>
          <w:rtl/>
        </w:rPr>
        <w:t xml:space="preserve"> </w:t>
      </w:r>
      <w:r w:rsidRPr="001B325A">
        <w:rPr>
          <w:sz w:val="28"/>
          <w:szCs w:val="28"/>
          <w:rtl/>
        </w:rPr>
        <w:t>الوسائل للحصول على المعلومات.</w:t>
      </w:r>
    </w:p>
    <w:p w14:paraId="07815264" w14:textId="62F8251A" w:rsidR="009E5EAA" w:rsidRDefault="009904FC" w:rsidP="001B325A">
      <w:pPr>
        <w:pStyle w:val="32A"/>
        <w:numPr>
          <w:ilvl w:val="0"/>
          <w:numId w:val="37"/>
        </w:numPr>
        <w:rPr>
          <w:color w:val="3265CC"/>
          <w:rtl/>
        </w:rPr>
      </w:pPr>
      <w:r w:rsidRPr="009904FC">
        <w:rPr>
          <w:rtl/>
        </w:rPr>
        <w:t xml:space="preserve">سنركز على </w:t>
      </w:r>
      <w:r w:rsidRPr="009904FC">
        <w:t>People Management</w:t>
      </w:r>
      <w:r>
        <w:rPr>
          <w:rFonts w:hint="cs"/>
          <w:rtl/>
        </w:rPr>
        <w:t>:</w:t>
      </w:r>
    </w:p>
    <w:p w14:paraId="341C6BB5" w14:textId="7A82D063" w:rsidR="009904FC" w:rsidRDefault="009904FC" w:rsidP="009904FC">
      <w:pPr>
        <w:pStyle w:val="34E"/>
        <w:rPr>
          <w:rtl/>
        </w:rPr>
      </w:pPr>
      <w:r>
        <w:rPr>
          <w:rtl/>
        </w:rPr>
        <w:t>ماذا تعني إدارة الأشخاص؟</w:t>
      </w:r>
    </w:p>
    <w:p w14:paraId="0107DB77" w14:textId="5FFF2E12" w:rsidR="009904FC" w:rsidRDefault="009904FC" w:rsidP="00DD4A80">
      <w:pPr>
        <w:pStyle w:val="02"/>
        <w:numPr>
          <w:ilvl w:val="0"/>
          <w:numId w:val="31"/>
        </w:numPr>
      </w:pPr>
      <w:r>
        <w:rPr>
          <w:rtl/>
        </w:rPr>
        <w:t>تستطيع استثمار الموارد البشرية لاستخراج أفضل مايمكن منهم.</w:t>
      </w:r>
    </w:p>
    <w:p w14:paraId="1E16FD1F" w14:textId="78E1946C" w:rsidR="009904FC" w:rsidRDefault="009904FC" w:rsidP="00DD4A80">
      <w:pPr>
        <w:pStyle w:val="02"/>
        <w:numPr>
          <w:ilvl w:val="0"/>
          <w:numId w:val="31"/>
        </w:numPr>
        <w:rPr>
          <w:rtl/>
        </w:rPr>
      </w:pPr>
      <w:r>
        <w:rPr>
          <w:rtl/>
        </w:rPr>
        <w:t>ماهو الشيء الذي يجعل الأشخاص يستجيبو لقائد عملهم (</w:t>
      </w:r>
      <w:r>
        <w:t>leader</w:t>
      </w:r>
      <w:r>
        <w:rPr>
          <w:rtl/>
        </w:rPr>
        <w:t>)؟</w:t>
      </w:r>
    </w:p>
    <w:p w14:paraId="72F95D9C" w14:textId="064185FA" w:rsidR="009904FC" w:rsidRDefault="009904FC" w:rsidP="009904FC">
      <w:pPr>
        <w:pStyle w:val="02"/>
        <w:ind w:left="360"/>
        <w:rPr>
          <w:rtl/>
        </w:rPr>
      </w:pPr>
      <w:r>
        <w:rPr>
          <w:rtl/>
        </w:rPr>
        <w:t>الحصول على المنفعة إن كانت ماديّة أو معرفة فالإطاعة عملية عَقديّة تتطلب وجود طرفين، الطرف الأول يقدم منفعة</w:t>
      </w:r>
      <w:r w:rsidR="009E5EAA">
        <w:rPr>
          <w:rFonts w:hint="cs"/>
          <w:rtl/>
        </w:rPr>
        <w:t xml:space="preserve"> </w:t>
      </w:r>
      <w:r>
        <w:rPr>
          <w:rtl/>
        </w:rPr>
        <w:t>والطرف الثاني يأخذ منفعة. بحيث يشعر الفريق أنه متكافئ من ناحية تبادل المصالح</w:t>
      </w:r>
      <w:r w:rsidR="009E5EAA">
        <w:rPr>
          <w:rFonts w:hint="cs"/>
          <w:rtl/>
        </w:rPr>
        <w:t>.</w:t>
      </w:r>
    </w:p>
    <w:p w14:paraId="63891139" w14:textId="36F9EA97" w:rsidR="009904FC" w:rsidRDefault="009904FC" w:rsidP="00DD4A80">
      <w:pPr>
        <w:pStyle w:val="02"/>
        <w:numPr>
          <w:ilvl w:val="0"/>
          <w:numId w:val="31"/>
        </w:numPr>
        <w:rPr>
          <w:rtl/>
        </w:rPr>
      </w:pPr>
      <w:r>
        <w:rPr>
          <w:rtl/>
        </w:rPr>
        <w:lastRenderedPageBreak/>
        <w:t>ماهو الشيء الذي يتوجب على المدير فعلة حتى يجعل أعضاء فريقه يقدم أقصى ما</w:t>
      </w:r>
      <w:r w:rsidR="009E5EAA">
        <w:rPr>
          <w:rFonts w:hint="cs"/>
          <w:rtl/>
        </w:rPr>
        <w:t xml:space="preserve"> </w:t>
      </w:r>
      <w:r>
        <w:rPr>
          <w:rtl/>
        </w:rPr>
        <w:t>عنده؟</w:t>
      </w:r>
    </w:p>
    <w:p w14:paraId="1C6692BF" w14:textId="06E963C1" w:rsidR="009904FC" w:rsidRDefault="009904FC" w:rsidP="009904FC">
      <w:pPr>
        <w:pStyle w:val="02"/>
        <w:ind w:left="720"/>
        <w:rPr>
          <w:rtl/>
        </w:rPr>
      </w:pPr>
      <w:r>
        <w:rPr>
          <w:rtl/>
        </w:rPr>
        <w:t xml:space="preserve">مهمة المدير هي </w:t>
      </w:r>
      <w:r w:rsidR="009E5EAA">
        <w:rPr>
          <w:rFonts w:hint="cs"/>
          <w:rtl/>
        </w:rPr>
        <w:t>إ</w:t>
      </w:r>
      <w:r>
        <w:rPr>
          <w:rtl/>
        </w:rPr>
        <w:t>قناعك بأن هذا العمل هو عملك وطاقتك تبذلها في مشاريعه.</w:t>
      </w:r>
    </w:p>
    <w:p w14:paraId="26187777" w14:textId="141244AE" w:rsidR="009904FC" w:rsidRDefault="009904FC" w:rsidP="00DD4A80">
      <w:pPr>
        <w:pStyle w:val="02"/>
        <w:numPr>
          <w:ilvl w:val="0"/>
          <w:numId w:val="31"/>
        </w:numPr>
        <w:rPr>
          <w:rtl/>
        </w:rPr>
      </w:pPr>
      <w:r>
        <w:rPr>
          <w:rtl/>
        </w:rPr>
        <w:t>ما هو الشيء الذي يجعل الموظف يعطي أقصى ماعنده لشركة معينة؟</w:t>
      </w:r>
    </w:p>
    <w:p w14:paraId="2110D711" w14:textId="2602179F" w:rsidR="009904FC" w:rsidRDefault="009904FC" w:rsidP="009E5EAA">
      <w:pPr>
        <w:pStyle w:val="02"/>
        <w:ind w:left="720"/>
        <w:rPr>
          <w:rtl/>
        </w:rPr>
      </w:pPr>
      <w:r>
        <w:rPr>
          <w:rtl/>
        </w:rPr>
        <w:t>تلبية كامل احتياجات الموظف.</w:t>
      </w:r>
    </w:p>
    <w:p w14:paraId="041126E9" w14:textId="76BEE58F" w:rsidR="009904FC" w:rsidRDefault="009904FC" w:rsidP="00D326BA">
      <w:pPr>
        <w:pStyle w:val="20F4"/>
        <w:rPr>
          <w:rtl/>
        </w:rPr>
      </w:pPr>
      <w:r>
        <w:rPr>
          <w:rFonts w:hint="cs"/>
          <w:rtl/>
        </w:rPr>
        <w:t>الاحتياجات البشرية</w:t>
      </w:r>
    </w:p>
    <w:p w14:paraId="412D4B21" w14:textId="51C77E71" w:rsidR="009904FC" w:rsidRDefault="009904FC" w:rsidP="009904FC">
      <w:pPr>
        <w:pStyle w:val="02"/>
        <w:rPr>
          <w:rtl/>
        </w:rPr>
      </w:pPr>
      <w:r w:rsidRPr="009904FC">
        <w:rPr>
          <w:rtl/>
        </w:rPr>
        <w:t xml:space="preserve">يمكن </w:t>
      </w:r>
      <w:r w:rsidR="009E5EAA">
        <w:rPr>
          <w:rFonts w:hint="cs"/>
          <w:rtl/>
        </w:rPr>
        <w:t xml:space="preserve">فهم </w:t>
      </w:r>
      <w:r w:rsidRPr="009904FC">
        <w:rPr>
          <w:rtl/>
        </w:rPr>
        <w:t>الاحتياجات البشرية وفقاً للهرمية التالية</w:t>
      </w:r>
      <w:r>
        <w:rPr>
          <w:rFonts w:hint="cs"/>
          <w:rtl/>
        </w:rPr>
        <w:t>:</w:t>
      </w:r>
    </w:p>
    <w:p w14:paraId="6D92F8E9" w14:textId="045AD6F7" w:rsidR="009904FC" w:rsidRPr="009904FC" w:rsidRDefault="009904FC" w:rsidP="006D7148">
      <w:pPr>
        <w:pStyle w:val="a1"/>
        <w:ind w:right="5670"/>
      </w:pPr>
      <w:r w:rsidRPr="009904FC">
        <w:t>Physiological needs</w:t>
      </w:r>
      <w:r w:rsidRPr="009904FC">
        <w:rPr>
          <w:rtl/>
        </w:rPr>
        <w:t>:</w:t>
      </w:r>
    </w:p>
    <w:p w14:paraId="07302B50" w14:textId="2A72F154" w:rsidR="009904FC" w:rsidRPr="002F1D91" w:rsidRDefault="002F1D91" w:rsidP="002F1D91">
      <w:pPr>
        <w:pStyle w:val="02"/>
        <w:rPr>
          <w:rtl/>
        </w:rPr>
      </w:pPr>
      <w:r>
        <w:rPr>
          <w:rtl/>
        </w:rPr>
        <w:t xml:space="preserve">أي أن يكون الإنسان مرتاح نفسياً </w:t>
      </w:r>
      <w:r>
        <w:rPr>
          <w:rFonts w:hint="cs"/>
          <w:rtl/>
        </w:rPr>
        <w:t>في بيئة العمل</w:t>
      </w:r>
      <w:r>
        <w:rPr>
          <w:rtl/>
        </w:rPr>
        <w:t xml:space="preserve"> </w:t>
      </w:r>
      <w:r>
        <w:rPr>
          <w:rFonts w:hint="cs"/>
          <w:rtl/>
        </w:rPr>
        <w:t>التي</w:t>
      </w:r>
      <w:r>
        <w:rPr>
          <w:rtl/>
        </w:rPr>
        <w:t xml:space="preserve"> وضع به</w:t>
      </w:r>
      <w:r>
        <w:rPr>
          <w:rFonts w:hint="cs"/>
          <w:rtl/>
        </w:rPr>
        <w:t xml:space="preserve"> (فيها تهوية وإضاءة جيدة وحرارة مناسبة).</w:t>
      </w:r>
    </w:p>
    <w:p w14:paraId="6262DFAB" w14:textId="660D8CCF" w:rsidR="009904FC" w:rsidRDefault="009904FC" w:rsidP="006D7148">
      <w:pPr>
        <w:pStyle w:val="a1"/>
        <w:ind w:right="5580"/>
      </w:pPr>
      <w:r w:rsidRPr="009904FC">
        <w:t>Safety needs</w:t>
      </w:r>
      <w:r>
        <w:rPr>
          <w:rFonts w:hint="cs"/>
          <w:rtl/>
        </w:rPr>
        <w:t>:</w:t>
      </w:r>
    </w:p>
    <w:p w14:paraId="7A523A4C" w14:textId="0F12C775" w:rsidR="009904FC" w:rsidRDefault="002F1D91" w:rsidP="009904FC">
      <w:pPr>
        <w:pStyle w:val="02"/>
      </w:pPr>
      <w:r w:rsidRPr="009904FC">
        <w:rPr>
          <w:rtl/>
        </w:rPr>
        <w:t>عند العمل في أعمال تتطلب السلامة وتكون معرضاً للخطر فيها</w:t>
      </w:r>
      <w:r>
        <w:rPr>
          <w:rFonts w:hint="cs"/>
          <w:rtl/>
        </w:rPr>
        <w:t xml:space="preserve"> </w:t>
      </w:r>
      <w:r w:rsidRPr="009904FC">
        <w:rPr>
          <w:rtl/>
        </w:rPr>
        <w:t>(يشعر الشخص بالأمان ليؤدي العمل بالشكل المناسب).</w:t>
      </w:r>
    </w:p>
    <w:p w14:paraId="5E84F5A2" w14:textId="368D5776" w:rsidR="009904FC" w:rsidRDefault="009E5EAA" w:rsidP="006D7148">
      <w:pPr>
        <w:pStyle w:val="a1"/>
        <w:ind w:right="5580"/>
      </w:pPr>
      <w:r w:rsidRPr="00F92909">
        <w:rPr>
          <w:noProof/>
          <w:rtl/>
          <w:lang w:val="ar-SY"/>
        </w:rPr>
        <mc:AlternateContent>
          <mc:Choice Requires="wpg">
            <w:drawing>
              <wp:anchor distT="0" distB="0" distL="114300" distR="114300" simplePos="0" relativeHeight="251661312" behindDoc="0" locked="0" layoutInCell="1" allowOverlap="1" wp14:anchorId="51D6B04E" wp14:editId="11F1C778">
                <wp:simplePos x="0" y="0"/>
                <wp:positionH relativeFrom="column">
                  <wp:posOffset>-26670</wp:posOffset>
                </wp:positionH>
                <wp:positionV relativeFrom="paragraph">
                  <wp:posOffset>211667</wp:posOffset>
                </wp:positionV>
                <wp:extent cx="2980266" cy="2996803"/>
                <wp:effectExtent l="0" t="0" r="10795" b="13335"/>
                <wp:wrapNone/>
                <wp:docPr id="382" name="Group 382"/>
                <wp:cNvGraphicFramePr/>
                <a:graphic xmlns:a="http://schemas.openxmlformats.org/drawingml/2006/main">
                  <a:graphicData uri="http://schemas.microsoft.com/office/word/2010/wordprocessingGroup">
                    <wpg:wgp>
                      <wpg:cNvGrpSpPr/>
                      <wpg:grpSpPr>
                        <a:xfrm>
                          <a:off x="0" y="0"/>
                          <a:ext cx="2980266" cy="2996803"/>
                          <a:chOff x="0" y="0"/>
                          <a:chExt cx="3089910" cy="3107055"/>
                        </a:xfrm>
                      </wpg:grpSpPr>
                      <wps:wsp>
                        <wps:cNvPr id="371" name="Text Box 371"/>
                        <wps:cNvSpPr txBox="1"/>
                        <wps:spPr>
                          <a:xfrm>
                            <a:off x="712694" y="2653553"/>
                            <a:ext cx="1676400" cy="358140"/>
                          </a:xfrm>
                          <a:prstGeom prst="rect">
                            <a:avLst/>
                          </a:prstGeom>
                          <a:noFill/>
                          <a:ln w="6350">
                            <a:noFill/>
                          </a:ln>
                        </wps:spPr>
                        <wps:txbx>
                          <w:txbxContent>
                            <w:p w14:paraId="63F3CCEF" w14:textId="77777777" w:rsidR="006D7148" w:rsidRDefault="006D7148" w:rsidP="006D7148">
                              <w:pPr>
                                <w:pStyle w:val="02"/>
                                <w:jc w:val="center"/>
                              </w:pPr>
                              <w:r>
                                <w:t>Physiological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Text Box 372"/>
                        <wps:cNvSpPr txBox="1"/>
                        <wps:spPr>
                          <a:xfrm>
                            <a:off x="739588" y="2164977"/>
                            <a:ext cx="1676400" cy="358140"/>
                          </a:xfrm>
                          <a:prstGeom prst="rect">
                            <a:avLst/>
                          </a:prstGeom>
                          <a:noFill/>
                          <a:ln w="6350">
                            <a:noFill/>
                          </a:ln>
                        </wps:spPr>
                        <wps:txbx>
                          <w:txbxContent>
                            <w:p w14:paraId="629E27D7" w14:textId="77777777" w:rsidR="006D7148" w:rsidRDefault="006D7148" w:rsidP="006D7148">
                              <w:pPr>
                                <w:pStyle w:val="02"/>
                                <w:jc w:val="center"/>
                              </w:pPr>
                              <w:r>
                                <w:t>Safety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3" name="Text Box 373"/>
                        <wps:cNvSpPr txBox="1"/>
                        <wps:spPr>
                          <a:xfrm>
                            <a:off x="744071" y="1649506"/>
                            <a:ext cx="1676400" cy="358140"/>
                          </a:xfrm>
                          <a:prstGeom prst="rect">
                            <a:avLst/>
                          </a:prstGeom>
                          <a:noFill/>
                          <a:ln w="6350">
                            <a:noFill/>
                          </a:ln>
                        </wps:spPr>
                        <wps:txbx>
                          <w:txbxContent>
                            <w:p w14:paraId="773B887E" w14:textId="77777777" w:rsidR="006D7148" w:rsidRDefault="006D7148" w:rsidP="006D7148">
                              <w:pPr>
                                <w:pStyle w:val="02"/>
                                <w:jc w:val="center"/>
                              </w:pPr>
                              <w:r>
                                <w:t>Social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1" name="Group 381"/>
                        <wpg:cNvGrpSpPr/>
                        <wpg:grpSpPr>
                          <a:xfrm>
                            <a:off x="0" y="0"/>
                            <a:ext cx="3089910" cy="3107055"/>
                            <a:chOff x="0" y="0"/>
                            <a:chExt cx="3089910" cy="3107055"/>
                          </a:xfrm>
                        </wpg:grpSpPr>
                        <wps:wsp>
                          <wps:cNvPr id="367" name="Isosceles Triangle 367"/>
                          <wps:cNvSpPr/>
                          <wps:spPr>
                            <a:xfrm>
                              <a:off x="0" y="0"/>
                              <a:ext cx="3089910" cy="3107055"/>
                            </a:xfrm>
                            <a:prstGeom prst="triangl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Connector 368"/>
                          <wps:cNvCnPr/>
                          <wps:spPr>
                            <a:xfrm>
                              <a:off x="264459" y="2590800"/>
                              <a:ext cx="2551176"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69" name="Straight Connector 369"/>
                          <wps:cNvCnPr/>
                          <wps:spPr>
                            <a:xfrm>
                              <a:off x="533400" y="2066365"/>
                              <a:ext cx="2039172"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70" name="Straight Connector 370"/>
                          <wps:cNvCnPr/>
                          <wps:spPr>
                            <a:xfrm>
                              <a:off x="797859" y="1532965"/>
                              <a:ext cx="150876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74" name="Straight Connector 374"/>
                          <wps:cNvCnPr/>
                          <wps:spPr>
                            <a:xfrm>
                              <a:off x="990600" y="1089212"/>
                              <a:ext cx="1089660" cy="0"/>
                            </a:xfrm>
                            <a:prstGeom prst="line">
                              <a:avLst/>
                            </a:prstGeom>
                          </wps:spPr>
                          <wps:style>
                            <a:lnRef idx="1">
                              <a:schemeClr val="accent2"/>
                            </a:lnRef>
                            <a:fillRef idx="0">
                              <a:schemeClr val="accent2"/>
                            </a:fillRef>
                            <a:effectRef idx="0">
                              <a:schemeClr val="accent2"/>
                            </a:effectRef>
                            <a:fontRef idx="minor">
                              <a:schemeClr val="tx1"/>
                            </a:fontRef>
                          </wps:style>
                          <wps:bodyPr/>
                        </wps:wsp>
                      </wpg:grpSp>
                      <wps:wsp>
                        <wps:cNvPr id="378" name="Text Box 378"/>
                        <wps:cNvSpPr txBox="1"/>
                        <wps:spPr>
                          <a:xfrm>
                            <a:off x="936812" y="1178859"/>
                            <a:ext cx="1287780" cy="289560"/>
                          </a:xfrm>
                          <a:prstGeom prst="rect">
                            <a:avLst/>
                          </a:prstGeom>
                          <a:noFill/>
                          <a:ln w="6350">
                            <a:noFill/>
                          </a:ln>
                        </wps:spPr>
                        <wps:txbx>
                          <w:txbxContent>
                            <w:p w14:paraId="3B2D43BD" w14:textId="77777777" w:rsidR="006D7148" w:rsidRDefault="006D7148" w:rsidP="006D7148">
                              <w:pPr>
                                <w:pStyle w:val="02"/>
                                <w:jc w:val="center"/>
                              </w:pPr>
                              <w:r>
                                <w:t>Esteem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Text Box 379"/>
                        <wps:cNvSpPr txBox="1"/>
                        <wps:spPr>
                          <a:xfrm>
                            <a:off x="1039906" y="434191"/>
                            <a:ext cx="1051560" cy="693420"/>
                          </a:xfrm>
                          <a:prstGeom prst="rect">
                            <a:avLst/>
                          </a:prstGeom>
                          <a:noFill/>
                          <a:ln w="6350">
                            <a:noFill/>
                          </a:ln>
                        </wps:spPr>
                        <wps:txbx>
                          <w:txbxContent>
                            <w:p w14:paraId="73A636C8" w14:textId="77777777" w:rsidR="006D7148" w:rsidRPr="00473EB1" w:rsidRDefault="006D7148" w:rsidP="006D7148">
                              <w:pPr>
                                <w:pStyle w:val="02"/>
                                <w:jc w:val="center"/>
                                <w:rPr>
                                  <w:sz w:val="22"/>
                                  <w:szCs w:val="22"/>
                                </w:rPr>
                              </w:pPr>
                              <w:r w:rsidRPr="00473EB1">
                                <w:rPr>
                                  <w:sz w:val="22"/>
                                  <w:szCs w:val="22"/>
                                </w:rPr>
                                <w:t>Self</w:t>
                              </w:r>
                              <w:r>
                                <w:rPr>
                                  <w:sz w:val="22"/>
                                  <w:szCs w:val="22"/>
                                </w:rPr>
                                <w:t>-</w:t>
                              </w:r>
                              <w:r w:rsidRPr="00473EB1">
                                <w:rPr>
                                  <w:sz w:val="22"/>
                                  <w:szCs w:val="22"/>
                                </w:rPr>
                                <w:t>realization needs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D6B04E" id="Group 382" o:spid="_x0000_s1036" style="position:absolute;left:0;text-align:left;margin-left:-2.1pt;margin-top:16.65pt;width:234.65pt;height:235.95pt;z-index:251661312;mso-width-relative:margin;mso-height-relative:margin" coordsize="30899,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">
                <v:shape id="Text Box 371" o:spid="_x0000_s1037" type="#_x0000_t202" style="position:absolute;left:7126;top:26535;width:1676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ExgAAANwAAAAPAAAAZHJzL2Rvd25yZXYueG1sRI9Pi8Iw&#10;FMTvC36H8ARva6qL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8xqyBMYAAADcAAAA&#10;DwAAAAAAAAAAAAAAAAAHAgAAZHJzL2Rvd25yZXYueG1sUEsFBgAAAAADAAMAtwAAAPoCAAAAAA==&#10;" filled="f" stroked="f" strokeweight=".5pt">
                  <v:textbox>
                    <w:txbxContent>
                      <w:p w14:paraId="63F3CCEF" w14:textId="77777777" w:rsidR="006D7148" w:rsidRDefault="006D7148" w:rsidP="006D7148">
                        <w:pPr>
                          <w:pStyle w:val="02"/>
                          <w:jc w:val="center"/>
                        </w:pPr>
                        <w:r>
                          <w:t>Physiological needs</w:t>
                        </w:r>
                      </w:p>
                    </w:txbxContent>
                  </v:textbox>
                </v:shape>
                <v:shape id="Text Box 372" o:spid="_x0000_s1038" type="#_x0000_t202" style="position:absolute;left:7395;top:21649;width:1676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xzxwAAANwAAAAPAAAAZHJzL2Rvd25yZXYueG1sRI/Na8JA&#10;FMTvQv+H5RV6001TWi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APILHPHAAAA3AAA&#10;AA8AAAAAAAAAAAAAAAAABwIAAGRycy9kb3ducmV2LnhtbFBLBQYAAAAAAwADALcAAAD7AgAAAAA=&#10;" filled="f" stroked="f" strokeweight=".5pt">
                  <v:textbox>
                    <w:txbxContent>
                      <w:p w14:paraId="629E27D7" w14:textId="77777777" w:rsidR="006D7148" w:rsidRDefault="006D7148" w:rsidP="006D7148">
                        <w:pPr>
                          <w:pStyle w:val="02"/>
                          <w:jc w:val="center"/>
                        </w:pPr>
                        <w:r>
                          <w:t>Safety needs</w:t>
                        </w:r>
                      </w:p>
                    </w:txbxContent>
                  </v:textbox>
                </v:shape>
                <v:shape id="Text Box 373" o:spid="_x0000_s1039" type="#_x0000_t202" style="position:absolute;left:7440;top:16495;width:1676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noxwAAANwAAAAPAAAAZHJzL2Rvd25yZXYueG1sRI9Ba8JA&#10;FITvQv/D8gq96aYG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GyEiejHAAAA3AAA&#10;AA8AAAAAAAAAAAAAAAAABwIAAGRycy9kb3ducmV2LnhtbFBLBQYAAAAAAwADALcAAAD7AgAAAAA=&#10;" filled="f" stroked="f" strokeweight=".5pt">
                  <v:textbox>
                    <w:txbxContent>
                      <w:p w14:paraId="773B887E" w14:textId="77777777" w:rsidR="006D7148" w:rsidRDefault="006D7148" w:rsidP="006D7148">
                        <w:pPr>
                          <w:pStyle w:val="02"/>
                          <w:jc w:val="center"/>
                        </w:pPr>
                        <w:r>
                          <w:t>Social needs</w:t>
                        </w:r>
                      </w:p>
                    </w:txbxContent>
                  </v:textbox>
                </v:shape>
                <v:group id="Group 381" o:spid="_x0000_s1040" style="position:absolute;width:30899;height:31070" coordsize="30899,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7" o:spid="_x0000_s1041" type="#_x0000_t5" style="position:absolute;width:30899;height:31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" filled="f" strokecolor="#3265cc [3205]" strokeweight="2pt"/>
                  <v:line id="Straight Connector 368" o:spid="_x0000_s1042" style="position:absolute;visibility:visible;mso-wrap-style:square" from="2644,25908" to="28156,2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" strokecolor="#2f5fc1 [3045]"/>
                  <v:line id="Straight Connector 369" o:spid="_x0000_s1043" style="position:absolute;visibility:visible;mso-wrap-style:square" from="5334,20663" to="25725,20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" strokecolor="#2f5fc1 [3045]"/>
                  <v:line id="Straight Connector 370" o:spid="_x0000_s1044" style="position:absolute;visibility:visible;mso-wrap-style:square" from="7978,15329" to="23066,15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" strokecolor="#2f5fc1 [3045]"/>
                  <v:line id="Straight Connector 374" o:spid="_x0000_s1045" style="position:absolute;visibility:visible;mso-wrap-style:square" from="9906,10892" to="20802,10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" strokecolor="#2f5fc1 [3045]"/>
                </v:group>
                <v:shape id="Text Box 378" o:spid="_x0000_s1046" type="#_x0000_t202" style="position:absolute;left:9368;top:11788;width:1287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14:paraId="3B2D43BD" w14:textId="77777777" w:rsidR="006D7148" w:rsidRDefault="006D7148" w:rsidP="006D7148">
                        <w:pPr>
                          <w:pStyle w:val="02"/>
                          <w:jc w:val="center"/>
                        </w:pPr>
                        <w:r>
                          <w:t>Esteem needs</w:t>
                        </w:r>
                      </w:p>
                    </w:txbxContent>
                  </v:textbox>
                </v:shape>
                <v:shape id="Text Box 379" o:spid="_x0000_s1047" type="#_x0000_t202" style="position:absolute;left:10399;top:4341;width:10515;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4CxwAAANwAAAAPAAAAZHJzL2Rvd25yZXYueG1sRI9Ba8JA&#10;FITvQv/D8gredFPF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A1svgLHAAAA3AAA&#10;AA8AAAAAAAAAAAAAAAAABwIAAGRycy9kb3ducmV2LnhtbFBLBQYAAAAAAwADALcAAAD7AgAAAAA=&#10;" filled="f" stroked="f" strokeweight=".5pt">
                  <v:textbox>
                    <w:txbxContent>
                      <w:p w14:paraId="73A636C8" w14:textId="77777777" w:rsidR="006D7148" w:rsidRPr="00473EB1" w:rsidRDefault="006D7148" w:rsidP="006D7148">
                        <w:pPr>
                          <w:pStyle w:val="02"/>
                          <w:jc w:val="center"/>
                          <w:rPr>
                            <w:sz w:val="22"/>
                            <w:szCs w:val="22"/>
                          </w:rPr>
                        </w:pPr>
                        <w:r w:rsidRPr="00473EB1">
                          <w:rPr>
                            <w:sz w:val="22"/>
                            <w:szCs w:val="22"/>
                          </w:rPr>
                          <w:t>Self</w:t>
                        </w:r>
                        <w:r>
                          <w:rPr>
                            <w:sz w:val="22"/>
                            <w:szCs w:val="22"/>
                          </w:rPr>
                          <w:t>-</w:t>
                        </w:r>
                        <w:r w:rsidRPr="00473EB1">
                          <w:rPr>
                            <w:sz w:val="22"/>
                            <w:szCs w:val="22"/>
                          </w:rPr>
                          <w:t>realization needs</w:t>
                        </w:r>
                      </w:p>
                    </w:txbxContent>
                  </v:textbox>
                </v:shape>
              </v:group>
            </w:pict>
          </mc:Fallback>
        </mc:AlternateContent>
      </w:r>
      <w:r w:rsidR="009904FC" w:rsidRPr="009904FC">
        <w:t>Social needs</w:t>
      </w:r>
      <w:r w:rsidR="009904FC" w:rsidRPr="009904FC">
        <w:rPr>
          <w:rtl/>
        </w:rPr>
        <w:t>:</w:t>
      </w:r>
    </w:p>
    <w:p w14:paraId="2C93BA14" w14:textId="3DFF936D" w:rsidR="009904FC" w:rsidRDefault="009904FC" w:rsidP="006D7148">
      <w:pPr>
        <w:pStyle w:val="02"/>
        <w:ind w:right="5040"/>
        <w:rPr>
          <w:rtl/>
        </w:rPr>
      </w:pPr>
      <w:r w:rsidRPr="009904FC">
        <w:rPr>
          <w:rtl/>
        </w:rPr>
        <w:t xml:space="preserve">الانسان اجتماعي بطبعه ويجب توفير وسائل تواصل رسمية وغير رسمية لسد هذه الاحتياجات الاجتماعية ويجب وجود أشخاص </w:t>
      </w:r>
      <w:r w:rsidR="002F1D91">
        <w:rPr>
          <w:rFonts w:hint="cs"/>
          <w:rtl/>
        </w:rPr>
        <w:t>موثوقين و</w:t>
      </w:r>
      <w:r w:rsidRPr="009904FC">
        <w:rPr>
          <w:rtl/>
        </w:rPr>
        <w:t xml:space="preserve">قادرين على </w:t>
      </w:r>
      <w:r w:rsidR="000B72CA">
        <w:rPr>
          <w:rFonts w:hint="cs"/>
          <w:rtl/>
        </w:rPr>
        <w:t>التواصل</w:t>
      </w:r>
      <w:r w:rsidRPr="009904FC">
        <w:rPr>
          <w:rtl/>
        </w:rPr>
        <w:t xml:space="preserve"> والانسجام </w:t>
      </w:r>
      <w:r w:rsidR="002F1D91">
        <w:rPr>
          <w:rFonts w:hint="cs"/>
          <w:rtl/>
        </w:rPr>
        <w:t>والاحترام</w:t>
      </w:r>
      <w:r w:rsidRPr="009904FC">
        <w:rPr>
          <w:rtl/>
        </w:rPr>
        <w:t>.</w:t>
      </w:r>
    </w:p>
    <w:p w14:paraId="030662B6" w14:textId="3CFDC781" w:rsidR="009904FC" w:rsidRDefault="009904FC" w:rsidP="006D7148">
      <w:pPr>
        <w:pStyle w:val="a1"/>
        <w:ind w:right="5580"/>
      </w:pPr>
      <w:bookmarkStart w:id="0" w:name="_Hlk140879224"/>
      <w:r w:rsidRPr="009904FC">
        <w:t>Esteem needs</w:t>
      </w:r>
      <w:bookmarkEnd w:id="0"/>
      <w:r w:rsidRPr="009904FC">
        <w:rPr>
          <w:rtl/>
        </w:rPr>
        <w:t>:</w:t>
      </w:r>
    </w:p>
    <w:p w14:paraId="0DDF962F" w14:textId="1AD97DBC" w:rsidR="009904FC" w:rsidRDefault="009904FC" w:rsidP="006D7148">
      <w:pPr>
        <w:pStyle w:val="02"/>
        <w:ind w:right="5040"/>
        <w:rPr>
          <w:rtl/>
        </w:rPr>
      </w:pPr>
      <w:r>
        <w:rPr>
          <w:rtl/>
        </w:rPr>
        <w:t>الاحترام والتقدير الذاتي عندما يقوم الشخص بعمل جيد ولو كان إنجازا صغيرا يجب أن يتم تقديره لان ذلك سيحفزه ويشجعه</w:t>
      </w:r>
      <w:r w:rsidR="006D7148">
        <w:rPr>
          <w:rFonts w:hint="cs"/>
          <w:rtl/>
        </w:rPr>
        <w:t xml:space="preserve"> </w:t>
      </w:r>
      <w:r>
        <w:rPr>
          <w:rtl/>
        </w:rPr>
        <w:t xml:space="preserve"> مثال لذلك:</w:t>
      </w:r>
    </w:p>
    <w:p w14:paraId="55914B89" w14:textId="347B97F0" w:rsidR="009904FC" w:rsidRDefault="009904FC" w:rsidP="00DD4A80">
      <w:pPr>
        <w:pStyle w:val="02"/>
        <w:numPr>
          <w:ilvl w:val="0"/>
          <w:numId w:val="32"/>
        </w:numPr>
        <w:rPr>
          <w:rtl/>
        </w:rPr>
      </w:pPr>
      <w:r>
        <w:rPr>
          <w:rtl/>
        </w:rPr>
        <w:t>الاعتراف بإنجازات الموظفين.</w:t>
      </w:r>
    </w:p>
    <w:p w14:paraId="6473F5AF" w14:textId="74B87C36" w:rsidR="009904FC" w:rsidRDefault="009904FC" w:rsidP="00DD4A80">
      <w:pPr>
        <w:pStyle w:val="02"/>
        <w:numPr>
          <w:ilvl w:val="0"/>
          <w:numId w:val="32"/>
        </w:numPr>
        <w:rPr>
          <w:rtl/>
        </w:rPr>
      </w:pPr>
      <w:r>
        <w:rPr>
          <w:rtl/>
        </w:rPr>
        <w:t>منح المكافآت المناسبة وإقامة حفلات التكريم.</w:t>
      </w:r>
    </w:p>
    <w:p w14:paraId="00A1BBC6" w14:textId="36C12DA2" w:rsidR="006D7148" w:rsidRDefault="006D7148" w:rsidP="00DD4A80">
      <w:pPr>
        <w:pStyle w:val="02"/>
        <w:numPr>
          <w:ilvl w:val="0"/>
          <w:numId w:val="32"/>
        </w:numPr>
      </w:pPr>
      <w:r w:rsidRPr="006D7148">
        <w:rPr>
          <w:rtl/>
        </w:rPr>
        <w:t>توفير فرص التدريب لتساعدهم على تقوية الضعف</w:t>
      </w:r>
    </w:p>
    <w:p w14:paraId="66334A9C" w14:textId="26B44A97" w:rsidR="009E5EAA" w:rsidRDefault="009E5EAA" w:rsidP="009E5EAA">
      <w:pPr>
        <w:pStyle w:val="a1"/>
        <w:pBdr>
          <w:left w:val="single" w:sz="36" w:space="0" w:color="0E2C3E"/>
        </w:pBdr>
        <w:rPr>
          <w:rtl/>
        </w:rPr>
      </w:pPr>
      <w:r>
        <w:rPr>
          <w:lang w:val="en-US"/>
        </w:rPr>
        <w:t>Self-realization needs</w:t>
      </w:r>
    </w:p>
    <w:p w14:paraId="6FAC6D00" w14:textId="6E26D797" w:rsidR="009E5EAA" w:rsidRPr="009E5EAA" w:rsidRDefault="00D326BA" w:rsidP="00D326BA">
      <w:pPr>
        <w:pStyle w:val="02"/>
        <w:rPr>
          <w:rtl/>
        </w:rPr>
      </w:pPr>
      <w:r w:rsidRPr="00D326BA">
        <w:rPr>
          <w:rtl/>
        </w:rPr>
        <w:t>احتياجات التحقيق الذاتي</w:t>
      </w:r>
      <w:r>
        <w:rPr>
          <w:rFonts w:hint="cs"/>
          <w:rtl/>
        </w:rPr>
        <w:t xml:space="preserve"> </w:t>
      </w:r>
      <w:r w:rsidRPr="00D326BA">
        <w:rPr>
          <w:rtl/>
        </w:rPr>
        <w:t>هي الاحتياجات التي تتعلق ببيئة عمل مفيدة ومرضية، مثل التوافق مع القيم والأهداف الشخصية، والمساهمة في المجتمع والإنسانية، والتعلم والنمو، والابتكار والتأثير. بدون هذه الاحتياجات، لا يمكن لمهندسي البرمجيات أن يشعروا بالرضا أو الإلهام من عملهم</w:t>
      </w:r>
      <w:r>
        <w:rPr>
          <w:rFonts w:hint="cs"/>
          <w:rtl/>
        </w:rPr>
        <w:t>.</w:t>
      </w:r>
    </w:p>
    <w:p w14:paraId="6F5F67E4" w14:textId="62342C3E" w:rsidR="00D326BA" w:rsidRPr="008161A2" w:rsidRDefault="00733F4C" w:rsidP="008161A2">
      <w:pPr>
        <w:pStyle w:val="28I1"/>
        <w:jc w:val="center"/>
        <w:rPr>
          <w:sz w:val="28"/>
          <w:szCs w:val="28"/>
        </w:rPr>
      </w:pPr>
      <w:r w:rsidRPr="008161A2">
        <w:rPr>
          <w:sz w:val="28"/>
          <w:szCs w:val="28"/>
        </w:rPr>
        <w:t></w:t>
      </w:r>
      <w:r w:rsidRPr="008161A2">
        <w:rPr>
          <w:sz w:val="28"/>
          <w:szCs w:val="28"/>
          <w:rtl/>
        </w:rPr>
        <w:t>كلما تمت تلبية حاجات الموظفين</w:t>
      </w:r>
      <w:r w:rsidR="002F1D91" w:rsidRPr="008161A2">
        <w:rPr>
          <w:sz w:val="28"/>
          <w:szCs w:val="28"/>
        </w:rPr>
        <w:t xml:space="preserve"> </w:t>
      </w:r>
      <w:r w:rsidR="002F1D91" w:rsidRPr="008161A2">
        <w:rPr>
          <w:rFonts w:hint="cs"/>
          <w:sz w:val="28"/>
          <w:szCs w:val="28"/>
          <w:rtl/>
        </w:rPr>
        <w:t>أكثر</w:t>
      </w:r>
      <w:r w:rsidRPr="008161A2">
        <w:rPr>
          <w:sz w:val="28"/>
          <w:szCs w:val="28"/>
          <w:rtl/>
        </w:rPr>
        <w:t xml:space="preserve"> كلما كسب المدير الولاء منهم</w:t>
      </w:r>
      <w:r w:rsidR="009E5EAA" w:rsidRPr="008161A2">
        <w:rPr>
          <w:sz w:val="28"/>
          <w:szCs w:val="28"/>
        </w:rPr>
        <w:t>.</w:t>
      </w:r>
    </w:p>
    <w:p w14:paraId="415AD33E" w14:textId="6329AF65" w:rsidR="00D326BA" w:rsidRDefault="00C104BB">
      <w:pPr>
        <w:bidi w:val="0"/>
        <w:rPr>
          <w:rFonts w:ascii="Cocon modified" w:hAnsi="Cocon modified" w:cs="Cocon modified"/>
          <w:noProof/>
          <w:color w:val="2E1300"/>
          <w:sz w:val="30"/>
          <w:szCs w:val="30"/>
        </w:rPr>
      </w:pPr>
      <w:r>
        <w:rPr>
          <w:rFonts w:ascii="Cocon modified" w:hAnsi="Cocon modified" w:cs="Cocon modified"/>
          <w:noProof/>
          <w:color w:val="2E1300"/>
          <w:sz w:val="30"/>
          <w:szCs w:val="30"/>
        </w:rPr>
        <w:drawing>
          <wp:anchor distT="0" distB="0" distL="114300" distR="114300" simplePos="0" relativeHeight="251668480" behindDoc="0" locked="0" layoutInCell="1" allowOverlap="1" wp14:anchorId="6F30733B" wp14:editId="5FD7ADB6">
            <wp:simplePos x="0" y="0"/>
            <wp:positionH relativeFrom="margin">
              <wp:align>center</wp:align>
            </wp:positionH>
            <wp:positionV relativeFrom="paragraph">
              <wp:posOffset>10795</wp:posOffset>
            </wp:positionV>
            <wp:extent cx="1363133" cy="1403626"/>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tch2.png"/>
                    <pic:cNvPicPr/>
                  </pic:nvPicPr>
                  <pic:blipFill>
                    <a:blip r:embed="rId11"/>
                    <a:stretch>
                      <a:fillRect/>
                    </a:stretch>
                  </pic:blipFill>
                  <pic:spPr>
                    <a:xfrm>
                      <a:off x="0" y="0"/>
                      <a:ext cx="1363133" cy="1403626"/>
                    </a:xfrm>
                    <a:prstGeom prst="rect">
                      <a:avLst/>
                    </a:prstGeom>
                  </pic:spPr>
                </pic:pic>
              </a:graphicData>
            </a:graphic>
            <wp14:sizeRelH relativeFrom="margin">
              <wp14:pctWidth>0</wp14:pctWidth>
            </wp14:sizeRelH>
            <wp14:sizeRelV relativeFrom="margin">
              <wp14:pctHeight>0</wp14:pctHeight>
            </wp14:sizeRelV>
          </wp:anchor>
        </w:drawing>
      </w:r>
      <w:r w:rsidR="00D326BA">
        <w:br w:type="page"/>
      </w:r>
    </w:p>
    <w:p w14:paraId="2709F98F" w14:textId="5044CD3F" w:rsidR="006D7148" w:rsidRDefault="00733F4C" w:rsidP="009E5EAA">
      <w:pPr>
        <w:pStyle w:val="20F4"/>
        <w:rPr>
          <w:rtl/>
        </w:rPr>
      </w:pPr>
      <w:r w:rsidRPr="00733F4C">
        <w:rPr>
          <w:rtl/>
        </w:rPr>
        <w:lastRenderedPageBreak/>
        <w:t xml:space="preserve"> العوامل المؤثرة </w:t>
      </w:r>
      <w:r w:rsidRPr="009E5EAA">
        <w:rPr>
          <w:rtl/>
        </w:rPr>
        <w:t>في</w:t>
      </w:r>
      <w:r w:rsidRPr="00733F4C">
        <w:rPr>
          <w:rtl/>
        </w:rPr>
        <w:t xml:space="preserve"> إدارة الأشخاص (</w:t>
      </w:r>
      <w:r w:rsidRPr="00733F4C">
        <w:t>People Management Factor</w:t>
      </w:r>
      <w:r w:rsidRPr="00733F4C">
        <w:rPr>
          <w:rtl/>
        </w:rPr>
        <w:t>):</w:t>
      </w:r>
    </w:p>
    <w:p w14:paraId="4C5F1D7E" w14:textId="6BFFF37E" w:rsidR="00733F4C" w:rsidRDefault="009E5EAA" w:rsidP="009E5EAA">
      <w:pPr>
        <w:pStyle w:val="41E"/>
      </w:pPr>
      <w:r>
        <w:t>:</w:t>
      </w:r>
      <w:r w:rsidRPr="00733F4C">
        <w:t xml:space="preserve"> Consistency</w:t>
      </w:r>
    </w:p>
    <w:p w14:paraId="4013CE6D" w14:textId="009548FC" w:rsidR="00733F4C" w:rsidRDefault="00733F4C" w:rsidP="008161A2">
      <w:pPr>
        <w:pStyle w:val="02"/>
        <w:jc w:val="center"/>
      </w:pPr>
      <w:r w:rsidRPr="00733F4C">
        <w:rPr>
          <w:rtl/>
        </w:rPr>
        <w:t>التكافؤ، يجب أن يعاملوا أعضاء الفريق بنفس الطريقة دون التمييز بينهم أي الانسجام ضمن الفريق.</w:t>
      </w:r>
    </w:p>
    <w:p w14:paraId="6CA55CBA" w14:textId="3809AE4A" w:rsidR="00733F4C" w:rsidRDefault="009E5EAA" w:rsidP="009E5EAA">
      <w:pPr>
        <w:pStyle w:val="41E"/>
        <w:rPr>
          <w:rtl/>
        </w:rPr>
      </w:pPr>
      <w:r>
        <w:t>:</w:t>
      </w:r>
      <w:r w:rsidRPr="00733F4C">
        <w:t xml:space="preserve"> Respect</w:t>
      </w:r>
    </w:p>
    <w:p w14:paraId="1EE33273" w14:textId="34490AB4" w:rsidR="00733F4C" w:rsidRDefault="00733F4C" w:rsidP="008161A2">
      <w:pPr>
        <w:pStyle w:val="02"/>
        <w:jc w:val="center"/>
        <w:rPr>
          <w:rtl/>
        </w:rPr>
      </w:pPr>
      <w:r>
        <w:rPr>
          <w:rtl/>
        </w:rPr>
        <w:t>الاحترام، يجب أن يشعر أعضاء الفريق بالاحترام والتقدير في الوسط المحيط بهم</w:t>
      </w:r>
      <w:r>
        <w:rPr>
          <w:rFonts w:hint="cs"/>
          <w:rtl/>
          <w:lang w:bidi="ar-EG"/>
        </w:rPr>
        <w:t>،</w:t>
      </w:r>
      <w:r>
        <w:rPr>
          <w:rtl/>
        </w:rPr>
        <w:t xml:space="preserve"> يجب أن يتم احترام الشخص حتى لو كان مختلفا</w:t>
      </w:r>
      <w:r>
        <w:rPr>
          <w:rFonts w:hint="cs"/>
          <w:rtl/>
        </w:rPr>
        <w:t>،</w:t>
      </w:r>
      <w:r>
        <w:rPr>
          <w:rtl/>
        </w:rPr>
        <w:t xml:space="preserve"> لأنه ليس بالضرورة أن يكون الشخص المختلف شخص غير مناسب فالاختلاف يكون </w:t>
      </w:r>
      <w:r w:rsidR="002F1D91">
        <w:rPr>
          <w:rFonts w:hint="cs"/>
          <w:rtl/>
        </w:rPr>
        <w:t xml:space="preserve">أحيانا </w:t>
      </w:r>
      <w:r>
        <w:rPr>
          <w:rtl/>
        </w:rPr>
        <w:t>سبب للتميز</w:t>
      </w:r>
      <w:r w:rsidR="002F1D91">
        <w:rPr>
          <w:rFonts w:hint="cs"/>
          <w:rtl/>
        </w:rPr>
        <w:t>.</w:t>
      </w:r>
    </w:p>
    <w:p w14:paraId="0D132864" w14:textId="1C1E1DAC" w:rsidR="00733F4C" w:rsidRDefault="00733F4C" w:rsidP="009E5EAA">
      <w:pPr>
        <w:pStyle w:val="41E"/>
      </w:pPr>
      <w:r>
        <w:t>Inclusion</w:t>
      </w:r>
      <w:r>
        <w:rPr>
          <w:rtl/>
        </w:rPr>
        <w:t>:</w:t>
      </w:r>
    </w:p>
    <w:p w14:paraId="33014A2A" w14:textId="77777777" w:rsidR="00733F4C" w:rsidRDefault="00733F4C" w:rsidP="008161A2">
      <w:pPr>
        <w:pStyle w:val="02"/>
        <w:jc w:val="center"/>
        <w:rPr>
          <w:rtl/>
        </w:rPr>
      </w:pPr>
      <w:r>
        <w:rPr>
          <w:rtl/>
        </w:rPr>
        <w:t>يجب أن يتم أخذ آراء أعضاء الفريق بعين الاعتبار وأن يكون له تأثير فعلي على القرارات المتخذة في الشركة.</w:t>
      </w:r>
    </w:p>
    <w:p w14:paraId="5386EBD2" w14:textId="68D5B7F4" w:rsidR="00733F4C" w:rsidRDefault="00733F4C" w:rsidP="009E5EAA">
      <w:pPr>
        <w:pStyle w:val="41E"/>
      </w:pPr>
      <w:r>
        <w:t>Honesty</w:t>
      </w:r>
      <w:r>
        <w:rPr>
          <w:rtl/>
        </w:rPr>
        <w:t>:</w:t>
      </w:r>
    </w:p>
    <w:p w14:paraId="7A11CAD3" w14:textId="77777777" w:rsidR="00733F4C" w:rsidRDefault="00733F4C" w:rsidP="008161A2">
      <w:pPr>
        <w:pStyle w:val="02"/>
        <w:jc w:val="center"/>
        <w:rPr>
          <w:rtl/>
        </w:rPr>
      </w:pPr>
      <w:r>
        <w:rPr>
          <w:rtl/>
        </w:rPr>
        <w:t>الشفافية والصدق، يجب على المدير أن يكون صادقاً مع موظفيه.</w:t>
      </w:r>
    </w:p>
    <w:p w14:paraId="179F044E" w14:textId="5DE2F028" w:rsidR="00733F4C" w:rsidRDefault="008161A2" w:rsidP="00733F4C">
      <w:pPr>
        <w:pStyle w:val="02"/>
        <w:rPr>
          <w:rtl/>
        </w:rPr>
      </w:pPr>
      <w:r>
        <w:rPr>
          <w:rFonts w:hint="cs"/>
          <w:color w:val="3265CC" w:themeColor="accent2"/>
          <w:rtl/>
        </w:rPr>
        <w:t xml:space="preserve">       </w:t>
      </w:r>
      <w:r w:rsidR="00733F4C" w:rsidRPr="00733F4C">
        <w:rPr>
          <w:color w:val="3265CC" w:themeColor="accent2"/>
          <w:rtl/>
        </w:rPr>
        <w:t>مثال:</w:t>
      </w:r>
      <w:r w:rsidR="00733F4C">
        <w:rPr>
          <w:rtl/>
        </w:rPr>
        <w:t xml:space="preserve"> في حال تم وعد الموظف بزيادة راتبه في فترة معينة، فيتوجب على المدير أن يفي بوعده.</w:t>
      </w:r>
    </w:p>
    <w:p w14:paraId="4A74DD5B" w14:textId="11BD8B90" w:rsidR="00733F4C" w:rsidRDefault="00733F4C" w:rsidP="009E5EAA">
      <w:pPr>
        <w:pStyle w:val="41E"/>
      </w:pPr>
      <w:r>
        <w:t>Motivation</w:t>
      </w:r>
      <w:r>
        <w:rPr>
          <w:rtl/>
        </w:rPr>
        <w:t>:</w:t>
      </w:r>
    </w:p>
    <w:p w14:paraId="005CCEAB" w14:textId="18641F5E" w:rsidR="00733F4C" w:rsidRDefault="00733F4C" w:rsidP="008161A2">
      <w:pPr>
        <w:pStyle w:val="02"/>
        <w:jc w:val="center"/>
        <w:rPr>
          <w:rtl/>
        </w:rPr>
      </w:pPr>
      <w:r>
        <w:rPr>
          <w:rtl/>
        </w:rPr>
        <w:t>التحفيز، القدرة على تشجيع أعضاء الفريق ليقدموا أفضل ما عندهم وخلق الحماس لديهم.</w:t>
      </w:r>
    </w:p>
    <w:p w14:paraId="03712B19" w14:textId="2134FC4A" w:rsidR="00733F4C" w:rsidRDefault="00733F4C" w:rsidP="009E5EAA">
      <w:pPr>
        <w:pStyle w:val="41E"/>
      </w:pPr>
      <w:r>
        <w:t>Organization</w:t>
      </w:r>
      <w:r>
        <w:rPr>
          <w:rtl/>
        </w:rPr>
        <w:t>:</w:t>
      </w:r>
    </w:p>
    <w:p w14:paraId="278F21AC" w14:textId="77777777" w:rsidR="00733F4C" w:rsidRDefault="00733F4C" w:rsidP="008161A2">
      <w:pPr>
        <w:pStyle w:val="02"/>
        <w:jc w:val="center"/>
        <w:rPr>
          <w:rtl/>
        </w:rPr>
      </w:pPr>
      <w:r>
        <w:rPr>
          <w:rtl/>
        </w:rPr>
        <w:t>التنظيم، القدرة على تنظيم عمل أعضاء الفريق.</w:t>
      </w:r>
    </w:p>
    <w:p w14:paraId="390B7F30" w14:textId="77EDB4AF" w:rsidR="00733F4C" w:rsidRDefault="00733F4C" w:rsidP="009E5EAA">
      <w:pPr>
        <w:pStyle w:val="41E"/>
      </w:pPr>
      <w:r>
        <w:t>Ideas or Innovation</w:t>
      </w:r>
      <w:r>
        <w:rPr>
          <w:rtl/>
        </w:rPr>
        <w:t>:</w:t>
      </w:r>
    </w:p>
    <w:p w14:paraId="2BBAFC76" w14:textId="2CE16CEB" w:rsidR="000B72CA" w:rsidRDefault="00733F4C" w:rsidP="008161A2">
      <w:pPr>
        <w:pStyle w:val="02"/>
        <w:jc w:val="center"/>
        <w:rPr>
          <w:rtl/>
        </w:rPr>
      </w:pPr>
      <w:r>
        <w:rPr>
          <w:rtl/>
        </w:rPr>
        <w:t>القدرة على الاختراع و</w:t>
      </w:r>
      <w:r>
        <w:rPr>
          <w:rFonts w:hint="cs"/>
          <w:rtl/>
        </w:rPr>
        <w:t>إ</w:t>
      </w:r>
      <w:r>
        <w:rPr>
          <w:rtl/>
        </w:rPr>
        <w:t>بداع الأفكار</w:t>
      </w:r>
      <w:r>
        <w:rPr>
          <w:rFonts w:hint="cs"/>
          <w:rtl/>
        </w:rPr>
        <w:t>،</w:t>
      </w:r>
      <w:r>
        <w:rPr>
          <w:rtl/>
        </w:rPr>
        <w:t xml:space="preserve"> قابلية تشجيع الناس لخلق الإبداع والشعور به وخلق أفكار جديدة.</w:t>
      </w:r>
    </w:p>
    <w:p w14:paraId="0A00685E" w14:textId="71CE0D91" w:rsidR="000B72CA" w:rsidRPr="008161A2" w:rsidRDefault="00733F4C" w:rsidP="008161A2">
      <w:pPr>
        <w:pStyle w:val="28I1"/>
        <w:rPr>
          <w:sz w:val="28"/>
          <w:szCs w:val="28"/>
        </w:rPr>
      </w:pPr>
      <w:r w:rsidRPr="008161A2">
        <w:rPr>
          <w:rFonts w:hint="cs"/>
          <w:sz w:val="28"/>
          <w:szCs w:val="28"/>
          <w:rtl/>
        </w:rPr>
        <w:t>أ</w:t>
      </w:r>
      <w:r w:rsidRPr="008161A2">
        <w:rPr>
          <w:sz w:val="28"/>
          <w:szCs w:val="28"/>
          <w:rtl/>
        </w:rPr>
        <w:t xml:space="preserve">هم هذه العوامل هو </w:t>
      </w:r>
      <w:r w:rsidRPr="008161A2">
        <w:rPr>
          <w:sz w:val="28"/>
          <w:szCs w:val="28"/>
        </w:rPr>
        <w:t>Motivation</w:t>
      </w:r>
      <w:r w:rsidRPr="008161A2">
        <w:rPr>
          <w:sz w:val="28"/>
          <w:szCs w:val="28"/>
          <w:rtl/>
        </w:rPr>
        <w:t xml:space="preserve"> لأنه إذا فقد الشخص الحماس والنشاط سوف </w:t>
      </w:r>
      <w:r w:rsidR="00135C7B" w:rsidRPr="008161A2">
        <w:rPr>
          <w:rFonts w:hint="cs"/>
          <w:sz w:val="28"/>
          <w:szCs w:val="28"/>
          <w:rtl/>
        </w:rPr>
        <w:t xml:space="preserve">يعمل ببطئ وستزيد </w:t>
      </w:r>
      <w:r w:rsidRPr="008161A2">
        <w:rPr>
          <w:sz w:val="28"/>
          <w:szCs w:val="28"/>
          <w:rtl/>
        </w:rPr>
        <w:t xml:space="preserve">احتمالية </w:t>
      </w:r>
      <w:proofErr w:type="gramStart"/>
      <w:r w:rsidRPr="008161A2">
        <w:rPr>
          <w:sz w:val="28"/>
          <w:szCs w:val="28"/>
          <w:rtl/>
        </w:rPr>
        <w:t>الخطأ .</w:t>
      </w:r>
      <w:proofErr w:type="gramEnd"/>
    </w:p>
    <w:p w14:paraId="2EA403B8" w14:textId="780180B8" w:rsidR="000B72CA" w:rsidRDefault="000B72CA" w:rsidP="00135C7B">
      <w:pPr>
        <w:pStyle w:val="22F4"/>
        <w:spacing w:before="240"/>
      </w:pPr>
      <w:r w:rsidRPr="000B72CA">
        <w:t>Personality types</w:t>
      </w:r>
    </w:p>
    <w:p w14:paraId="4E71DA34" w14:textId="6695A705" w:rsidR="00733F4C" w:rsidRDefault="00733F4C" w:rsidP="000B72CA">
      <w:pPr>
        <w:pStyle w:val="02"/>
        <w:rPr>
          <w:rtl/>
        </w:rPr>
      </w:pPr>
      <w:r w:rsidRPr="00733F4C">
        <w:rPr>
          <w:rtl/>
        </w:rPr>
        <w:t>لكي يتم وضع الشخص المناسب بالمكان المناسب يجب معرفة شخصيته حيث لدينا ثلاث أنواع من الأشخاص</w:t>
      </w:r>
      <w:r w:rsidR="000B72CA">
        <w:t>:</w:t>
      </w:r>
    </w:p>
    <w:p w14:paraId="552EA17F" w14:textId="4D7E7E49" w:rsidR="00733F4C" w:rsidRDefault="00733F4C" w:rsidP="00733F4C">
      <w:pPr>
        <w:pStyle w:val="35C"/>
        <w:rPr>
          <w:rtl/>
        </w:rPr>
      </w:pPr>
      <w:r w:rsidRPr="00733F4C">
        <w:t>Task-Oriented People</w:t>
      </w:r>
      <w:r w:rsidRPr="00733F4C">
        <w:rPr>
          <w:rFonts w:cs="Hacen Liner Screen Bd"/>
          <w:rtl/>
        </w:rPr>
        <w:t>:</w:t>
      </w:r>
    </w:p>
    <w:p w14:paraId="78F669FD" w14:textId="114D8936" w:rsidR="00733F4C" w:rsidRDefault="00733F4C" w:rsidP="00733F4C">
      <w:pPr>
        <w:pStyle w:val="02"/>
        <w:rPr>
          <w:rtl/>
        </w:rPr>
      </w:pPr>
      <w:r>
        <w:rPr>
          <w:rtl/>
        </w:rPr>
        <w:t>هم الأشخاص الذين يستطيعون إنجاز المهام مهما كان عددها أي يحفزهم ويحركهم نوع العمل ولكن من  المستحيل أن يخترعوا تاسكات من ذاتهم  (يستمتعون بنوع معين من الأعمال )وهذا النوع غالبا يعمل منفردا . ولا يعملون أكثر من الذي اسند لهم</w:t>
      </w:r>
      <w:r w:rsidR="00135C7B">
        <w:rPr>
          <w:rFonts w:hint="cs"/>
          <w:rtl/>
        </w:rPr>
        <w:t>.</w:t>
      </w:r>
    </w:p>
    <w:p w14:paraId="204CFB7C" w14:textId="4955A7AE" w:rsidR="00733F4C" w:rsidRDefault="00733F4C" w:rsidP="00733F4C">
      <w:pPr>
        <w:pStyle w:val="35C"/>
      </w:pPr>
      <w:r>
        <w:t>Interaction-Oriented People</w:t>
      </w:r>
      <w:r>
        <w:rPr>
          <w:rFonts w:cs="Hacen Liner Screen Bd"/>
          <w:rtl/>
        </w:rPr>
        <w:t>:</w:t>
      </w:r>
    </w:p>
    <w:p w14:paraId="44587F2A" w14:textId="77777777" w:rsidR="00733F4C" w:rsidRDefault="00733F4C" w:rsidP="00733F4C">
      <w:pPr>
        <w:pStyle w:val="02"/>
        <w:rPr>
          <w:rtl/>
        </w:rPr>
      </w:pPr>
      <w:r>
        <w:rPr>
          <w:rtl/>
        </w:rPr>
        <w:t xml:space="preserve">هم الأشخاص الموجهين إلى التفاعل والتواصل، لا يستطيعون العمل بمفردهم دون التواصل بشكل دائم مع مجموعة والعمل معها بشكل متزامن ويتبادل المعلومات ويعتبر هؤلاء الأشخاص </w:t>
      </w:r>
      <w:r>
        <w:t>Social</w:t>
      </w:r>
      <w:r>
        <w:rPr>
          <w:rtl/>
        </w:rPr>
        <w:t xml:space="preserve"> (هذا النوع يأخذ القرار مع الأشخاص ومع الفريق ويؤمنون أن الحصول على معلومة من أكثر من مصدر يكون أكثر دقة وفائدة). </w:t>
      </w:r>
    </w:p>
    <w:p w14:paraId="1FE78E5F" w14:textId="77777777" w:rsidR="00135C7B" w:rsidRDefault="00135C7B">
      <w:pPr>
        <w:bidi w:val="0"/>
        <w:rPr>
          <w:rFonts w:ascii="Berlin Sans FB" w:hAnsi="Berlin Sans FB" w:cs="Hacen Tunisia Bd"/>
          <w:color w:val="7D3B97"/>
          <w:sz w:val="28"/>
          <w:szCs w:val="28"/>
          <w:u w:val="single"/>
          <w:lang w:bidi="ar-SY"/>
        </w:rPr>
      </w:pPr>
      <w:r>
        <w:br w:type="page"/>
      </w:r>
    </w:p>
    <w:p w14:paraId="1213542A" w14:textId="43B55E18" w:rsidR="00733F4C" w:rsidRDefault="00733F4C" w:rsidP="00733F4C">
      <w:pPr>
        <w:pStyle w:val="35C"/>
      </w:pPr>
      <w:r>
        <w:lastRenderedPageBreak/>
        <w:t>Self-Oriented People</w:t>
      </w:r>
      <w:r>
        <w:rPr>
          <w:rFonts w:cs="Hacen Liner Screen Bd"/>
          <w:rtl/>
        </w:rPr>
        <w:t>:</w:t>
      </w:r>
    </w:p>
    <w:p w14:paraId="0A9083F0" w14:textId="42C7C682" w:rsidR="00733F4C" w:rsidRDefault="00733F4C" w:rsidP="00733F4C">
      <w:pPr>
        <w:pStyle w:val="02"/>
        <w:rPr>
          <w:rtl/>
        </w:rPr>
      </w:pPr>
      <w:r>
        <w:rPr>
          <w:rtl/>
        </w:rPr>
        <w:t xml:space="preserve">هم </w:t>
      </w:r>
      <w:r>
        <w:rPr>
          <w:rFonts w:hint="cs"/>
          <w:rtl/>
        </w:rPr>
        <w:t>الأ</w:t>
      </w:r>
      <w:r>
        <w:rPr>
          <w:rtl/>
        </w:rPr>
        <w:t>شخاص الانطوائيين، يحبون العمل لوحدهم.</w:t>
      </w:r>
    </w:p>
    <w:p w14:paraId="6C7A9CBB" w14:textId="7E5617AB" w:rsidR="00733F4C" w:rsidRDefault="00733F4C" w:rsidP="00135C7B">
      <w:pPr>
        <w:pStyle w:val="02"/>
        <w:rPr>
          <w:rtl/>
        </w:rPr>
      </w:pPr>
      <w:r>
        <w:rPr>
          <w:rtl/>
        </w:rPr>
        <w:t>يحفزهم دافع داخلي وشخصي (حب النجاح والتميز) ولا يمكن القول ان هذا النوع هو أناني بل هم مجرد أشخاص ينظمون أفكارهم ويلتزمون بالعمل لتحقيق غايات شخصية بعيدة المدى كالوصول إلى مرتبة وظيفية</w:t>
      </w:r>
      <w:r w:rsidR="00135C7B">
        <w:rPr>
          <w:rFonts w:hint="cs"/>
          <w:rtl/>
        </w:rPr>
        <w:t xml:space="preserve"> عالية</w:t>
      </w:r>
      <w:r>
        <w:rPr>
          <w:rtl/>
        </w:rPr>
        <w:t xml:space="preserve"> أو ان يصبح ثريا</w:t>
      </w:r>
      <w:r w:rsidR="00135C7B">
        <w:rPr>
          <w:rFonts w:hint="cs"/>
          <w:rtl/>
        </w:rPr>
        <w:t>ً.</w:t>
      </w:r>
    </w:p>
    <w:p w14:paraId="36DBAC84" w14:textId="56DB0EBF" w:rsidR="00733F4C" w:rsidRPr="008161A2" w:rsidRDefault="00733F4C" w:rsidP="00135C7B">
      <w:pPr>
        <w:pStyle w:val="31C"/>
        <w:spacing w:before="120"/>
        <w:rPr>
          <w:sz w:val="28"/>
          <w:szCs w:val="28"/>
          <w:rtl/>
        </w:rPr>
      </w:pPr>
      <w:r w:rsidRPr="008161A2">
        <w:rPr>
          <w:sz w:val="28"/>
          <w:szCs w:val="28"/>
          <w:rtl/>
        </w:rPr>
        <w:t xml:space="preserve">لا يمكن تحفيز الشخص من وجهة نظر واحدة فقط مثل </w:t>
      </w:r>
      <w:r w:rsidRPr="008161A2">
        <w:rPr>
          <w:sz w:val="28"/>
          <w:szCs w:val="28"/>
        </w:rPr>
        <w:t>Social</w:t>
      </w:r>
      <w:r w:rsidR="00135C7B" w:rsidRPr="008161A2">
        <w:rPr>
          <w:sz w:val="28"/>
          <w:szCs w:val="28"/>
        </w:rPr>
        <w:t xml:space="preserve"> Needs</w:t>
      </w:r>
      <w:r w:rsidRPr="008161A2">
        <w:rPr>
          <w:sz w:val="28"/>
          <w:szCs w:val="28"/>
          <w:rtl/>
        </w:rPr>
        <w:t xml:space="preserve"> ولكن يجب تحقيق أكثر من عامل بحيث يجب أن نوازن بين كل هذه العوامل لتأمين متطلبات الشخص وتحفيزه بالشكل الصحيح.</w:t>
      </w:r>
    </w:p>
    <w:p w14:paraId="24762417" w14:textId="220BFFC7" w:rsidR="00733F4C" w:rsidRPr="008161A2" w:rsidRDefault="00733F4C" w:rsidP="00135C7B">
      <w:pPr>
        <w:pStyle w:val="31C"/>
        <w:rPr>
          <w:sz w:val="28"/>
          <w:szCs w:val="28"/>
          <w:rtl/>
        </w:rPr>
      </w:pPr>
      <w:r w:rsidRPr="008161A2">
        <w:rPr>
          <w:sz w:val="28"/>
          <w:szCs w:val="28"/>
          <w:rtl/>
        </w:rPr>
        <w:t xml:space="preserve">يجب على المدير تحقيق التوازن بين أعضاء الفريق أي يجب أن يكون لدينا شخص لديه القدرة على اتخاذ القرار واشخاص أخرى قادرين على تنفيذ هذا القرار وهكذا . </w:t>
      </w:r>
    </w:p>
    <w:p w14:paraId="369085CE" w14:textId="663CB3F1" w:rsidR="00733F4C" w:rsidRPr="008161A2" w:rsidRDefault="00733F4C" w:rsidP="00135C7B">
      <w:pPr>
        <w:pStyle w:val="31C"/>
        <w:rPr>
          <w:sz w:val="28"/>
          <w:szCs w:val="28"/>
        </w:rPr>
      </w:pPr>
      <w:r w:rsidRPr="008161A2">
        <w:rPr>
          <w:sz w:val="28"/>
          <w:szCs w:val="28"/>
          <w:rtl/>
        </w:rPr>
        <w:t xml:space="preserve">بعد أن يتم تحقيق التحفيز ستكون مهمة المدير بعد اختيار الأشخاص هو تحقيق </w:t>
      </w:r>
      <w:r w:rsidR="00135C7B" w:rsidRPr="008161A2">
        <w:rPr>
          <w:rFonts w:hint="cs"/>
          <w:sz w:val="28"/>
          <w:szCs w:val="28"/>
          <w:rtl/>
        </w:rPr>
        <w:t>الفريق.</w:t>
      </w:r>
    </w:p>
    <w:p w14:paraId="745F891E" w14:textId="327FC22F" w:rsidR="00733F4C" w:rsidRDefault="00733F4C" w:rsidP="00733F4C">
      <w:pPr>
        <w:pStyle w:val="22F4"/>
        <w:rPr>
          <w:rtl/>
        </w:rPr>
      </w:pPr>
      <w:r w:rsidRPr="00733F4C">
        <w:t>Software Team</w:t>
      </w:r>
    </w:p>
    <w:p w14:paraId="61321F12" w14:textId="35E22314" w:rsidR="00733F4C" w:rsidRDefault="00733F4C" w:rsidP="00733F4C">
      <w:pPr>
        <w:pStyle w:val="02"/>
        <w:rPr>
          <w:rtl/>
        </w:rPr>
      </w:pPr>
      <w:r>
        <w:rPr>
          <w:rFonts w:hint="cs"/>
          <w:rtl/>
        </w:rPr>
        <w:t>الـ</w:t>
      </w:r>
      <w:r w:rsidRPr="00733F4C">
        <w:t xml:space="preserve"> </w:t>
      </w:r>
      <w:r>
        <w:t>Leader</w:t>
      </w:r>
      <w:r>
        <w:rPr>
          <w:rtl/>
        </w:rPr>
        <w:t xml:space="preserve"> هو عنصر مثل الـ</w:t>
      </w:r>
      <w:r>
        <w:t>developer</w:t>
      </w:r>
      <w:r>
        <w:rPr>
          <w:rtl/>
        </w:rPr>
        <w:t xml:space="preserve"> (أعضاء الفريق) لديه نفس مهامهم بالإضافة لمهمة التنظيم والتنسيق ومتابعة الأعضاء</w:t>
      </w:r>
      <w:r>
        <w:rPr>
          <w:rFonts w:hint="cs"/>
          <w:rtl/>
        </w:rPr>
        <w:t>،</w:t>
      </w:r>
      <w:r>
        <w:rPr>
          <w:rtl/>
        </w:rPr>
        <w:t xml:space="preserve"> بالإضافة للمهمة الأصعب وهي قدرته على تحديد نقاط ضعف وقوة كل عضو في فريقه.</w:t>
      </w:r>
    </w:p>
    <w:p w14:paraId="5ADEEFF9" w14:textId="3F6882FE" w:rsidR="00733F4C" w:rsidRDefault="00733F4C" w:rsidP="00733F4C">
      <w:pPr>
        <w:pStyle w:val="02"/>
        <w:rPr>
          <w:rtl/>
        </w:rPr>
      </w:pPr>
      <w:r>
        <w:rPr>
          <w:noProof/>
        </w:rPr>
        <w:drawing>
          <wp:anchor distT="0" distB="0" distL="114300" distR="114300" simplePos="0" relativeHeight="251663360" behindDoc="0" locked="0" layoutInCell="1" allowOverlap="1" wp14:anchorId="4388E50D" wp14:editId="2005C40B">
            <wp:simplePos x="0" y="0"/>
            <wp:positionH relativeFrom="margin">
              <wp:align>center</wp:align>
            </wp:positionH>
            <wp:positionV relativeFrom="paragraph">
              <wp:posOffset>4234</wp:posOffset>
            </wp:positionV>
            <wp:extent cx="4772025" cy="2507115"/>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025" cy="2507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A9011E" w14:textId="77777777" w:rsidR="00733F4C" w:rsidRDefault="00733F4C" w:rsidP="00733F4C">
      <w:pPr>
        <w:pStyle w:val="02"/>
        <w:rPr>
          <w:rtl/>
        </w:rPr>
      </w:pPr>
    </w:p>
    <w:p w14:paraId="2F9CB7B0" w14:textId="77777777" w:rsidR="00733F4C" w:rsidRDefault="00733F4C" w:rsidP="00733F4C">
      <w:pPr>
        <w:pStyle w:val="02"/>
        <w:rPr>
          <w:rtl/>
        </w:rPr>
      </w:pPr>
    </w:p>
    <w:p w14:paraId="2A3FA1F9" w14:textId="77777777" w:rsidR="00733F4C" w:rsidRDefault="00733F4C" w:rsidP="00733F4C">
      <w:pPr>
        <w:pStyle w:val="02"/>
        <w:rPr>
          <w:rtl/>
        </w:rPr>
      </w:pPr>
    </w:p>
    <w:p w14:paraId="6635886C" w14:textId="77777777" w:rsidR="00733F4C" w:rsidRDefault="00733F4C" w:rsidP="00733F4C">
      <w:pPr>
        <w:pStyle w:val="02"/>
        <w:rPr>
          <w:rtl/>
        </w:rPr>
      </w:pPr>
    </w:p>
    <w:p w14:paraId="2EBF9591" w14:textId="77777777" w:rsidR="00733F4C" w:rsidRDefault="00733F4C" w:rsidP="00733F4C">
      <w:pPr>
        <w:pStyle w:val="02"/>
        <w:rPr>
          <w:rtl/>
        </w:rPr>
      </w:pPr>
    </w:p>
    <w:p w14:paraId="06D99899" w14:textId="77777777" w:rsidR="00733F4C" w:rsidRDefault="00733F4C" w:rsidP="00733F4C">
      <w:pPr>
        <w:pStyle w:val="02"/>
        <w:rPr>
          <w:rtl/>
        </w:rPr>
      </w:pPr>
    </w:p>
    <w:p w14:paraId="64BFCC8B" w14:textId="77777777" w:rsidR="00733F4C" w:rsidRDefault="00733F4C" w:rsidP="00733F4C">
      <w:pPr>
        <w:pStyle w:val="02"/>
        <w:rPr>
          <w:rtl/>
        </w:rPr>
      </w:pPr>
    </w:p>
    <w:p w14:paraId="2414DF08" w14:textId="77777777" w:rsidR="00733F4C" w:rsidRDefault="00733F4C" w:rsidP="00733F4C">
      <w:pPr>
        <w:pStyle w:val="02"/>
        <w:rPr>
          <w:rtl/>
        </w:rPr>
      </w:pPr>
    </w:p>
    <w:p w14:paraId="4FBD0E52" w14:textId="77777777" w:rsidR="00733F4C" w:rsidRDefault="00733F4C" w:rsidP="00733F4C">
      <w:pPr>
        <w:pStyle w:val="02"/>
        <w:rPr>
          <w:rtl/>
        </w:rPr>
      </w:pPr>
      <w:r>
        <w:rPr>
          <w:rtl/>
        </w:rPr>
        <w:t>عند اختيار الفريق يجب مراعاة :</w:t>
      </w:r>
    </w:p>
    <w:p w14:paraId="22DB4685" w14:textId="0CE350A6" w:rsidR="00733F4C" w:rsidRDefault="00733F4C" w:rsidP="00DD4A80">
      <w:pPr>
        <w:pStyle w:val="02"/>
        <w:numPr>
          <w:ilvl w:val="0"/>
          <w:numId w:val="34"/>
        </w:numPr>
        <w:rPr>
          <w:rtl/>
        </w:rPr>
      </w:pPr>
      <w:r>
        <w:rPr>
          <w:rtl/>
        </w:rPr>
        <w:t>أن تكون المجموعة متناغمة ومتناسبة .</w:t>
      </w:r>
    </w:p>
    <w:p w14:paraId="512D10EA" w14:textId="7F3D19BD" w:rsidR="00733F4C" w:rsidRDefault="00733F4C" w:rsidP="00DD4A80">
      <w:pPr>
        <w:pStyle w:val="02"/>
        <w:numPr>
          <w:ilvl w:val="0"/>
          <w:numId w:val="34"/>
        </w:numPr>
        <w:rPr>
          <w:rtl/>
        </w:rPr>
      </w:pPr>
      <w:r>
        <w:rPr>
          <w:rtl/>
        </w:rPr>
        <w:t>أن تحتوي على أشخاص من أنواع مختلفة فمن الخطأ أن يكون الأشخاص من طبيعة واحدة في الفريق الواحد لذلك نريد أشخاص من مهارات مختلفة ومن طريقة تفكير مختلفة لتعويض نقص احدهم بالآخر.</w:t>
      </w:r>
    </w:p>
    <w:p w14:paraId="48EECE7A" w14:textId="7A42223E" w:rsidR="00733F4C" w:rsidRDefault="00733F4C" w:rsidP="00733F4C">
      <w:pPr>
        <w:pStyle w:val="02"/>
        <w:rPr>
          <w:rtl/>
        </w:rPr>
      </w:pPr>
      <w:r>
        <w:rPr>
          <w:rtl/>
        </w:rPr>
        <w:t>وفي حال تم تشكيل الفريق جميع أعضاؤه تعمل بنفس الطريقة (لها نفس الطبيعة الشخصية) فإن هذا الفريق سيعاني حتما من مشاكل</w:t>
      </w:r>
      <w:r>
        <w:rPr>
          <w:rFonts w:hint="cs"/>
          <w:rtl/>
        </w:rPr>
        <w:t>،</w:t>
      </w:r>
      <w:r>
        <w:rPr>
          <w:rtl/>
        </w:rPr>
        <w:t xml:space="preserve"> مثال :</w:t>
      </w:r>
    </w:p>
    <w:p w14:paraId="0C7406A0" w14:textId="0F000794" w:rsidR="00733F4C" w:rsidRDefault="00733F4C" w:rsidP="00DD4A80">
      <w:pPr>
        <w:pStyle w:val="02"/>
        <w:numPr>
          <w:ilvl w:val="0"/>
          <w:numId w:val="35"/>
        </w:numPr>
        <w:rPr>
          <w:rtl/>
        </w:rPr>
      </w:pPr>
      <w:r>
        <w:rPr>
          <w:rtl/>
        </w:rPr>
        <w:t xml:space="preserve">فريق جميع اعضاؤه </w:t>
      </w:r>
      <w:r w:rsidRPr="00733F4C">
        <w:rPr>
          <w:color w:val="7D3B97" w:themeColor="accent3"/>
        </w:rPr>
        <w:t>Task Oriented</w:t>
      </w:r>
      <w:r w:rsidRPr="00733F4C">
        <w:rPr>
          <w:rFonts w:hint="cs"/>
          <w:color w:val="7D3B97" w:themeColor="accent3"/>
          <w:rtl/>
          <w:lang w:bidi="ar-EG"/>
        </w:rPr>
        <w:t xml:space="preserve"> </w:t>
      </w:r>
      <w:r>
        <w:rPr>
          <w:rtl/>
        </w:rPr>
        <w:t>عندها جميع أعضاء الفريق يريدون العمل بالأمور التي يريدونها  فقط</w:t>
      </w:r>
      <w:r>
        <w:rPr>
          <w:rFonts w:hint="cs"/>
          <w:rtl/>
        </w:rPr>
        <w:t>.</w:t>
      </w:r>
    </w:p>
    <w:p w14:paraId="5A2ED59B" w14:textId="37DC520C" w:rsidR="00733F4C" w:rsidRDefault="00733F4C" w:rsidP="00DD4A80">
      <w:pPr>
        <w:pStyle w:val="02"/>
        <w:numPr>
          <w:ilvl w:val="0"/>
          <w:numId w:val="35"/>
        </w:numPr>
        <w:rPr>
          <w:rtl/>
        </w:rPr>
      </w:pPr>
      <w:r>
        <w:rPr>
          <w:rtl/>
        </w:rPr>
        <w:t xml:space="preserve">فريق جميع اعضاؤه </w:t>
      </w:r>
      <w:r w:rsidR="00135C7B" w:rsidRPr="00733F4C">
        <w:rPr>
          <w:color w:val="7D3B97" w:themeColor="accent3"/>
        </w:rPr>
        <w:t>Self-Oriented</w:t>
      </w:r>
      <w:r w:rsidRPr="00733F4C">
        <w:rPr>
          <w:rFonts w:hint="cs"/>
          <w:color w:val="7D3B97" w:themeColor="accent3"/>
          <w:rtl/>
          <w:lang w:bidi="ar-EG"/>
        </w:rPr>
        <w:t xml:space="preserve"> </w:t>
      </w:r>
      <w:r>
        <w:rPr>
          <w:rtl/>
        </w:rPr>
        <w:t xml:space="preserve">عندها جميع أعضاء الفريق يعملون تبعا لأهدافهم الخاصة مما يؤدي الى إهمال بعض اهداف المشروع </w:t>
      </w:r>
      <w:r>
        <w:rPr>
          <w:rFonts w:hint="cs"/>
          <w:rtl/>
        </w:rPr>
        <w:t>.</w:t>
      </w:r>
    </w:p>
    <w:p w14:paraId="6A49486F" w14:textId="0F2F6D25" w:rsidR="00733F4C" w:rsidRDefault="00733F4C" w:rsidP="00DD4A80">
      <w:pPr>
        <w:pStyle w:val="02"/>
        <w:numPr>
          <w:ilvl w:val="0"/>
          <w:numId w:val="35"/>
        </w:numPr>
      </w:pPr>
      <w:r>
        <w:rPr>
          <w:rtl/>
        </w:rPr>
        <w:t xml:space="preserve">فريق جميع أعضاؤه </w:t>
      </w:r>
      <w:r w:rsidRPr="00733F4C">
        <w:rPr>
          <w:color w:val="7D3B97" w:themeColor="accent3"/>
        </w:rPr>
        <w:t xml:space="preserve">Interaction Oriented </w:t>
      </w:r>
      <w:r w:rsidRPr="00733F4C">
        <w:rPr>
          <w:rFonts w:hint="cs"/>
          <w:color w:val="7D3B97" w:themeColor="accent3"/>
          <w:rtl/>
        </w:rPr>
        <w:t xml:space="preserve"> </w:t>
      </w:r>
      <w:r>
        <w:rPr>
          <w:rtl/>
        </w:rPr>
        <w:t>عندها جميع أعضاء الفريق متفاعلون مع بعضهم لدرجة تنسيهم التركيز في العمل</w:t>
      </w:r>
      <w:r>
        <w:rPr>
          <w:rFonts w:hint="cs"/>
          <w:rtl/>
          <w:lang w:bidi="ar-EG"/>
        </w:rPr>
        <w:t>.</w:t>
      </w:r>
    </w:p>
    <w:p w14:paraId="297AD6A5" w14:textId="4F13BA21" w:rsidR="00733F4C" w:rsidRDefault="00733F4C" w:rsidP="00733F4C">
      <w:pPr>
        <w:pStyle w:val="35C"/>
        <w:rPr>
          <w:rtl/>
        </w:rPr>
      </w:pPr>
      <w:r w:rsidRPr="00733F4C">
        <w:rPr>
          <w:rtl/>
        </w:rPr>
        <w:lastRenderedPageBreak/>
        <w:t xml:space="preserve">كيف يتم إدارة الـ </w:t>
      </w:r>
      <w:r w:rsidRPr="00733F4C">
        <w:t>teams</w:t>
      </w:r>
      <w:r w:rsidRPr="00733F4C">
        <w:rPr>
          <w:rtl/>
        </w:rPr>
        <w:t xml:space="preserve"> بين بعضهم البعض؟</w:t>
      </w:r>
    </w:p>
    <w:p w14:paraId="0AC0C6E9" w14:textId="25584991" w:rsidR="00733F4C" w:rsidRPr="00EF63D6" w:rsidRDefault="00733F4C" w:rsidP="00DD4A80">
      <w:pPr>
        <w:pStyle w:val="02"/>
        <w:numPr>
          <w:ilvl w:val="0"/>
          <w:numId w:val="36"/>
        </w:numPr>
        <w:rPr>
          <w:color w:val="7D3B97" w:themeColor="accent3"/>
          <w:rtl/>
        </w:rPr>
      </w:pPr>
      <w:r w:rsidRPr="00EF63D6">
        <w:rPr>
          <w:color w:val="7D3B97" w:themeColor="accent3"/>
          <w:rtl/>
        </w:rPr>
        <w:t>النموذج المغلق أو الهرمي (</w:t>
      </w:r>
      <w:r w:rsidRPr="00EF63D6">
        <w:rPr>
          <w:color w:val="7D3B97" w:themeColor="accent3"/>
        </w:rPr>
        <w:t>Closed Paradigm</w:t>
      </w:r>
      <w:r w:rsidRPr="00EF63D6">
        <w:rPr>
          <w:color w:val="7D3B97" w:themeColor="accent3"/>
          <w:rtl/>
        </w:rPr>
        <w:t>):</w:t>
      </w:r>
    </w:p>
    <w:p w14:paraId="209B8D3F" w14:textId="69980C54" w:rsidR="00733F4C" w:rsidRDefault="00733F4C" w:rsidP="00733F4C">
      <w:pPr>
        <w:pStyle w:val="02"/>
        <w:ind w:left="360"/>
        <w:rPr>
          <w:rtl/>
        </w:rPr>
      </w:pPr>
      <w:r>
        <w:rPr>
          <w:rtl/>
        </w:rPr>
        <w:t>أن يكون</w:t>
      </w:r>
      <w:r w:rsidR="00134B15">
        <w:rPr>
          <w:rFonts w:hint="cs"/>
          <w:rtl/>
        </w:rPr>
        <w:t xml:space="preserve"> فيه</w:t>
      </w:r>
      <w:r>
        <w:rPr>
          <w:rtl/>
        </w:rPr>
        <w:t xml:space="preserve"> أكثر من مدير</w:t>
      </w:r>
      <w:r w:rsidR="00EF63D6">
        <w:rPr>
          <w:rFonts w:hint="cs"/>
          <w:rtl/>
        </w:rPr>
        <w:t>،</w:t>
      </w:r>
      <w:r>
        <w:rPr>
          <w:rtl/>
        </w:rPr>
        <w:t xml:space="preserve"> وكل مدير </w:t>
      </w:r>
      <w:r w:rsidR="00134B15">
        <w:rPr>
          <w:rFonts w:hint="cs"/>
          <w:rtl/>
        </w:rPr>
        <w:t>له</w:t>
      </w:r>
      <w:r>
        <w:rPr>
          <w:rtl/>
        </w:rPr>
        <w:t xml:space="preserve"> مدير أعلى حتى الوصول إلى صاحب القرار</w:t>
      </w:r>
      <w:r w:rsidR="00EF63D6">
        <w:rPr>
          <w:rFonts w:hint="cs"/>
          <w:rtl/>
        </w:rPr>
        <w:t>،</w:t>
      </w:r>
      <w:r>
        <w:rPr>
          <w:rtl/>
        </w:rPr>
        <w:t xml:space="preserve"> وبعد الموافقة أو الرفض يعود الرد بنفس الشكل لكن </w:t>
      </w:r>
      <w:r w:rsidR="00134B15">
        <w:rPr>
          <w:rFonts w:hint="cs"/>
          <w:rtl/>
        </w:rPr>
        <w:t>بالجهة</w:t>
      </w:r>
      <w:r>
        <w:rPr>
          <w:rtl/>
        </w:rPr>
        <w:t xml:space="preserve"> </w:t>
      </w:r>
      <w:r w:rsidR="00134B15">
        <w:rPr>
          <w:rFonts w:hint="cs"/>
          <w:rtl/>
        </w:rPr>
        <w:t>ال</w:t>
      </w:r>
      <w:r>
        <w:rPr>
          <w:rtl/>
        </w:rPr>
        <w:t>معاكس</w:t>
      </w:r>
      <w:r w:rsidR="00134B15">
        <w:rPr>
          <w:rFonts w:hint="cs"/>
          <w:rtl/>
        </w:rPr>
        <w:t>ة</w:t>
      </w:r>
      <w:r w:rsidR="00EF63D6">
        <w:rPr>
          <w:rFonts w:hint="cs"/>
          <w:rtl/>
        </w:rPr>
        <w:t>،</w:t>
      </w:r>
      <w:r>
        <w:rPr>
          <w:rtl/>
        </w:rPr>
        <w:t xml:space="preserve"> وهذه الطريقة تهدر وقت كبير ولكنها محكمة وحصول خطأ فيها ضئيل.</w:t>
      </w:r>
    </w:p>
    <w:p w14:paraId="0A8670FF" w14:textId="5A3D9988" w:rsidR="00733F4C" w:rsidRDefault="00733F4C" w:rsidP="008C31F7">
      <w:pPr>
        <w:pStyle w:val="02"/>
        <w:ind w:left="360"/>
        <w:rPr>
          <w:rtl/>
        </w:rPr>
      </w:pPr>
      <w:r>
        <w:rPr>
          <w:rtl/>
        </w:rPr>
        <w:t xml:space="preserve">من ميزاتها </w:t>
      </w:r>
      <w:r w:rsidR="008C31F7">
        <w:rPr>
          <w:rFonts w:hint="cs"/>
          <w:rtl/>
        </w:rPr>
        <w:t xml:space="preserve">أنها </w:t>
      </w:r>
      <w:r>
        <w:rPr>
          <w:rtl/>
        </w:rPr>
        <w:t>منظمة وفيها صرامة أكثر باتخاذ القرارات بالتالي التحكم هنا أكبر ومن سلبياته</w:t>
      </w:r>
      <w:r w:rsidR="008C31F7">
        <w:rPr>
          <w:rFonts w:hint="cs"/>
          <w:rtl/>
        </w:rPr>
        <w:t>ا</w:t>
      </w:r>
      <w:r>
        <w:rPr>
          <w:rtl/>
        </w:rPr>
        <w:t xml:space="preserve"> أنه</w:t>
      </w:r>
      <w:r w:rsidR="008C31F7">
        <w:rPr>
          <w:rFonts w:hint="cs"/>
          <w:rtl/>
        </w:rPr>
        <w:t>ا</w:t>
      </w:r>
      <w:r>
        <w:rPr>
          <w:rtl/>
        </w:rPr>
        <w:t xml:space="preserve"> </w:t>
      </w:r>
      <w:r w:rsidR="008C31F7">
        <w:rPr>
          <w:rFonts w:hint="cs"/>
          <w:rtl/>
        </w:rPr>
        <w:t>ت</w:t>
      </w:r>
      <w:r>
        <w:rPr>
          <w:rtl/>
        </w:rPr>
        <w:t>قتل الابداع وبطي</w:t>
      </w:r>
      <w:r w:rsidR="008C31F7">
        <w:rPr>
          <w:rFonts w:hint="cs"/>
          <w:rtl/>
        </w:rPr>
        <w:t>ئة.</w:t>
      </w:r>
    </w:p>
    <w:p w14:paraId="47DCDB51" w14:textId="620BB4BD" w:rsidR="00EF63D6" w:rsidRDefault="00733F4C" w:rsidP="008725B1">
      <w:pPr>
        <w:pStyle w:val="02"/>
        <w:ind w:firstLine="360"/>
      </w:pPr>
      <w:r>
        <w:rPr>
          <w:rtl/>
        </w:rPr>
        <w:t>تستخدم عندما يكون موعد التسليم قريب</w:t>
      </w:r>
      <w:r w:rsidR="008C31F7">
        <w:rPr>
          <w:rFonts w:hint="cs"/>
          <w:rtl/>
        </w:rPr>
        <w:t>.</w:t>
      </w:r>
    </w:p>
    <w:p w14:paraId="21B4E340" w14:textId="60914C6E" w:rsidR="00733F4C" w:rsidRPr="00EF63D6" w:rsidRDefault="00733F4C" w:rsidP="00DD4A80">
      <w:pPr>
        <w:pStyle w:val="02"/>
        <w:numPr>
          <w:ilvl w:val="0"/>
          <w:numId w:val="36"/>
        </w:numPr>
        <w:rPr>
          <w:color w:val="7D3B97" w:themeColor="accent3"/>
          <w:rtl/>
        </w:rPr>
      </w:pPr>
      <w:r w:rsidRPr="00EF63D6">
        <w:rPr>
          <w:color w:val="7D3B97" w:themeColor="accent3"/>
          <w:rtl/>
        </w:rPr>
        <w:t>النموذج العشوائي (</w:t>
      </w:r>
      <w:r w:rsidRPr="00EF63D6">
        <w:rPr>
          <w:color w:val="7D3B97" w:themeColor="accent3"/>
        </w:rPr>
        <w:t>Random Paradigm</w:t>
      </w:r>
      <w:r w:rsidRPr="00EF63D6">
        <w:rPr>
          <w:color w:val="7D3B97" w:themeColor="accent3"/>
          <w:rtl/>
        </w:rPr>
        <w:t>):</w:t>
      </w:r>
    </w:p>
    <w:p w14:paraId="337ECB8B" w14:textId="7621A208" w:rsidR="00733F4C" w:rsidRDefault="00733F4C" w:rsidP="00EF63D6">
      <w:pPr>
        <w:pStyle w:val="02"/>
        <w:ind w:left="360"/>
        <w:rPr>
          <w:rtl/>
        </w:rPr>
      </w:pPr>
      <w:r>
        <w:rPr>
          <w:rtl/>
        </w:rPr>
        <w:t>وهي نقيض سابقتها</w:t>
      </w:r>
      <w:r w:rsidR="00EF63D6">
        <w:rPr>
          <w:rFonts w:hint="cs"/>
          <w:rtl/>
        </w:rPr>
        <w:t>،</w:t>
      </w:r>
      <w:r>
        <w:rPr>
          <w:rtl/>
        </w:rPr>
        <w:t xml:space="preserve"> تعتمد الإدارة الذاتية لكل فريق، بحيث كل فريق له ميزاته الخاصة، ولكل </w:t>
      </w:r>
      <w:r>
        <w:t>Team Leader</w:t>
      </w:r>
      <w:r>
        <w:rPr>
          <w:rtl/>
        </w:rPr>
        <w:t xml:space="preserve"> قراراته الخاصة وهذه الطريقة تعتمد على الديناميكية والإبداع</w:t>
      </w:r>
      <w:r w:rsidR="00EF63D6">
        <w:rPr>
          <w:rFonts w:hint="cs"/>
          <w:rtl/>
        </w:rPr>
        <w:t>،</w:t>
      </w:r>
      <w:r>
        <w:rPr>
          <w:rtl/>
        </w:rPr>
        <w:t xml:space="preserve"> وأيضاً بالمقابل فإنها تؤدي إلى ضياع لمال الشركة لأنه بالنهاية هذه الميزانيات تتبع لميزانية واحدة وهي الشركة.</w:t>
      </w:r>
    </w:p>
    <w:p w14:paraId="22535D4D" w14:textId="77777777" w:rsidR="00733F4C" w:rsidRDefault="00733F4C" w:rsidP="00EF63D6">
      <w:pPr>
        <w:pStyle w:val="02"/>
        <w:ind w:firstLine="360"/>
        <w:rPr>
          <w:rtl/>
        </w:rPr>
      </w:pPr>
      <w:r>
        <w:rPr>
          <w:rtl/>
        </w:rPr>
        <w:t>لا ينصح فيها للمشاريع الضخمة</w:t>
      </w:r>
    </w:p>
    <w:p w14:paraId="732F2996" w14:textId="4C54A80D" w:rsidR="00733F4C" w:rsidRPr="00EF63D6" w:rsidRDefault="00733F4C" w:rsidP="00DD4A80">
      <w:pPr>
        <w:pStyle w:val="02"/>
        <w:numPr>
          <w:ilvl w:val="0"/>
          <w:numId w:val="36"/>
        </w:numPr>
        <w:rPr>
          <w:color w:val="7D3B97" w:themeColor="accent3"/>
          <w:rtl/>
        </w:rPr>
      </w:pPr>
      <w:r w:rsidRPr="00EF63D6">
        <w:rPr>
          <w:color w:val="7D3B97" w:themeColor="accent3"/>
          <w:rtl/>
        </w:rPr>
        <w:t>النموذج المفتوح (</w:t>
      </w:r>
      <w:r w:rsidRPr="00EF63D6">
        <w:rPr>
          <w:color w:val="7D3B97" w:themeColor="accent3"/>
        </w:rPr>
        <w:t>Open Paradigm</w:t>
      </w:r>
      <w:r w:rsidRPr="00EF63D6">
        <w:rPr>
          <w:color w:val="7D3B97" w:themeColor="accent3"/>
          <w:rtl/>
        </w:rPr>
        <w:t>):</w:t>
      </w:r>
    </w:p>
    <w:p w14:paraId="735B5ECB" w14:textId="79BA4BC9" w:rsidR="00733F4C" w:rsidRDefault="00733F4C" w:rsidP="00EF63D6">
      <w:pPr>
        <w:pStyle w:val="02"/>
        <w:ind w:left="360"/>
        <w:rPr>
          <w:rtl/>
        </w:rPr>
      </w:pPr>
      <w:r>
        <w:rPr>
          <w:rtl/>
        </w:rPr>
        <w:t xml:space="preserve">وهنا يتم اتخاذ القرارات بالتنسيق بين جميع الـ </w:t>
      </w:r>
      <w:r>
        <w:t>team leaders</w:t>
      </w:r>
      <w:r w:rsidR="00EF63D6">
        <w:rPr>
          <w:rFonts w:hint="cs"/>
          <w:rtl/>
        </w:rPr>
        <w:t>،</w:t>
      </w:r>
      <w:r>
        <w:rPr>
          <w:rtl/>
        </w:rPr>
        <w:t xml:space="preserve">  حيث أنه لدينا صلاحيات على مستوى ال</w:t>
      </w:r>
      <w:r w:rsidR="00EF63D6">
        <w:rPr>
          <w:rFonts w:hint="cs"/>
          <w:rtl/>
        </w:rPr>
        <w:t>ـ</w:t>
      </w:r>
      <w:r>
        <w:t>Manager</w:t>
      </w:r>
      <w:r>
        <w:rPr>
          <w:rtl/>
        </w:rPr>
        <w:t xml:space="preserve">  وال</w:t>
      </w:r>
      <w:r w:rsidR="00EF63D6">
        <w:rPr>
          <w:rFonts w:hint="cs"/>
          <w:rtl/>
        </w:rPr>
        <w:t>ـ</w:t>
      </w:r>
      <w:r>
        <w:t>Manager</w:t>
      </w:r>
      <w:r>
        <w:rPr>
          <w:rtl/>
        </w:rPr>
        <w:t xml:space="preserve"> سيعطي بعض الصلاحيات على مستوى ال</w:t>
      </w:r>
      <w:r w:rsidR="00EF63D6">
        <w:rPr>
          <w:rFonts w:hint="cs"/>
          <w:rtl/>
        </w:rPr>
        <w:t>ـ</w:t>
      </w:r>
      <w:r>
        <w:t>Team Leader</w:t>
      </w:r>
      <w:r>
        <w:rPr>
          <w:rtl/>
        </w:rPr>
        <w:t xml:space="preserve"> أي الأمور والمهام التي يمكن اتخاذ قرار سريع بشأنها ستكون بيد </w:t>
      </w:r>
      <w:r>
        <w:t>Team leader</w:t>
      </w:r>
      <w:r>
        <w:rPr>
          <w:rtl/>
        </w:rPr>
        <w:t xml:space="preserve"> كاختيار </w:t>
      </w:r>
      <w:r>
        <w:t>IDE</w:t>
      </w:r>
      <w:r>
        <w:rPr>
          <w:rtl/>
        </w:rPr>
        <w:t xml:space="preserve"> مناسب مثلا .</w:t>
      </w:r>
    </w:p>
    <w:p w14:paraId="135082F7" w14:textId="4DC439FE" w:rsidR="00733F4C" w:rsidRPr="00EF63D6" w:rsidRDefault="00733F4C" w:rsidP="00DD4A80">
      <w:pPr>
        <w:pStyle w:val="02"/>
        <w:numPr>
          <w:ilvl w:val="0"/>
          <w:numId w:val="36"/>
        </w:numPr>
        <w:rPr>
          <w:color w:val="7D3B97" w:themeColor="accent3"/>
          <w:rtl/>
        </w:rPr>
      </w:pPr>
      <w:r w:rsidRPr="00EF63D6">
        <w:rPr>
          <w:color w:val="7D3B97" w:themeColor="accent3"/>
          <w:rtl/>
        </w:rPr>
        <w:t>النموذج المتزامن (</w:t>
      </w:r>
      <w:r w:rsidRPr="00EF63D6">
        <w:rPr>
          <w:color w:val="7D3B97" w:themeColor="accent3"/>
        </w:rPr>
        <w:t>Synchronous Paradigm</w:t>
      </w:r>
      <w:r w:rsidRPr="00EF63D6">
        <w:rPr>
          <w:color w:val="7D3B97" w:themeColor="accent3"/>
          <w:rtl/>
        </w:rPr>
        <w:t>):</w:t>
      </w:r>
    </w:p>
    <w:p w14:paraId="1F0C90F5" w14:textId="487B3BDB" w:rsidR="00EF63D6" w:rsidRDefault="00733F4C" w:rsidP="008C31F7">
      <w:pPr>
        <w:pStyle w:val="02"/>
        <w:ind w:left="360"/>
        <w:rPr>
          <w:rtl/>
        </w:rPr>
      </w:pPr>
      <w:r>
        <w:rPr>
          <w:rtl/>
        </w:rPr>
        <w:t xml:space="preserve">تعتمد على إعطاء نفس الـ </w:t>
      </w:r>
      <w:r>
        <w:t>Tasks</w:t>
      </w:r>
      <w:r>
        <w:rPr>
          <w:rtl/>
        </w:rPr>
        <w:t xml:space="preserve"> لعدة </w:t>
      </w:r>
      <w:r>
        <w:t>groups</w:t>
      </w:r>
      <w:r>
        <w:rPr>
          <w:rtl/>
        </w:rPr>
        <w:t xml:space="preserve"> وبالتالي بهذه الطريقة يتم حصول تواصل بين هذه الفرق للوصول إلى عمل متكامل والفائدة من هذه الطريقة أن يحصل تنافس بين الفرق وبالتالي الوصول إلى التنوع في الحلول واختيار الأفضل.</w:t>
      </w:r>
    </w:p>
    <w:p w14:paraId="1FA3D802" w14:textId="77777777" w:rsidR="00EF63D6" w:rsidRPr="00EF63D6" w:rsidRDefault="00EF63D6" w:rsidP="008C31F7">
      <w:pPr>
        <w:pStyle w:val="39-C"/>
        <w:spacing w:after="120"/>
        <w:rPr>
          <w:rtl/>
        </w:rPr>
      </w:pPr>
      <w:r w:rsidRPr="00EF63D6">
        <w:t>Team Communication Formats</w:t>
      </w:r>
      <w:r w:rsidRPr="00EF63D6">
        <w:rPr>
          <w:rtl/>
        </w:rPr>
        <w:t xml:space="preserve"> يتم التواصل بين الفرق بعدة طرق:</w:t>
      </w:r>
    </w:p>
    <w:p w14:paraId="2AAD8E8B" w14:textId="58D91FBA" w:rsidR="00EF63D6" w:rsidRDefault="00EF63D6" w:rsidP="00EF63D6">
      <w:pPr>
        <w:pStyle w:val="42C"/>
        <w:rPr>
          <w:rtl/>
        </w:rPr>
      </w:pPr>
      <w:r w:rsidRPr="008C31F7">
        <w:rPr>
          <w:color w:val="7030A0"/>
        </w:rPr>
        <w:t>Formal Approaches</w:t>
      </w:r>
      <w:r>
        <w:rPr>
          <w:rtl/>
        </w:rPr>
        <w:t xml:space="preserve"> طريقة رسميّة (اجتماع):</w:t>
      </w:r>
    </w:p>
    <w:p w14:paraId="5F422EE7" w14:textId="659BAAC2" w:rsidR="00EF63D6" w:rsidRDefault="00EF63D6" w:rsidP="00EF63D6">
      <w:pPr>
        <w:pStyle w:val="42C"/>
        <w:numPr>
          <w:ilvl w:val="0"/>
          <w:numId w:val="0"/>
        </w:numPr>
        <w:ind w:left="363" w:firstLine="357"/>
        <w:rPr>
          <w:rtl/>
        </w:rPr>
      </w:pPr>
      <w:r>
        <w:rPr>
          <w:rtl/>
        </w:rPr>
        <w:t xml:space="preserve">تتم بطريقة رسمية من خلال اجتماعات رسمية بتاريخ ومكان محدد وتوثق هذه الاجتماعات </w:t>
      </w:r>
      <w:r w:rsidR="00927159">
        <w:rPr>
          <w:rFonts w:hint="cs"/>
          <w:rtl/>
        </w:rPr>
        <w:t xml:space="preserve">وتسجل </w:t>
      </w:r>
      <w:r>
        <w:rPr>
          <w:rtl/>
        </w:rPr>
        <w:t>صوتي</w:t>
      </w:r>
      <w:r w:rsidR="00927159">
        <w:rPr>
          <w:rFonts w:hint="cs"/>
          <w:rtl/>
        </w:rPr>
        <w:t>ا.</w:t>
      </w:r>
      <w:r>
        <w:rPr>
          <w:rtl/>
        </w:rPr>
        <w:t xml:space="preserve"> </w:t>
      </w:r>
    </w:p>
    <w:p w14:paraId="090E4DE8" w14:textId="77777777" w:rsidR="00EF63D6" w:rsidRDefault="00EF63D6" w:rsidP="00EF63D6">
      <w:pPr>
        <w:pStyle w:val="42C"/>
        <w:rPr>
          <w:rtl/>
        </w:rPr>
      </w:pPr>
      <w:r w:rsidRPr="008C31F7">
        <w:rPr>
          <w:color w:val="7030A0"/>
        </w:rPr>
        <w:t>Informal</w:t>
      </w:r>
      <w:r w:rsidRPr="008C31F7">
        <w:rPr>
          <w:color w:val="7030A0"/>
          <w:rtl/>
        </w:rPr>
        <w:t xml:space="preserve"> </w:t>
      </w:r>
      <w:r>
        <w:rPr>
          <w:rtl/>
        </w:rPr>
        <w:t>طريقة غير رسمية (</w:t>
      </w:r>
      <w:r>
        <w:t>online</w:t>
      </w:r>
      <w:r>
        <w:rPr>
          <w:rtl/>
        </w:rPr>
        <w:t>):</w:t>
      </w:r>
    </w:p>
    <w:p w14:paraId="04CF65AC" w14:textId="77777777" w:rsidR="00EF63D6" w:rsidRDefault="00EF63D6" w:rsidP="00EF63D6">
      <w:pPr>
        <w:pStyle w:val="42C"/>
        <w:numPr>
          <w:ilvl w:val="0"/>
          <w:numId w:val="0"/>
        </w:numPr>
        <w:ind w:left="363"/>
        <w:rPr>
          <w:rtl/>
        </w:rPr>
      </w:pPr>
      <w:r>
        <w:rPr>
          <w:rtl/>
        </w:rPr>
        <w:t xml:space="preserve">     عفوية ولا تحتاج إلى وقت وترتيب مسبق وتكون غالبا خارج  الدوام الرسمي أو  اثناء الاستراحات </w:t>
      </w:r>
    </w:p>
    <w:p w14:paraId="6C1AEE67" w14:textId="75060C0A" w:rsidR="00EF63D6" w:rsidRDefault="00EF63D6" w:rsidP="00EF63D6">
      <w:pPr>
        <w:pStyle w:val="42C"/>
        <w:numPr>
          <w:ilvl w:val="0"/>
          <w:numId w:val="0"/>
        </w:numPr>
        <w:ind w:left="363"/>
        <w:rPr>
          <w:rtl/>
          <w:lang w:bidi="ar-EG"/>
        </w:rPr>
      </w:pPr>
      <w:r>
        <w:rPr>
          <w:rtl/>
        </w:rPr>
        <w:t xml:space="preserve">   </w:t>
      </w:r>
      <w:r>
        <w:t xml:space="preserve"> </w:t>
      </w:r>
      <w:r>
        <w:rPr>
          <w:rtl/>
        </w:rPr>
        <w:t xml:space="preserve"> ويتم تبادل أنواع المعلومات وحل بعض المشكلات وأيضا مناقشة المتطلبات</w:t>
      </w:r>
      <w:r>
        <w:rPr>
          <w:rFonts w:hint="cs"/>
          <w:rtl/>
          <w:lang w:bidi="ar-EG"/>
        </w:rPr>
        <w:t>.</w:t>
      </w:r>
    </w:p>
    <w:p w14:paraId="0F4F3B7E" w14:textId="0408D997" w:rsidR="00EF63D6" w:rsidRPr="004761EE" w:rsidRDefault="008161A2" w:rsidP="00EF63D6">
      <w:pPr>
        <w:pStyle w:val="02"/>
        <w:rPr>
          <w:rtl/>
        </w:rPr>
      </w:pPr>
      <w:r>
        <w:rPr>
          <w:noProof/>
        </w:rPr>
        <mc:AlternateContent>
          <mc:Choice Requires="wps">
            <w:drawing>
              <wp:anchor distT="45720" distB="45720" distL="114300" distR="114300" simplePos="0" relativeHeight="251665408" behindDoc="0" locked="0" layoutInCell="1" allowOverlap="1" wp14:anchorId="0CB1A417" wp14:editId="0AA5E230">
                <wp:simplePos x="0" y="0"/>
                <wp:positionH relativeFrom="margin">
                  <wp:align>left</wp:align>
                </wp:positionH>
                <wp:positionV relativeFrom="paragraph">
                  <wp:posOffset>543394</wp:posOffset>
                </wp:positionV>
                <wp:extent cx="6832600" cy="132459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0" cy="1324598"/>
                        </a:xfrm>
                        <a:prstGeom prst="rect">
                          <a:avLst/>
                        </a:prstGeom>
                        <a:noFill/>
                        <a:ln w="9525">
                          <a:noFill/>
                          <a:miter lim="800000"/>
                          <a:headEnd/>
                          <a:tailEnd/>
                        </a:ln>
                      </wps:spPr>
                      <wps:txbx>
                        <w:txbxContent>
                          <w:p w14:paraId="115A5365" w14:textId="77777777" w:rsidR="008161A2" w:rsidRDefault="00C104BB" w:rsidP="00C104BB">
                            <w:pPr>
                              <w:pStyle w:val="44"/>
                              <w:bidi w:val="0"/>
                              <w:rPr>
                                <w:sz w:val="44"/>
                                <w:szCs w:val="44"/>
                                <w:rtl/>
                              </w:rPr>
                            </w:pPr>
                            <w:r w:rsidRPr="00C104BB">
                              <w:rPr>
                                <w:sz w:val="44"/>
                                <w:szCs w:val="44"/>
                              </w:rPr>
                              <w:t xml:space="preserve">“The human brain is a wonderful thing. </w:t>
                            </w:r>
                          </w:p>
                          <w:p w14:paraId="435A7E99" w14:textId="2744B180" w:rsidR="00EF63D6" w:rsidRPr="00C104BB" w:rsidRDefault="00C104BB" w:rsidP="008161A2">
                            <w:pPr>
                              <w:pStyle w:val="44"/>
                              <w:bidi w:val="0"/>
                              <w:rPr>
                                <w:sz w:val="44"/>
                                <w:szCs w:val="44"/>
                              </w:rPr>
                            </w:pPr>
                            <w:r w:rsidRPr="00C104BB">
                              <w:rPr>
                                <w:sz w:val="44"/>
                                <w:szCs w:val="44"/>
                              </w:rPr>
                              <w:t>It starts working the moment you are born, and never stops until you stand up to speak in public.”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1A417" id="Text Box 2" o:spid="_x0000_s1048" type="#_x0000_t202" style="position:absolute;left:0;text-align:left;margin-left:0;margin-top:42.8pt;width:538pt;height:104.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R4/QEAANUDAAAOAAAAZHJzL2Uyb0RvYy54bWysU11v2yAUfZ+0/4B4X+y4SZZ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" filled="f" stroked="f">
                <v:textbox>
                  <w:txbxContent>
                    <w:p w14:paraId="115A5365" w14:textId="77777777" w:rsidR="008161A2" w:rsidRDefault="00C104BB" w:rsidP="00C104BB">
                      <w:pPr>
                        <w:pStyle w:val="44"/>
                        <w:bidi w:val="0"/>
                        <w:rPr>
                          <w:sz w:val="44"/>
                          <w:szCs w:val="44"/>
                          <w:rtl/>
                        </w:rPr>
                      </w:pPr>
                      <w:r w:rsidRPr="00C104BB">
                        <w:rPr>
                          <w:sz w:val="44"/>
                          <w:szCs w:val="44"/>
                        </w:rPr>
                        <w:t xml:space="preserve">“The human brain is a wonderful thing. </w:t>
                      </w:r>
                    </w:p>
                    <w:p w14:paraId="435A7E99" w14:textId="2744B180" w:rsidR="00EF63D6" w:rsidRPr="00C104BB" w:rsidRDefault="00C104BB" w:rsidP="008161A2">
                      <w:pPr>
                        <w:pStyle w:val="44"/>
                        <w:bidi w:val="0"/>
                        <w:rPr>
                          <w:sz w:val="44"/>
                          <w:szCs w:val="44"/>
                        </w:rPr>
                      </w:pPr>
                      <w:r w:rsidRPr="00C104BB">
                        <w:rPr>
                          <w:sz w:val="44"/>
                          <w:szCs w:val="44"/>
                        </w:rPr>
                        <w:t>It starts working the moment you are born, and never stops until you stand up to speak in public.”</w:t>
                      </w:r>
                    </w:p>
                  </w:txbxContent>
                </v:textbox>
                <w10:wrap anchorx="margin"/>
              </v:shape>
            </w:pict>
          </mc:Fallback>
        </mc:AlternateContent>
      </w:r>
    </w:p>
    <w:sectPr w:rsidR="00EF63D6" w:rsidRPr="004761EE" w:rsidSect="007203ED">
      <w:headerReference w:type="even" r:id="rId13"/>
      <w:headerReference w:type="default" r:id="rId14"/>
      <w:footerReference w:type="even" r:id="rId15"/>
      <w:footerReference w:type="default" r:id="rId16"/>
      <w:headerReference w:type="first" r:id="rId17"/>
      <w:footerReference w:type="first" r:id="rId18"/>
      <w:pgSz w:w="11907" w:h="16839" w:code="9"/>
      <w:pgMar w:top="117" w:right="576" w:bottom="288" w:left="576"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60" wne:kcmSecondary="0060">
      <wne:acd wne:acdName="acd0"/>
    </wne:keymap>
    <wne:keymap wne:kcmPrimary="0260" wne:kcmSecondary="0061">
      <wne:acd wne:acdName="acd24"/>
    </wne:keymap>
    <wne:keymap wne:kcmPrimary="0260" wne:kcmSecondary="0062">
      <wne:acd wne:acdName="acd57"/>
    </wne:keymap>
    <wne:keymap wne:kcmPrimary="0260" wne:kcmSecondary="0063">
      <wne:acd wne:acdName="acd58"/>
    </wne:keymap>
    <wne:keymap wne:kcmPrimary="0260" wne:kcmSecondary="0064">
      <wne:acd wne:acdName="acd59"/>
    </wne:keymap>
    <wne:keymap wne:kcmPrimary="0260" wne:kcmSecondary="0065">
      <wne:acd wne:acdName="acd60"/>
    </wne:keymap>
    <wne:keymap wne:kcmPrimary="0260" wne:kcmSecondary="0066">
      <wne:acd wne:acdName="acd23"/>
    </wne:keymap>
    <wne:keymap wne:kcmPrimary="0260" wne:kcmSecondary="0067">
      <wne:acd wne:acdName="acd61"/>
    </wne:keymap>
    <wne:keymap wne:kcmPrimary="0260" wne:kcmSecondary="0068">
      <wne:acd wne:acdName="acd1"/>
    </wne:keymap>
    <wne:keymap wne:kcmPrimary="0260" wne:kcmSecondary="0069">
      <wne:acd wne:acdName="acd62"/>
    </wne:keymap>
    <wne:keymap wne:kcmPrimary="0261" wne:kcmSecondary="0060">
      <wne:acd wne:acdName="acd6"/>
    </wne:keymap>
    <wne:keymap wne:kcmPrimary="0261" wne:kcmSecondary="0061">
      <wne:acd wne:acdName="acd3"/>
    </wne:keymap>
    <wne:keymap wne:kcmPrimary="0261" wne:kcmSecondary="0062">
      <wne:acd wne:acdName="acd4"/>
    </wne:keymap>
    <wne:keymap wne:kcmPrimary="0261" wne:kcmSecondary="0063">
      <wne:acd wne:acdName="acd19"/>
    </wne:keymap>
    <wne:keymap wne:kcmPrimary="0261" wne:kcmSecondary="0064">
      <wne:acd wne:acdName="acd5"/>
    </wne:keymap>
    <wne:keymap wne:kcmPrimary="0261" wne:kcmSecondary="0065">
      <wne:acd wne:acdName="acd25"/>
    </wne:keymap>
    <wne:keymap wne:kcmPrimary="0261" wne:kcmSecondary="0066">
      <wne:acd wne:acdName="acd29"/>
    </wne:keymap>
    <wne:keymap wne:kcmPrimary="0261" wne:kcmSecondary="0067">
      <wne:acd wne:acdName="acd33"/>
    </wne:keymap>
    <wne:keymap wne:kcmPrimary="0261" wne:kcmSecondary="0068">
      <wne:acd wne:acdName="acd37"/>
    </wne:keymap>
    <wne:keymap wne:kcmPrimary="0261" wne:kcmSecondary="0069">
      <wne:acd wne:acdName="acd41"/>
    </wne:keymap>
    <wne:keymap wne:kcmPrimary="0262" wne:kcmSecondary="0060">
      <wne:acd wne:acdName="acd18"/>
    </wne:keymap>
    <wne:keymap wne:kcmPrimary="0262" wne:kcmSecondary="0061">
      <wne:acd wne:acdName="acd15"/>
    </wne:keymap>
    <wne:keymap wne:kcmPrimary="0262" wne:kcmSecondary="0062">
      <wne:acd wne:acdName="acd16"/>
    </wne:keymap>
    <wne:keymap wne:kcmPrimary="0262" wne:kcmSecondary="0063">
      <wne:acd wne:acdName="acd20"/>
    </wne:keymap>
    <wne:keymap wne:kcmPrimary="0262" wne:kcmSecondary="0064">
      <wne:acd wne:acdName="acd17"/>
    </wne:keymap>
    <wne:keymap wne:kcmPrimary="0262" wne:kcmSecondary="0065">
      <wne:acd wne:acdName="acd26"/>
    </wne:keymap>
    <wne:keymap wne:kcmPrimary="0262" wne:kcmSecondary="0066">
      <wne:acd wne:acdName="acd30"/>
    </wne:keymap>
    <wne:keymap wne:kcmPrimary="0262" wne:kcmSecondary="0067">
      <wne:acd wne:acdName="acd34"/>
    </wne:keymap>
    <wne:keymap wne:kcmPrimary="0262" wne:kcmSecondary="0068">
      <wne:acd wne:acdName="acd38"/>
    </wne:keymap>
    <wne:keymap wne:kcmPrimary="0262" wne:kcmSecondary="0069">
      <wne:acd wne:acdName="acd42"/>
    </wne:keymap>
    <wne:keymap wne:kcmPrimary="0263" wne:kcmSecondary="0060">
      <wne:acd wne:acdName="acd14"/>
    </wne:keymap>
    <wne:keymap wne:kcmPrimary="0263" wne:kcmSecondary="0061">
      <wne:acd wne:acdName="acd11"/>
    </wne:keymap>
    <wne:keymap wne:kcmPrimary="0263" wne:kcmSecondary="0062">
      <wne:acd wne:acdName="acd12"/>
    </wne:keymap>
    <wne:keymap wne:kcmPrimary="0263" wne:kcmSecondary="0063">
      <wne:acd wne:acdName="acd21"/>
    </wne:keymap>
    <wne:keymap wne:kcmPrimary="0263" wne:kcmSecondary="0064">
      <wne:acd wne:acdName="acd13"/>
    </wne:keymap>
    <wne:keymap wne:kcmPrimary="0263" wne:kcmSecondary="0065">
      <wne:acd wne:acdName="acd27"/>
    </wne:keymap>
    <wne:keymap wne:kcmPrimary="0263" wne:kcmSecondary="0066">
      <wne:acd wne:acdName="acd31"/>
    </wne:keymap>
    <wne:keymap wne:kcmPrimary="0263" wne:kcmSecondary="0067">
      <wne:acd wne:acdName="acd35"/>
    </wne:keymap>
    <wne:keymap wne:kcmPrimary="0263" wne:kcmSecondary="0068">
      <wne:acd wne:acdName="acd39"/>
    </wne:keymap>
    <wne:keymap wne:kcmPrimary="0263" wne:kcmSecondary="0069">
      <wne:acd wne:acdName="acd43"/>
    </wne:keymap>
    <wne:keymap wne:kcmPrimary="0264" wne:kcmSecondary="0060">
      <wne:acd wne:acdName="acd10"/>
    </wne:keymap>
    <wne:keymap wne:kcmPrimary="0264" wne:kcmSecondary="0061">
      <wne:acd wne:acdName="acd7"/>
    </wne:keymap>
    <wne:keymap wne:kcmPrimary="0264" wne:kcmSecondary="0062">
      <wne:acd wne:acdName="acd8"/>
    </wne:keymap>
    <wne:keymap wne:kcmPrimary="0264" wne:kcmSecondary="0063">
      <wne:acd wne:acdName="acd22"/>
    </wne:keymap>
    <wne:keymap wne:kcmPrimary="0264" wne:kcmSecondary="0064">
      <wne:acd wne:acdName="acd9"/>
    </wne:keymap>
    <wne:keymap wne:kcmPrimary="0264" wne:kcmSecondary="0065">
      <wne:acd wne:acdName="acd28"/>
    </wne:keymap>
    <wne:keymap wne:kcmPrimary="0264" wne:kcmSecondary="0066">
      <wne:acd wne:acdName="acd32"/>
    </wne:keymap>
    <wne:keymap wne:kcmPrimary="0264" wne:kcmSecondary="0067">
      <wne:acd wne:acdName="acd36"/>
    </wne:keymap>
    <wne:keymap wne:kcmPrimary="0264" wne:kcmSecondary="0068">
      <wne:acd wne:acdName="acd40"/>
    </wne:keymap>
    <wne:keymap wne:kcmPrimary="0264" wne:kcmSecondary="0069">
      <wne:acd wne:acdName="acd44"/>
    </wne:keymap>
    <wne:keymap wne:kcmPrimary="0266" wne:kcmSecondary="0060">
      <wne:acd wne:acdName="acd45"/>
    </wne:keymap>
    <wne:keymap wne:kcmPrimary="0266" wne:kcmSecondary="0061">
      <wne:acd wne:acdName="acd49"/>
    </wne:keymap>
    <wne:keymap wne:kcmPrimary="0266" wne:kcmSecondary="0062">
      <wne:acd wne:acdName="acd53"/>
    </wne:keymap>
    <wne:keymap wne:kcmPrimary="0267" wne:kcmSecondary="0060">
      <wne:acd wne:acdName="acd46"/>
    </wne:keymap>
    <wne:keymap wne:kcmPrimary="0267" wne:kcmSecondary="0061">
      <wne:acd wne:acdName="acd50"/>
    </wne:keymap>
    <wne:keymap wne:kcmPrimary="0267" wne:kcmSecondary="0062">
      <wne:acd wne:acdName="acd54"/>
    </wne:keymap>
    <wne:keymap wne:kcmPrimary="0268" wne:kcmSecondary="0060">
      <wne:acd wne:acdName="acd47"/>
    </wne:keymap>
    <wne:keymap wne:kcmPrimary="0268" wne:kcmSecondary="0061">
      <wne:acd wne:acdName="acd51"/>
    </wne:keymap>
    <wne:keymap wne:kcmPrimary="0268" wne:kcmSecondary="0062">
      <wne:acd wne:acdName="acd55"/>
    </wne:keymap>
    <wne:keymap wne:kcmPrimary="0269" wne:kcmSecondary="0060">
      <wne:acd wne:acdName="acd48"/>
    </wne:keymap>
    <wne:keymap wne:kcmPrimary="0269" wne:kcmSecondary="0061">
      <wne:acd wne:acdName="acd52"/>
    </wne:keymap>
    <wne:keymap wne:kcmPrimary="0269" wne:kcmSecondary="0062">
      <wne:acd wne:acdName="acd56"/>
    </wne:keymap>
    <wne:keymap wne:kcmPrimary="026B">
      <wne:acd wne:acdName="acd2"/>
    </wne:keymap>
    <wne:keymap wne:kcmPrimary="02BA">
      <wne:acd wne:acdName="acd57"/>
    </wne:keymap>
    <wne:keymap wne:kcmPrimary="02BE">
      <wne:acd wne:acdName="acd2"/>
    </wne:keymap>
    <wne:keymap wne:kcmPrimary="0430" wne:kcmSecondary="0030">
      <wne:acd wne:acdName="acd0"/>
    </wne:keymap>
    <wne:keymap wne:kcmPrimary="0430" wne:kcmSecondary="0031">
      <wne:acd wne:acdName="acd24"/>
    </wne:keymap>
    <wne:keymap wne:kcmPrimary="0430" wne:kcmSecondary="0032">
      <wne:acd wne:acdName="acd57"/>
    </wne:keymap>
    <wne:keymap wne:kcmPrimary="0430" wne:kcmSecondary="0033">
      <wne:acd wne:acdName="acd58"/>
    </wne:keymap>
    <wne:keymap wne:kcmPrimary="0430" wne:kcmSecondary="0034">
      <wne:acd wne:acdName="acd59"/>
    </wne:keymap>
    <wne:keymap wne:kcmPrimary="0430" wne:kcmSecondary="0035">
      <wne:acd wne:acdName="acd60"/>
    </wne:keymap>
    <wne:keymap wne:kcmPrimary="0430" wne:kcmSecondary="0036">
      <wne:acd wne:acdName="acd23"/>
    </wne:keymap>
    <wne:keymap wne:kcmPrimary="0430" wne:kcmSecondary="0037">
      <wne:acd wne:acdName="acd61"/>
    </wne:keymap>
    <wne:keymap wne:kcmPrimary="0430" wne:kcmSecondary="0038">
      <wne:acd wne:acdName="acd1"/>
    </wne:keymap>
    <wne:keymap wne:kcmPrimary="0430" wne:kcmSecondary="0039">
      <wne:acd wne:acdName="acd62"/>
    </wne:keymap>
    <wne:keymap wne:kcmPrimary="0431" wne:kcmSecondary="0030">
      <wne:acd wne:acdName="acd6"/>
    </wne:keymap>
    <wne:keymap wne:kcmPrimary="0431" wne:kcmSecondary="0031">
      <wne:acd wne:acdName="acd3"/>
    </wne:keymap>
    <wne:keymap wne:kcmPrimary="0431" wne:kcmSecondary="0032">
      <wne:acd wne:acdName="acd4"/>
    </wne:keymap>
    <wne:keymap wne:kcmPrimary="0431" wne:kcmSecondary="0033">
      <wne:acd wne:acdName="acd19"/>
    </wne:keymap>
    <wne:keymap wne:kcmPrimary="0431" wne:kcmSecondary="0034">
      <wne:acd wne:acdName="acd5"/>
    </wne:keymap>
    <wne:keymap wne:kcmPrimary="0431" wne:kcmSecondary="0035">
      <wne:acd wne:acdName="acd25"/>
    </wne:keymap>
    <wne:keymap wne:kcmPrimary="0431" wne:kcmSecondary="0036">
      <wne:acd wne:acdName="acd29"/>
    </wne:keymap>
    <wne:keymap wne:kcmPrimary="0431" wne:kcmSecondary="0037">
      <wne:acd wne:acdName="acd33"/>
    </wne:keymap>
    <wne:keymap wne:kcmPrimary="0431" wne:kcmSecondary="0038">
      <wne:acd wne:acdName="acd37"/>
    </wne:keymap>
    <wne:keymap wne:kcmPrimary="0431" wne:kcmSecondary="0039">
      <wne:acd wne:acdName="acd41"/>
    </wne:keymap>
    <wne:keymap wne:kcmPrimary="0432" wne:kcmSecondary="0030">
      <wne:acd wne:acdName="acd18"/>
    </wne:keymap>
    <wne:keymap wne:kcmPrimary="0432" wne:kcmSecondary="0031">
      <wne:acd wne:acdName="acd15"/>
    </wne:keymap>
    <wne:keymap wne:kcmPrimary="0432" wne:kcmSecondary="0032">
      <wne:acd wne:acdName="acd16"/>
    </wne:keymap>
    <wne:keymap wne:kcmPrimary="0432" wne:kcmSecondary="0033">
      <wne:acd wne:acdName="acd20"/>
    </wne:keymap>
    <wne:keymap wne:kcmPrimary="0432" wne:kcmSecondary="0034">
      <wne:acd wne:acdName="acd17"/>
    </wne:keymap>
    <wne:keymap wne:kcmPrimary="0432" wne:kcmSecondary="0035">
      <wne:acd wne:acdName="acd26"/>
    </wne:keymap>
    <wne:keymap wne:kcmPrimary="0432" wne:kcmSecondary="0036">
      <wne:acd wne:acdName="acd30"/>
    </wne:keymap>
    <wne:keymap wne:kcmPrimary="0432" wne:kcmSecondary="0037">
      <wne:acd wne:acdName="acd34"/>
    </wne:keymap>
    <wne:keymap wne:kcmPrimary="0432" wne:kcmSecondary="0038">
      <wne:acd wne:acdName="acd38"/>
    </wne:keymap>
    <wne:keymap wne:kcmPrimary="0432" wne:kcmSecondary="0039">
      <wne:acd wne:acdName="acd42"/>
    </wne:keymap>
    <wne:keymap wne:kcmPrimary="0433" wne:kcmSecondary="0030">
      <wne:acd wne:acdName="acd14"/>
    </wne:keymap>
    <wne:keymap wne:kcmPrimary="0433" wne:kcmSecondary="0031">
      <wne:acd wne:acdName="acd11"/>
    </wne:keymap>
    <wne:keymap wne:kcmPrimary="0433" wne:kcmSecondary="0032">
      <wne:acd wne:acdName="acd12"/>
    </wne:keymap>
    <wne:keymap wne:kcmPrimary="0433" wne:kcmSecondary="0033">
      <wne:acd wne:acdName="acd21"/>
    </wne:keymap>
    <wne:keymap wne:kcmPrimary="0433" wne:kcmSecondary="0034">
      <wne:acd wne:acdName="acd13"/>
    </wne:keymap>
    <wne:keymap wne:kcmPrimary="0433" wne:kcmSecondary="0035">
      <wne:acd wne:acdName="acd27"/>
    </wne:keymap>
    <wne:keymap wne:kcmPrimary="0433" wne:kcmSecondary="0036">
      <wne:acd wne:acdName="acd31"/>
    </wne:keymap>
    <wne:keymap wne:kcmPrimary="0433" wne:kcmSecondary="0037">
      <wne:acd wne:acdName="acd35"/>
    </wne:keymap>
    <wne:keymap wne:kcmPrimary="0433" wne:kcmSecondary="0038">
      <wne:acd wne:acdName="acd39"/>
    </wne:keymap>
    <wne:keymap wne:kcmPrimary="0433" wne:kcmSecondary="0039">
      <wne:acd wne:acdName="acd43"/>
    </wne:keymap>
    <wne:keymap wne:kcmPrimary="0434" wne:kcmSecondary="0030">
      <wne:acd wne:acdName="acd10"/>
    </wne:keymap>
    <wne:keymap wne:kcmPrimary="0434" wne:kcmSecondary="0031">
      <wne:acd wne:acdName="acd7"/>
    </wne:keymap>
    <wne:keymap wne:kcmPrimary="0434" wne:kcmSecondary="0032">
      <wne:acd wne:acdName="acd8"/>
    </wne:keymap>
    <wne:keymap wne:kcmPrimary="0434" wne:kcmSecondary="0033">
      <wne:acd wne:acdName="acd22"/>
    </wne:keymap>
    <wne:keymap wne:kcmPrimary="0434" wne:kcmSecondary="0034">
      <wne:acd wne:acdName="acd9"/>
    </wne:keymap>
    <wne:keymap wne:kcmPrimary="0434" wne:kcmSecondary="0035">
      <wne:acd wne:acdName="acd28"/>
    </wne:keymap>
    <wne:keymap wne:kcmPrimary="0434" wne:kcmSecondary="0036">
      <wne:acd wne:acdName="acd32"/>
    </wne:keymap>
    <wne:keymap wne:kcmPrimary="0434" wne:kcmSecondary="0037">
      <wne:acd wne:acdName="acd36"/>
    </wne:keymap>
    <wne:keymap wne:kcmPrimary="0434" wne:kcmSecondary="0038">
      <wne:acd wne:acdName="acd40"/>
    </wne:keymap>
    <wne:keymap wne:kcmPrimary="0434" wne:kcmSecondary="0039">
      <wne:acd wne:acdName="acd44"/>
    </wne:keymap>
    <wne:keymap wne:kcmPrimary="0436" wne:kcmSecondary="0030">
      <wne:acd wne:acdName="acd45"/>
    </wne:keymap>
    <wne:keymap wne:kcmPrimary="0436" wne:kcmSecondary="0031">
      <wne:acd wne:acdName="acd49"/>
    </wne:keymap>
    <wne:keymap wne:kcmPrimary="0436" wne:kcmSecondary="0032">
      <wne:acd wne:acdName="acd53"/>
    </wne:keymap>
    <wne:keymap wne:kcmPrimary="0437" wne:kcmSecondary="0030">
      <wne:acd wne:acdName="acd46"/>
    </wne:keymap>
    <wne:keymap wne:kcmPrimary="0437" wne:kcmSecondary="0031">
      <wne:acd wne:acdName="acd50"/>
    </wne:keymap>
    <wne:keymap wne:kcmPrimary="0437" wne:kcmSecondary="0032">
      <wne:acd wne:acdName="acd54"/>
    </wne:keymap>
    <wne:keymap wne:kcmPrimary="0438" wne:kcmSecondary="0030">
      <wne:acd wne:acdName="acd47"/>
    </wne:keymap>
    <wne:keymap wne:kcmPrimary="0438" wne:kcmSecondary="0031">
      <wne:acd wne:acdName="acd51"/>
    </wne:keymap>
    <wne:keymap wne:kcmPrimary="0438" wne:kcmSecondary="0032">
      <wne:acd wne:acdName="acd55"/>
    </wne:keymap>
    <wne:keymap wne:kcmPrimary="0439" wne:kcmSecondary="0030">
      <wne:acd wne:acdName="acd48"/>
    </wne:keymap>
    <wne:keymap wne:kcmPrimary="0439" wne:kcmSecondary="0031">
      <wne:acd wne:acdName="acd52"/>
    </wne:keymap>
    <wne:keymap wne:kcmPrimary="0439" wne:kcmSecondary="0032">
      <wne:acd wne:acdName="acd5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Manifest>
  </wne:toolbars>
  <wne:acds>
    <wne:acd wne:argValue="AgA0ADQAIAA5BkYGSAYnBkYGIAAxBiYGSgYzBkoG" wne:acdName="acd0" wne:fciIndexBasedOn="0065"/>
    <wne:acd wne:argValue="AgAwADEAIAA5BkYGSAYnBkYGIABBADEA" wne:acdName="acd1" wne:fciIndexBasedOn="0065"/>
    <wne:acd wne:argValue="AgAwADIAIAAzBjEGLwY=" wne:acdName="acd2" wne:fciIndexBasedOn="0065"/>
    <wne:acd wne:argValue="AgAwADMAIABBBjUGRAYgAEIAMQA=" wne:acdName="acd3" wne:fciIndexBasedOn="0065"/>
    <wne:acd wne:argValue="AgAwADQAIAA5BkYGSAYnBkYGIABCADIA" wne:acdName="acd4" wne:fciIndexBasedOn="0065"/>
    <wne:acd wne:argValue="AgAwADUAIAAgACoGOQYvBicGLwYgAEIAMwA=" wne:acdName="acd5" wne:fciIndexBasedOn="0065"/>
    <wne:acd wne:argValue="AgAwADYAIAAzBjEGLwYgAEUGMQYoBjkGIAAgAEIANAA=" wne:acdName="acd6" wne:fciIndexBasedOn="0065"/>
    <wne:acd wne:argValue="AgAwADcAIABBBjUGRAYgAEMAMQA=" wne:acdName="acd7" wne:fciIndexBasedOn="0065"/>
    <wne:acd wne:argValue="AgAwADgAIAA5BkYGSAYnBkYGIABDADIA" wne:acdName="acd8" wne:fciIndexBasedOn="0065"/>
    <wne:acd wne:argValue="AgAwADkAIAAgACoGOQYvBicGLwYgAEMAMwA=" wne:acdName="acd9" wne:fciIndexBasedOn="0065"/>
    <wne:acd wne:argValue="AgAxADAAIAAzBjEGLwYgAEUGMQYoBjkGIAAgAEMANAA=" wne:acdName="acd10" wne:fciIndexBasedOn="0065"/>
    <wne:acd wne:argValue="AgAxADEAIABBBjUGRAYgAEQAMQA=" wne:acdName="acd11" wne:fciIndexBasedOn="0065"/>
    <wne:acd wne:argValue="AgAxADIAIAA5BkYGSAYnBkYGIABEADIA" wne:acdName="acd12" wne:fciIndexBasedOn="0065"/>
    <wne:acd wne:argValue="AgAxADMAIAAgACoGOQYvBicGLwYgAEQAMwA=" wne:acdName="acd13" wne:fciIndexBasedOn="0065"/>
    <wne:acd wne:argValue="AgAxADQAIAAzBjEGLwYgAEUGMQYoBjkGIAAgAEQANAA=" wne:acdName="acd14" wne:fciIndexBasedOn="0065"/>
    <wne:acd wne:argValue="AgAxADUAIABBBjUGRAYgAEUAMQA=" wne:acdName="acd15" wne:fciIndexBasedOn="0065"/>
    <wne:acd wne:argValue="AgAxADYAIAA5BkYGSAYnBkYGIABFADIA" wne:acdName="acd16" wne:fciIndexBasedOn="0065"/>
    <wne:acd wne:argValue="AgAxADcAIAAgACoGOQYvBicGLwYgAEUAMwA=" wne:acdName="acd17" wne:fciIndexBasedOn="0065"/>
    <wne:acd wne:argValue="AgAxADgAIAAzBjEGLwYgAEUGMQYoBjkGIAAgAEUANAA=" wne:acdName="acd18" wne:fciIndexBasedOn="0065"/>
    <wne:acd wne:argValue="AgAxADkAIAA5BkYGSAYnBkYGIABGADQA" wne:acdName="acd19" wne:fciIndexBasedOn="0065"/>
    <wne:acd wne:argValue="AgAyADAAIAA5BkYGSAYnBkYGIABGADQA" wne:acdName="acd20" wne:fciIndexBasedOn="0065"/>
    <wne:acd wne:argValue="AgAyADEAIAA5BkYGSAYnBkYGIABGADQA" wne:acdName="acd21" wne:fciIndexBasedOn="0065"/>
    <wne:acd wne:argValue="AgAyADIAIAA5BkYGSAYnBkYGIABGADQA" wne:acdName="acd22" wne:fciIndexBasedOn="0065"/>
    <wne:acd wne:argValue="AgAzADcAIAA5BkYGSAYnBkYGIAAxBiYGSgYzBkoGIAA2BkUGRgYgACwGLwZIBkQGUAYgAEIA" wne:acdName="acd23" wne:fciIndexBasedOn="0065"/>
    <wne:acd wne:argValue="AgAzBjEGLwYgADAGSAYgACoGSAYnBigGOQY=" wne:acdName="acd24" wne:fciIndexBasedOn="0065"/>
    <wne:acd wne:argValue="AgAyADMAIAAqBjkGLwYnBi8GIABHADEA" wne:acdName="acd25" wne:fciIndexBasedOn="0065"/>
    <wne:acd wne:argValue="AgAyADQAIAAqBjkGLwYnBi8GIABHADIA" wne:acdName="acd26" wne:fciIndexBasedOn="0065"/>
    <wne:acd wne:argValue="AgAyADUAIAAqBjkGLwYnBi8GIABHADMA" wne:acdName="acd27" wne:fciIndexBasedOn="0065"/>
    <wne:acd wne:argValue="AgAyADYAIAAqBjkGLwYnBi8GIABHADQA" wne:acdName="acd28" wne:fciIndexBasedOn="0065"/>
    <wne:acd wne:argValue="AgAzADEAIABFBkQGJwYtBjgGKQYgAEgGRQY5BkQGSAZFBikGIABFBkUGSgYyBikGIAAjBi0GRQYx&#10;BiAAQgA=" wne:acdName="acd29" wne:fciIndexBasedOn="0065"/>
    <wne:acd wne:argValue="AgAzADEAIABFBkQGJwYtBjgGKQYgAEgGRQY5BkQGSAZFBikGIABFBkUGSgYyBikGIAAjBjIGMQZC&#10;BiAARQA=" wne:acdName="acd30" wne:fciIndexBasedOn="0065"/>
    <wne:acd wne:argValue="AgAzADEAIABFBkQGJwYtBjgGKQYgAEgGRQY5BkQGSAZFBikGIABFBkUGSgYyBikGIAAjBi4GNgYx&#10;BiAARAA=" wne:acdName="acd31" wne:fciIndexBasedOn="0065"/>
    <wne:acd wne:argValue="AgAzADEAIABFBkQGJwYtBjgGKQYgAEgGRQY5BkQGSAZFBikGIABFBkUGSgYyBikGIAAoBkYGQQYz&#10;BiwGSgYgAEMA" wne:acdName="acd32" wne:fciIndexBasedOn="0065"/>
    <wne:acd wne:argValue="AgAzADMAIAAjBkYGLwYxBkQGJwZKBkYGIAAqBkgGRgYzBiAAQgA=" wne:acdName="acd33" wne:fciIndexBasedOn="0065"/>
    <wne:acd wne:argValue="AgAzADQAIAAjBkYGLwYxBkQGJwZKBkYGIAAqBkgGRgYzBiAARQA=" wne:acdName="acd34" wne:fciIndexBasedOn="0065"/>
    <wne:acd wne:argValue="AgAzADYAIAAjBkYGLwYxBkQGJwZKBkYGIAAqBkgGRgYzBiAARAA=" wne:acdName="acd35" wne:fciIndexBasedOn="0065"/>
    <wne:acd wne:argValue="AgAzADUAIAAjBkYGLwYxBkQGJwZKBkYGIAAqBkgGRgYzBiAAQwA=" wne:acdName="acd36" wne:fciIndexBasedOn="0065"/>
    <wne:acd wne:argValue="AgAzADgAIAAjBjEGNAZKBkEGIABCAA==" wne:acdName="acd37" wne:fciIndexBasedOn="0065"/>
    <wne:acd wne:argValue="AgAzADgAIAAjBjEGNAZKBkEGIABFAA==" wne:acdName="acd38" wne:fciIndexBasedOn="0065"/>
    <wne:acd wne:argValue="AgAzADgAIAAjBjEGNAZKBkEGIABEAA==" wne:acdName="acd39" wne:fciIndexBasedOn="0065"/>
    <wne:acd wne:argValue="AgAzADgAIAAjBjEGNAZKBkEGIABDAA==" wne:acdName="acd40" wne:fciIndexBasedOn="0065"/>
    <wne:acd wne:argValue="AgAqBjkGLwYnBi8GIAAsBi8GSgYvBiAAIwYtBkUGMQY=" wne:acdName="acd41" wne:fciIndexBasedOn="0065"/>
    <wne:acd wne:argValue="AgAqBjkGLwYnBi8GIAAsBi8GSgYvBiAAIwYyBjEGQgY=" wne:acdName="acd42" wne:fciIndexBasedOn="0065"/>
    <wne:acd wne:argValue="AgAqBjkGLwYnBi8GIAAsBi8GSgYvBiAAIwYuBjYGMQY=" wne:acdName="acd43" wne:fciIndexBasedOn="0065"/>
    <wne:acd wne:argValue="AgAqBjkGLwYnBi8GIAAsBi8GSgYvBiAAKAZGBkEGMwYsBkoG" wne:acdName="acd44" wne:fciIndexBasedOn="0065"/>
    <wne:acd wne:argValue="AgAzADkAIAAjBjEGNAZKBkEGIAAzBjEGLwYtACAAQgA=" wne:acdName="acd45" wne:fciIndexBasedOn="0065"/>
    <wne:acd wne:argValue="AgAzADkAIAAjBjEGNAZKBkEGIAAzBjEGLwZFAA==" wne:acdName="acd46" wne:fciIndexBasedOn="0065"/>
    <wne:acd wne:argValue="AgAzADkAIAAjBjEGNAZKBkEGIAAzBjEGLwYtACAARAA=" wne:acdName="acd47" wne:fciIndexBasedOn="0065"/>
    <wne:acd wne:argValue="AgAzADkAIAAjBjEGNAZKBkEGIAAzBjEGLwYtACAAQwA=" wne:acdName="acd48" wne:fciIndexBasedOn="0065"/>
    <wne:acd wne:argValue="AgA0ADEAIAAqBjkGLwYnBi8GIABGBkIGNwZKBiAAMwYxBi8GIABCAA==" wne:acdName="acd49" wne:fciIndexBasedOn="0065"/>
    <wne:acd wne:argValue="AgA0ADEAIAAqBjkGLwYnBi8GIABGBkIGNwZKBiAAMwYxBi8GIABFAA==" wne:acdName="acd50" wne:fciIndexBasedOn="0065"/>
    <wne:acd wne:argValue="AgA0ADEAIAAqBjkGLwYnBi8GIABGBkIGNwZKBiAAMwYxBi8GIABEAA==" wne:acdName="acd51" wne:fciIndexBasedOn="0065"/>
    <wne:acd wne:argValue="AgA0ADEAIAAqBjkGLwYnBi8GIABGBkIGNwZKBiAAMwYxBi8GLQAgAEMA" wne:acdName="acd52" wne:fciIndexBasedOn="0065"/>
    <wne:acd wne:argValue="AgA0ADIAIAAqBjkGLwYnBi8GIAAxBkIGRQZKBiAAMwYxBi8GIABCAA==" wne:acdName="acd53" wne:fciIndexBasedOn="0065"/>
    <wne:acd wne:argValue="AgA0ADIAIAAqBjkGLwYnBi8GIAAxBkIGRQZKBiAAMwYxBi8GIABFAA==" wne:acdName="acd54" wne:fciIndexBasedOn="0065"/>
    <wne:acd wne:argValue="AgA0ADIAIAAqBjkGLwYnBi8GIAAxBkIGRQZKBiAAMwYxBi8GIABEAA==" wne:acdName="acd55" wne:fciIndexBasedOn="0065"/>
    <wne:acd wne:argValue="AgA0ADIAIAAqBjkGLwYnBi8GIAAxBkIGRQZKBiAAMwYxBi8GIABDAA==" wne:acdName="acd56" wne:fciIndexBasedOn="0065"/>
    <wne:acd wne:argValue="AgA0ADMAIAA0BjEGLQYgADUGSAYxBikGLQA=" wne:acdName="acd57" wne:fciIndexBasedOn="0065"/>
    <wne:acd wne:argValue="AgAyADcAIAAtBicGNAZKBikGIABIADEA" wne:acdName="acd58" wne:fciIndexBasedOn="0065"/>
    <wne:acd wne:argValue="AgAyADgAIABFBkQGJwYtBjgGKQYgAEkAMQA=" wne:acdName="acd59" wne:fciIndexBasedOn="0065"/>
    <wne:acd wne:argValue="AgAyADkAIABFBkQGJwYtBjgGKQYgAEkAMgA=" wne:acdName="acd60" wne:fciIndexBasedOn="0065"/>
    <wne:acd wne:argValue="AgAzADIAIAAjBkYGLwYxBkQGJwZKBkYGIAAqBkgGRgYzBiAAQQA=" wne:acdName="acd61" wne:fciIndexBasedOn="0065"/>
    <wne:acd wne:argValue="AgAzADAAIABFBkQGJwYtBjgGKQYgAEkAMwA=" wne:acdName="acd6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BD030" w14:textId="77777777" w:rsidR="00E810A1" w:rsidRDefault="00E810A1" w:rsidP="00111189">
      <w:pPr>
        <w:spacing w:after="0" w:line="240" w:lineRule="auto"/>
      </w:pPr>
      <w:r>
        <w:separator/>
      </w:r>
    </w:p>
  </w:endnote>
  <w:endnote w:type="continuationSeparator" w:id="0">
    <w:p w14:paraId="2DCECDD6" w14:textId="77777777" w:rsidR="00E810A1" w:rsidRDefault="00E810A1" w:rsidP="00111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acen Liner Screen Bd">
    <w:altName w:val="Times New Roman"/>
    <w:panose1 w:val="02000000000000000000"/>
    <w:charset w:val="00"/>
    <w:family w:val="auto"/>
    <w:pitch w:val="variable"/>
    <w:sig w:usb0="00002001" w:usb1="00000000" w:usb2="00000000" w:usb3="00000000" w:csb0="00000041" w:csb1="00000000"/>
  </w:font>
  <w:font w:name="Wingdings 3">
    <w:panose1 w:val="05040102010807070707"/>
    <w:charset w:val="02"/>
    <w:family w:val="roman"/>
    <w:pitch w:val="variable"/>
    <w:sig w:usb0="00000000" w:usb1="10000000" w:usb2="00000000" w:usb3="00000000" w:csb0="80000000" w:csb1="00000000"/>
  </w:font>
  <w:font w:name="Cocon modified">
    <w:panose1 w:val="020A0503020102020204"/>
    <w:charset w:val="00"/>
    <w:family w:val="roman"/>
    <w:pitch w:val="variable"/>
    <w:sig w:usb0="800020AF" w:usb1="8000004A"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w:altName w:val="Berlin Sans FB"/>
    <w:panose1 w:val="020E0602020502020306"/>
    <w:charset w:val="00"/>
    <w:family w:val="swiss"/>
    <w:pitch w:val="variable"/>
    <w:sig w:usb0="00000003" w:usb1="00000000" w:usb2="00000000" w:usb3="00000000" w:csb0="00000001" w:csb1="00000000"/>
  </w:font>
  <w:font w:name="Hacen Freehand">
    <w:altName w:val="Times New Roman"/>
    <w:panose1 w:val="02000000000000000000"/>
    <w:charset w:val="00"/>
    <w:family w:val="auto"/>
    <w:pitch w:val="variable"/>
    <w:sig w:usb0="00002001" w:usb1="80000000" w:usb2="00000008" w:usb3="00000000" w:csb0="00000041" w:csb1="00000000"/>
  </w:font>
  <w:font w:name="Hacen Tunisia Bd">
    <w:altName w:val="Calibri"/>
    <w:panose1 w:val="02000500000000000000"/>
    <w:charset w:val="00"/>
    <w:family w:val="auto"/>
    <w:pitch w:val="variable"/>
    <w:sig w:usb0="80002027" w:usb1="D000004A" w:usb2="00000008" w:usb3="00000000" w:csb0="00000041" w:csb1="00000000"/>
  </w:font>
  <w:font w:name="Hacen Beirut Md">
    <w:altName w:val="Segoe UI"/>
    <w:panose1 w:val="02000500000000000000"/>
    <w:charset w:val="00"/>
    <w:family w:val="auto"/>
    <w:pitch w:val="variable"/>
    <w:sig w:usb0="80002027" w:usb1="D000004A" w:usb2="00000008" w:usb3="00000000" w:csb0="00000041" w:csb1="00000000"/>
  </w:font>
  <w:font w:name="Tahoma">
    <w:panose1 w:val="020B0604030504040204"/>
    <w:charset w:val="00"/>
    <w:family w:val="swiss"/>
    <w:pitch w:val="variable"/>
    <w:sig w:usb0="E1002EFF" w:usb1="C000605B" w:usb2="00000029" w:usb3="00000000" w:csb0="000101FF" w:csb1="00000000"/>
  </w:font>
  <w:font w:name="Hacen Sudan Bd">
    <w:altName w:val="Calibri"/>
    <w:panose1 w:val="02000500000000000000"/>
    <w:charset w:val="00"/>
    <w:family w:val="auto"/>
    <w:pitch w:val="variable"/>
    <w:sig w:usb0="80002027" w:usb1="D000004A" w:usb2="00000008" w:usb3="00000000" w:csb0="00000041" w:csb1="00000000"/>
  </w:font>
  <w:font w:name="Hacen Trarza Hd">
    <w:altName w:val="Calibri"/>
    <w:panose1 w:val="02000500000000000000"/>
    <w:charset w:val="00"/>
    <w:family w:val="auto"/>
    <w:pitch w:val="variable"/>
    <w:sig w:usb0="80002027" w:usb1="D000004A" w:usb2="00000008" w:usb3="00000000" w:csb0="00000041" w:csb1="00000000"/>
  </w:font>
  <w:font w:name="Hacen Eltaroute">
    <w:altName w:val="Calibri"/>
    <w:panose1 w:val="02000500000000000000"/>
    <w:charset w:val="00"/>
    <w:family w:val="auto"/>
    <w:pitch w:val="variable"/>
    <w:sig w:usb0="80002027" w:usb1="D000004A" w:usb2="00000008" w:usb3="00000000" w:csb0="00000041" w:csb1="00000000"/>
  </w:font>
  <w:font w:name="Hacen Extender Md">
    <w:panose1 w:val="02000500000000000000"/>
    <w:charset w:val="00"/>
    <w:family w:val="auto"/>
    <w:pitch w:val="variable"/>
    <w:sig w:usb0="80002027" w:usb1="D000004A" w:usb2="00000008" w:usb3="00000000" w:csb0="00000041" w:csb1="00000000"/>
  </w:font>
  <w:font w:name="Cocon">
    <w:panose1 w:val="02000603030000020004"/>
    <w:charset w:val="00"/>
    <w:family w:val="auto"/>
    <w:pitch w:val="variable"/>
    <w:sig w:usb0="A00000AF" w:usb1="40000048" w:usb2="00000000" w:usb3="00000000" w:csb0="00000111" w:csb1="00000000"/>
  </w:font>
  <w:font w:name="Hacen Tunisia">
    <w:altName w:val="Calibri"/>
    <w:panose1 w:val="02000500000000000000"/>
    <w:charset w:val="00"/>
    <w:family w:val="auto"/>
    <w:pitch w:val="variable"/>
    <w:sig w:usb0="80002027" w:usb1="D000004A" w:usb2="00000008" w:usb3="00000000" w:csb0="00000041" w:csb1="00000000"/>
  </w:font>
  <w:font w:name="Cocon® Next Arabic">
    <w:altName w:val="Sakkal Majalla"/>
    <w:panose1 w:val="020A0503020102020204"/>
    <w:charset w:val="B2"/>
    <w:family w:val="roman"/>
    <w:notTrueType/>
    <w:pitch w:val="variable"/>
    <w:sig w:usb0="80002003" w:usb1="80000100" w:usb2="00000028" w:usb3="00000000" w:csb0="00000040" w:csb1="00000000"/>
  </w:font>
  <w:font w:name="Hacen Extender X4 Super Fit">
    <w:altName w:val="Times New Roman"/>
    <w:panose1 w:val="02000000000000000000"/>
    <w:charset w:val="00"/>
    <w:family w:val="auto"/>
    <w:pitch w:val="variable"/>
    <w:sig w:usb0="00002003" w:usb1="00000000" w:usb2="00000000" w:usb3="00000000" w:csb0="00000041" w:csb1="00000000"/>
  </w:font>
  <w:font w:name="Hacen Tunisia Lt">
    <w:altName w:val="Calibri"/>
    <w:panose1 w:val="02000500000000000000"/>
    <w:charset w:val="00"/>
    <w:family w:val="auto"/>
    <w:pitch w:val="variable"/>
    <w:sig w:usb0="80002027" w:usb1="D000004A"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BD733" w14:textId="2A3DC755" w:rsidR="00110B4B" w:rsidRDefault="009D5BE4">
    <w:pPr>
      <w:pStyle w:val="Footer"/>
    </w:pPr>
    <w:r w:rsidRPr="004D626F">
      <w:rPr>
        <w:noProof/>
      </w:rPr>
      <mc:AlternateContent>
        <mc:Choice Requires="wps">
          <w:drawing>
            <wp:anchor distT="0" distB="0" distL="114300" distR="114300" simplePos="0" relativeHeight="251716608" behindDoc="0" locked="0" layoutInCell="1" allowOverlap="1" wp14:anchorId="53CE8126" wp14:editId="6183E06D">
              <wp:simplePos x="0" y="0"/>
              <wp:positionH relativeFrom="column">
                <wp:posOffset>6441228</wp:posOffset>
              </wp:positionH>
              <wp:positionV relativeFrom="paragraph">
                <wp:posOffset>128270</wp:posOffset>
              </wp:positionV>
              <wp:extent cx="583565" cy="400050"/>
              <wp:effectExtent l="0" t="0" r="0" b="0"/>
              <wp:wrapNone/>
              <wp:docPr id="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3565" cy="400050"/>
                      </a:xfrm>
                      <a:prstGeom prst="rect">
                        <a:avLst/>
                      </a:prstGeom>
                      <a:noFill/>
                      <a:ln w="9525">
                        <a:noFill/>
                        <a:miter lim="800000"/>
                        <a:headEnd/>
                        <a:tailEnd/>
                      </a:ln>
                    </wps:spPr>
                    <wps:txbx>
                      <w:txbxContent>
                        <w:p w14:paraId="58146D47" w14:textId="095D1BA8" w:rsidR="00110B4B" w:rsidRPr="00DA6D38" w:rsidRDefault="00110B4B" w:rsidP="003B28FE">
                          <w:pPr>
                            <w:pStyle w:val="0Main"/>
                            <w:rPr>
                              <w:rFonts w:cs="Cocon® Next Arabic"/>
                              <w:color w:val="auto"/>
                              <w:sz w:val="40"/>
                              <w:szCs w:val="40"/>
                              <w:rtl/>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00EF521E" w:rsidRPr="00EF521E">
                            <w:rPr>
                              <w:rFonts w:cs="Cocon® Next Arabic"/>
                              <w:noProof/>
                              <w:color w:val="auto"/>
                              <w:sz w:val="40"/>
                              <w:szCs w:val="40"/>
                              <w:rtl/>
                              <w:lang w:val="ar-SA"/>
                            </w:rPr>
                            <w:t>2</w:t>
                          </w:r>
                          <w:r w:rsidRPr="00DA6D38">
                            <w:rPr>
                              <w:rFonts w:cs="Cocon® Next Arabic"/>
                              <w:color w:val="auto"/>
                              <w:sz w:val="40"/>
                              <w:szCs w:val="40"/>
                              <w:rtl/>
                            </w:rPr>
                            <w:fldChar w:fldCharType="end"/>
                          </w:r>
                        </w:p>
                        <w:p w14:paraId="22B12ED6" w14:textId="52402A81" w:rsidR="00110B4B" w:rsidRPr="00DA6D38" w:rsidRDefault="00110B4B" w:rsidP="003B28FE">
                          <w:pPr>
                            <w:pStyle w:val="0Main"/>
                            <w:rPr>
                              <w:rFonts w:cs="Cocon® Next Arabic"/>
                              <w:color w:val="auto"/>
                              <w:sz w:val="40"/>
                              <w:szCs w:val="40"/>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00EF521E" w:rsidRPr="00EF521E">
                            <w:rPr>
                              <w:rFonts w:cs="Cocon® Next Arabic"/>
                              <w:noProof/>
                              <w:color w:val="auto"/>
                              <w:sz w:val="40"/>
                              <w:szCs w:val="40"/>
                              <w:rtl/>
                              <w:lang w:val="ar-SA"/>
                            </w:rPr>
                            <w:t>2</w:t>
                          </w:r>
                          <w:r w:rsidRPr="00DA6D38">
                            <w:rPr>
                              <w:rFonts w:cs="Cocon® Next Arabic"/>
                              <w:color w:val="auto"/>
                              <w:sz w:val="40"/>
                              <w:szCs w:val="40"/>
                              <w:rtl/>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CE8126" id="_x0000_t202" coordsize="21600,21600" o:spt="202" path="m,l,21600r21600,l21600,xe">
              <v:stroke joinstyle="miter"/>
              <v:path gradientshapeok="t" o:connecttype="rect"/>
            </v:shapetype>
            <v:shape id="مربع نص 2" o:spid="_x0000_s1051" type="#_x0000_t202" style="position:absolute;margin-left:507.2pt;margin-top:10.1pt;width:45.95pt;height:31.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" filled="f" stroked="f">
              <v:textbox>
                <w:txbxContent>
                  <w:p w14:paraId="58146D47" w14:textId="095D1BA8" w:rsidR="00110B4B" w:rsidRPr="00DA6D38" w:rsidRDefault="00110B4B" w:rsidP="003B28FE">
                    <w:pPr>
                      <w:pStyle w:val="0Main"/>
                      <w:rPr>
                        <w:rFonts w:cs="Cocon® Next Arabic"/>
                        <w:color w:val="auto"/>
                        <w:sz w:val="40"/>
                        <w:szCs w:val="40"/>
                        <w:rtl/>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00EF521E" w:rsidRPr="00EF521E">
                      <w:rPr>
                        <w:rFonts w:cs="Cocon® Next Arabic"/>
                        <w:noProof/>
                        <w:color w:val="auto"/>
                        <w:sz w:val="40"/>
                        <w:szCs w:val="40"/>
                        <w:rtl/>
                        <w:lang w:val="ar-SA"/>
                      </w:rPr>
                      <w:t>2</w:t>
                    </w:r>
                    <w:r w:rsidRPr="00DA6D38">
                      <w:rPr>
                        <w:rFonts w:cs="Cocon® Next Arabic"/>
                        <w:color w:val="auto"/>
                        <w:sz w:val="40"/>
                        <w:szCs w:val="40"/>
                        <w:rtl/>
                      </w:rPr>
                      <w:fldChar w:fldCharType="end"/>
                    </w:r>
                  </w:p>
                  <w:p w14:paraId="22B12ED6" w14:textId="52402A81" w:rsidR="00110B4B" w:rsidRPr="00DA6D38" w:rsidRDefault="00110B4B" w:rsidP="003B28FE">
                    <w:pPr>
                      <w:pStyle w:val="0Main"/>
                      <w:rPr>
                        <w:rFonts w:cs="Cocon® Next Arabic"/>
                        <w:color w:val="auto"/>
                        <w:sz w:val="40"/>
                        <w:szCs w:val="40"/>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00EF521E" w:rsidRPr="00EF521E">
                      <w:rPr>
                        <w:rFonts w:cs="Cocon® Next Arabic"/>
                        <w:noProof/>
                        <w:color w:val="auto"/>
                        <w:sz w:val="40"/>
                        <w:szCs w:val="40"/>
                        <w:rtl/>
                        <w:lang w:val="ar-SA"/>
                      </w:rPr>
                      <w:t>2</w:t>
                    </w:r>
                    <w:r w:rsidRPr="00DA6D38">
                      <w:rPr>
                        <w:rFonts w:cs="Cocon® Next Arabic"/>
                        <w:color w:val="auto"/>
                        <w:sz w:val="40"/>
                        <w:szCs w:val="40"/>
                        <w:rtl/>
                      </w:rPr>
                      <w:fldChar w:fldCharType="end"/>
                    </w:r>
                  </w:p>
                </w:txbxContent>
              </v:textbox>
            </v:shape>
          </w:pict>
        </mc:Fallback>
      </mc:AlternateContent>
    </w:r>
    <w:r w:rsidR="00D753B1">
      <w:rPr>
        <w:noProof/>
      </w:rPr>
      <w:drawing>
        <wp:anchor distT="0" distB="0" distL="114300" distR="114300" simplePos="0" relativeHeight="251761664" behindDoc="1" locked="0" layoutInCell="1" allowOverlap="1" wp14:anchorId="0BAB1010" wp14:editId="1F14DA4D">
          <wp:simplePos x="0" y="0"/>
          <wp:positionH relativeFrom="page">
            <wp:posOffset>24553</wp:posOffset>
          </wp:positionH>
          <wp:positionV relativeFrom="paragraph">
            <wp:posOffset>-14605</wp:posOffset>
          </wp:positionV>
          <wp:extent cx="7399020" cy="621665"/>
          <wp:effectExtent l="0" t="0" r="0" b="6985"/>
          <wp:wrapNone/>
          <wp:docPr id="49" name="Picture 49" descr="F:\College\RBCs\Headers\MHD\معلوماتية\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llege\RBCs\Headers\MHD\معلوماتية\foo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9020" cy="62166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1BD15" w14:textId="0C107934" w:rsidR="00110B4B" w:rsidRDefault="00F43F45" w:rsidP="00807ECB">
    <w:pPr>
      <w:pStyle w:val="Footer"/>
    </w:pPr>
    <w:r w:rsidRPr="004A0A56">
      <w:rPr>
        <w:noProof/>
      </w:rPr>
      <mc:AlternateContent>
        <mc:Choice Requires="wpg">
          <w:drawing>
            <wp:anchor distT="0" distB="0" distL="114300" distR="114300" simplePos="0" relativeHeight="251781120" behindDoc="0" locked="0" layoutInCell="1" allowOverlap="1" wp14:anchorId="6F0666ED" wp14:editId="5BED8036">
              <wp:simplePos x="0" y="0"/>
              <wp:positionH relativeFrom="column">
                <wp:posOffset>4394592</wp:posOffset>
              </wp:positionH>
              <wp:positionV relativeFrom="paragraph">
                <wp:posOffset>92901</wp:posOffset>
              </wp:positionV>
              <wp:extent cx="2011680" cy="146304"/>
              <wp:effectExtent l="0" t="0" r="7620" b="6350"/>
              <wp:wrapNone/>
              <wp:docPr id="523604236" name="Group 36"/>
              <wp:cNvGraphicFramePr/>
              <a:graphic xmlns:a="http://schemas.openxmlformats.org/drawingml/2006/main">
                <a:graphicData uri="http://schemas.microsoft.com/office/word/2010/wordprocessingGroup">
                  <wpg:wgp>
                    <wpg:cNvGrpSpPr/>
                    <wpg:grpSpPr>
                      <a:xfrm>
                        <a:off x="0" y="0"/>
                        <a:ext cx="2011680" cy="146304"/>
                        <a:chOff x="0" y="0"/>
                        <a:chExt cx="3435586" cy="254161"/>
                      </a:xfrm>
                    </wpg:grpSpPr>
                    <wps:wsp>
                      <wps:cNvPr id="169978673" name="TextBox 63"/>
                      <wps:cNvSpPr txBox="1"/>
                      <wps:spPr>
                        <a:xfrm>
                          <a:off x="1638709" y="0"/>
                          <a:ext cx="38510" cy="38956"/>
                        </a:xfrm>
                        <a:custGeom>
                          <a:avLst/>
                          <a:gdLst/>
                          <a:ahLst/>
                          <a:cxnLst/>
                          <a:rect l="l" t="t" r="r" b="b"/>
                          <a:pathLst>
                            <a:path w="38510" h="38956">
                              <a:moveTo>
                                <a:pt x="19422" y="0"/>
                              </a:moveTo>
                              <a:lnTo>
                                <a:pt x="38510" y="19310"/>
                              </a:lnTo>
                              <a:cubicBezTo>
                                <a:pt x="36649" y="21171"/>
                                <a:pt x="34938" y="22901"/>
                                <a:pt x="33375" y="24501"/>
                              </a:cubicBezTo>
                              <a:cubicBezTo>
                                <a:pt x="31812" y="26101"/>
                                <a:pt x="30287" y="27682"/>
                                <a:pt x="28799"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2"/>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790621723" name="TextBox 62"/>
                      <wps:cNvSpPr txBox="1"/>
                      <wps:spPr>
                        <a:xfrm>
                          <a:off x="2108076" y="446"/>
                          <a:ext cx="38509" cy="38956"/>
                        </a:xfrm>
                        <a:custGeom>
                          <a:avLst/>
                          <a:gdLst/>
                          <a:ahLst/>
                          <a:cxnLst/>
                          <a:rect l="l" t="t" r="r" b="b"/>
                          <a:pathLst>
                            <a:path w="38509" h="38956">
                              <a:moveTo>
                                <a:pt x="19422" y="0"/>
                              </a:moveTo>
                              <a:lnTo>
                                <a:pt x="38509" y="19311"/>
                              </a:lnTo>
                              <a:cubicBezTo>
                                <a:pt x="36649" y="21171"/>
                                <a:pt x="34937" y="22901"/>
                                <a:pt x="33375" y="24501"/>
                              </a:cubicBezTo>
                              <a:cubicBezTo>
                                <a:pt x="31812" y="26101"/>
                                <a:pt x="30287" y="27683"/>
                                <a:pt x="28798" y="29245"/>
                              </a:cubicBezTo>
                              <a:cubicBezTo>
                                <a:pt x="27310" y="30808"/>
                                <a:pt x="25803" y="32371"/>
                                <a:pt x="24278" y="33933"/>
                              </a:cubicBezTo>
                              <a:cubicBezTo>
                                <a:pt x="22752" y="35496"/>
                                <a:pt x="21134" y="37170"/>
                                <a:pt x="19422" y="38956"/>
                              </a:cubicBezTo>
                              <a:cubicBezTo>
                                <a:pt x="17562" y="37096"/>
                                <a:pt x="15832" y="35347"/>
                                <a:pt x="14232" y="33710"/>
                              </a:cubicBezTo>
                              <a:cubicBezTo>
                                <a:pt x="12632" y="32073"/>
                                <a:pt x="11069" y="30492"/>
                                <a:pt x="9544" y="28966"/>
                              </a:cubicBezTo>
                              <a:cubicBezTo>
                                <a:pt x="8018" y="27441"/>
                                <a:pt x="6493" y="25897"/>
                                <a:pt x="4967" y="24334"/>
                              </a:cubicBezTo>
                              <a:cubicBezTo>
                                <a:pt x="3442"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606351092" name="TextBox 61"/>
                      <wps:cNvSpPr txBox="1"/>
                      <wps:spPr>
                        <a:xfrm>
                          <a:off x="2445097" y="5469"/>
                          <a:ext cx="38510" cy="38956"/>
                        </a:xfrm>
                        <a:custGeom>
                          <a:avLst/>
                          <a:gdLst/>
                          <a:ahLst/>
                          <a:cxnLst/>
                          <a:rect l="l" t="t" r="r" b="b"/>
                          <a:pathLst>
                            <a:path w="38510" h="38956">
                              <a:moveTo>
                                <a:pt x="19422" y="0"/>
                              </a:moveTo>
                              <a:lnTo>
                                <a:pt x="38510" y="19311"/>
                              </a:lnTo>
                              <a:cubicBezTo>
                                <a:pt x="36649" y="21171"/>
                                <a:pt x="34938" y="22901"/>
                                <a:pt x="33375" y="24501"/>
                              </a:cubicBezTo>
                              <a:cubicBezTo>
                                <a:pt x="31812" y="26101"/>
                                <a:pt x="30287" y="27682"/>
                                <a:pt x="28799" y="29245"/>
                              </a:cubicBezTo>
                              <a:cubicBezTo>
                                <a:pt x="27310" y="30808"/>
                                <a:pt x="25803" y="32371"/>
                                <a:pt x="24278" y="33933"/>
                              </a:cubicBezTo>
                              <a:cubicBezTo>
                                <a:pt x="22752" y="35496"/>
                                <a:pt x="21134" y="37170"/>
                                <a:pt x="19422" y="38956"/>
                              </a:cubicBezTo>
                              <a:cubicBezTo>
                                <a:pt x="17562" y="37096"/>
                                <a:pt x="15832" y="35347"/>
                                <a:pt x="14232" y="33710"/>
                              </a:cubicBezTo>
                              <a:cubicBezTo>
                                <a:pt x="12632" y="32073"/>
                                <a:pt x="11069" y="30492"/>
                                <a:pt x="9544" y="28966"/>
                              </a:cubicBezTo>
                              <a:cubicBezTo>
                                <a:pt x="8018" y="27441"/>
                                <a:pt x="6493" y="25897"/>
                                <a:pt x="4967" y="24334"/>
                              </a:cubicBezTo>
                              <a:cubicBezTo>
                                <a:pt x="3442"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320820797" name="TextBox 60"/>
                      <wps:cNvSpPr txBox="1"/>
                      <wps:spPr>
                        <a:xfrm>
                          <a:off x="243706" y="7032"/>
                          <a:ext cx="292447" cy="133722"/>
                        </a:xfrm>
                        <a:custGeom>
                          <a:avLst/>
                          <a:gdLst/>
                          <a:ahLst/>
                          <a:cxnLst/>
                          <a:rect l="l" t="t" r="r" b="b"/>
                          <a:pathLst>
                            <a:path w="292447" h="133722">
                              <a:moveTo>
                                <a:pt x="21878" y="0"/>
                              </a:moveTo>
                              <a:lnTo>
                                <a:pt x="21878" y="109724"/>
                              </a:lnTo>
                              <a:lnTo>
                                <a:pt x="36947" y="109724"/>
                              </a:lnTo>
                              <a:lnTo>
                                <a:pt x="46323" y="109724"/>
                              </a:lnTo>
                              <a:lnTo>
                                <a:pt x="123118" y="109724"/>
                              </a:lnTo>
                              <a:cubicBezTo>
                                <a:pt x="112402" y="96552"/>
                                <a:pt x="104087" y="87437"/>
                                <a:pt x="98171" y="82377"/>
                              </a:cubicBezTo>
                              <a:cubicBezTo>
                                <a:pt x="92255" y="77316"/>
                                <a:pt x="85948" y="73596"/>
                                <a:pt x="79251" y="71214"/>
                              </a:cubicBezTo>
                              <a:cubicBezTo>
                                <a:pt x="77911" y="70768"/>
                                <a:pt x="76572" y="70545"/>
                                <a:pt x="75233" y="70545"/>
                              </a:cubicBezTo>
                              <a:cubicBezTo>
                                <a:pt x="69354" y="70545"/>
                                <a:pt x="62545" y="74712"/>
                                <a:pt x="54806" y="83046"/>
                              </a:cubicBezTo>
                              <a:lnTo>
                                <a:pt x="52462" y="79363"/>
                              </a:lnTo>
                              <a:cubicBezTo>
                                <a:pt x="55290" y="68126"/>
                                <a:pt x="61652" y="59271"/>
                                <a:pt x="71549" y="52797"/>
                              </a:cubicBezTo>
                              <a:cubicBezTo>
                                <a:pt x="76163" y="49820"/>
                                <a:pt x="80814" y="48332"/>
                                <a:pt x="85502" y="48332"/>
                              </a:cubicBezTo>
                              <a:cubicBezTo>
                                <a:pt x="90711" y="48332"/>
                                <a:pt x="95957" y="50192"/>
                                <a:pt x="101240" y="53913"/>
                              </a:cubicBezTo>
                              <a:cubicBezTo>
                                <a:pt x="111137" y="61131"/>
                                <a:pt x="128513" y="79735"/>
                                <a:pt x="153367" y="109724"/>
                              </a:cubicBezTo>
                              <a:lnTo>
                                <a:pt x="160772" y="109724"/>
                              </a:lnTo>
                              <a:lnTo>
                                <a:pt x="169106" y="109724"/>
                              </a:lnTo>
                              <a:lnTo>
                                <a:pt x="191244" y="109724"/>
                              </a:lnTo>
                              <a:lnTo>
                                <a:pt x="191244" y="60834"/>
                              </a:lnTo>
                              <a:lnTo>
                                <a:pt x="213457" y="60834"/>
                              </a:lnTo>
                              <a:lnTo>
                                <a:pt x="213457" y="109724"/>
                              </a:lnTo>
                              <a:lnTo>
                                <a:pt x="236972" y="109724"/>
                              </a:lnTo>
                              <a:lnTo>
                                <a:pt x="242925" y="109724"/>
                              </a:lnTo>
                              <a:lnTo>
                                <a:pt x="270570" y="109724"/>
                              </a:lnTo>
                              <a:lnTo>
                                <a:pt x="270570" y="12278"/>
                              </a:lnTo>
                              <a:lnTo>
                                <a:pt x="292447" y="0"/>
                              </a:lnTo>
                              <a:lnTo>
                                <a:pt x="292447" y="133722"/>
                              </a:lnTo>
                              <a:lnTo>
                                <a:pt x="242925" y="133722"/>
                              </a:lnTo>
                              <a:lnTo>
                                <a:pt x="236972" y="133722"/>
                              </a:lnTo>
                              <a:lnTo>
                                <a:pt x="169106" y="133722"/>
                              </a:lnTo>
                              <a:lnTo>
                                <a:pt x="160772" y="133722"/>
                              </a:lnTo>
                              <a:lnTo>
                                <a:pt x="46323" y="133722"/>
                              </a:lnTo>
                              <a:lnTo>
                                <a:pt x="36947" y="133722"/>
                              </a:lnTo>
                              <a:lnTo>
                                <a:pt x="0" y="133722"/>
                              </a:lnTo>
                              <a:lnTo>
                                <a:pt x="0" y="12278"/>
                              </a:lnTo>
                              <a:lnTo>
                                <a:pt x="2187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574832992" name="TextBox 59"/>
                      <wps:cNvSpPr txBox="1"/>
                      <wps:spPr>
                        <a:xfrm>
                          <a:off x="566440" y="7032"/>
                          <a:ext cx="21878" cy="133722"/>
                        </a:xfrm>
                        <a:custGeom>
                          <a:avLst/>
                          <a:gdLst/>
                          <a:ahLst/>
                          <a:cxnLst/>
                          <a:rect l="l" t="t" r="r" b="b"/>
                          <a:pathLst>
                            <a:path w="21878" h="133722">
                              <a:moveTo>
                                <a:pt x="21878" y="0"/>
                              </a:moveTo>
                              <a:lnTo>
                                <a:pt x="21878" y="133722"/>
                              </a:lnTo>
                              <a:lnTo>
                                <a:pt x="0" y="133722"/>
                              </a:lnTo>
                              <a:lnTo>
                                <a:pt x="0" y="12278"/>
                              </a:lnTo>
                              <a:lnTo>
                                <a:pt x="2187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954145199" name="TextBox 58"/>
                      <wps:cNvSpPr txBox="1"/>
                      <wps:spPr>
                        <a:xfrm>
                          <a:off x="666303" y="7032"/>
                          <a:ext cx="374675" cy="207950"/>
                        </a:xfrm>
                        <a:custGeom>
                          <a:avLst/>
                          <a:gdLst/>
                          <a:ahLst/>
                          <a:cxnLst/>
                          <a:rect l="l" t="t" r="r" b="b"/>
                          <a:pathLst>
                            <a:path w="374675" h="207950">
                              <a:moveTo>
                                <a:pt x="301303" y="0"/>
                              </a:moveTo>
                              <a:lnTo>
                                <a:pt x="301303" y="109724"/>
                              </a:lnTo>
                              <a:lnTo>
                                <a:pt x="319200" y="109724"/>
                              </a:lnTo>
                              <a:lnTo>
                                <a:pt x="326976" y="109724"/>
                              </a:lnTo>
                              <a:lnTo>
                                <a:pt x="352798" y="109724"/>
                              </a:lnTo>
                              <a:lnTo>
                                <a:pt x="352798" y="12278"/>
                              </a:lnTo>
                              <a:lnTo>
                                <a:pt x="374675" y="0"/>
                              </a:lnTo>
                              <a:lnTo>
                                <a:pt x="374675" y="133722"/>
                              </a:lnTo>
                              <a:lnTo>
                                <a:pt x="326976" y="133722"/>
                              </a:lnTo>
                              <a:lnTo>
                                <a:pt x="319200" y="133722"/>
                              </a:lnTo>
                              <a:lnTo>
                                <a:pt x="258478" y="133722"/>
                              </a:lnTo>
                              <a:lnTo>
                                <a:pt x="252525" y="133722"/>
                              </a:lnTo>
                              <a:lnTo>
                                <a:pt x="182278" y="133722"/>
                              </a:lnTo>
                              <a:lnTo>
                                <a:pt x="176325" y="133722"/>
                              </a:lnTo>
                              <a:lnTo>
                                <a:pt x="105259" y="133722"/>
                              </a:lnTo>
                              <a:lnTo>
                                <a:pt x="100125" y="133722"/>
                              </a:lnTo>
                              <a:lnTo>
                                <a:pt x="63736" y="133722"/>
                              </a:lnTo>
                              <a:cubicBezTo>
                                <a:pt x="61504" y="132755"/>
                                <a:pt x="59681" y="131471"/>
                                <a:pt x="58267" y="129871"/>
                              </a:cubicBezTo>
                              <a:cubicBezTo>
                                <a:pt x="56853" y="128271"/>
                                <a:pt x="55513" y="126485"/>
                                <a:pt x="54248" y="124513"/>
                              </a:cubicBezTo>
                              <a:cubicBezTo>
                                <a:pt x="52983" y="122541"/>
                                <a:pt x="51681" y="120514"/>
                                <a:pt x="50342" y="118430"/>
                              </a:cubicBezTo>
                              <a:cubicBezTo>
                                <a:pt x="49002" y="116347"/>
                                <a:pt x="47439" y="114375"/>
                                <a:pt x="45654" y="112514"/>
                              </a:cubicBezTo>
                              <a:cubicBezTo>
                                <a:pt x="41635" y="114598"/>
                                <a:pt x="38193" y="116905"/>
                                <a:pt x="35329" y="119435"/>
                              </a:cubicBezTo>
                              <a:cubicBezTo>
                                <a:pt x="32464" y="121965"/>
                                <a:pt x="30138" y="124625"/>
                                <a:pt x="28352" y="127416"/>
                              </a:cubicBezTo>
                              <a:cubicBezTo>
                                <a:pt x="26566" y="130206"/>
                                <a:pt x="25245" y="133090"/>
                                <a:pt x="24390" y="136066"/>
                              </a:cubicBezTo>
                              <a:cubicBezTo>
                                <a:pt x="23534" y="139043"/>
                                <a:pt x="23106" y="142019"/>
                                <a:pt x="23106" y="144996"/>
                              </a:cubicBezTo>
                              <a:cubicBezTo>
                                <a:pt x="23106" y="152065"/>
                                <a:pt x="24408" y="158000"/>
                                <a:pt x="27013" y="162799"/>
                              </a:cubicBezTo>
                              <a:cubicBezTo>
                                <a:pt x="29617" y="167599"/>
                                <a:pt x="33096" y="171562"/>
                                <a:pt x="37449" y="174687"/>
                              </a:cubicBezTo>
                              <a:cubicBezTo>
                                <a:pt x="41803" y="177813"/>
                                <a:pt x="46844" y="180175"/>
                                <a:pt x="52574" y="181775"/>
                              </a:cubicBezTo>
                              <a:cubicBezTo>
                                <a:pt x="58304" y="183375"/>
                                <a:pt x="64257" y="184547"/>
                                <a:pt x="70433" y="185291"/>
                              </a:cubicBezTo>
                              <a:cubicBezTo>
                                <a:pt x="76610" y="186035"/>
                                <a:pt x="82861" y="186407"/>
                                <a:pt x="89186" y="186407"/>
                              </a:cubicBezTo>
                              <a:cubicBezTo>
                                <a:pt x="91269" y="186482"/>
                                <a:pt x="93316" y="186519"/>
                                <a:pt x="95325" y="186519"/>
                              </a:cubicBezTo>
                              <a:cubicBezTo>
                                <a:pt x="99418" y="186519"/>
                                <a:pt x="103287" y="186482"/>
                                <a:pt x="106933" y="186407"/>
                              </a:cubicBezTo>
                              <a:cubicBezTo>
                                <a:pt x="107901" y="187970"/>
                                <a:pt x="108719" y="189198"/>
                                <a:pt x="109389" y="190091"/>
                              </a:cubicBezTo>
                              <a:cubicBezTo>
                                <a:pt x="101948" y="196342"/>
                                <a:pt x="94097" y="200881"/>
                                <a:pt x="85837" y="203709"/>
                              </a:cubicBezTo>
                              <a:cubicBezTo>
                                <a:pt x="77577" y="206536"/>
                                <a:pt x="69354" y="207950"/>
                                <a:pt x="61169" y="207950"/>
                              </a:cubicBezTo>
                              <a:cubicBezTo>
                                <a:pt x="53132" y="207950"/>
                                <a:pt x="45449" y="206629"/>
                                <a:pt x="38119" y="203988"/>
                              </a:cubicBezTo>
                              <a:cubicBezTo>
                                <a:pt x="30789" y="201346"/>
                                <a:pt x="24315" y="197569"/>
                                <a:pt x="18697" y="192658"/>
                              </a:cubicBezTo>
                              <a:cubicBezTo>
                                <a:pt x="13079" y="187747"/>
                                <a:pt x="8577" y="181775"/>
                                <a:pt x="5191" y="174743"/>
                              </a:cubicBezTo>
                              <a:cubicBezTo>
                                <a:pt x="1805" y="167711"/>
                                <a:pt x="75" y="159804"/>
                                <a:pt x="0" y="151023"/>
                              </a:cubicBezTo>
                              <a:lnTo>
                                <a:pt x="0" y="149572"/>
                              </a:lnTo>
                              <a:cubicBezTo>
                                <a:pt x="0" y="145703"/>
                                <a:pt x="559" y="141647"/>
                                <a:pt x="1675" y="137406"/>
                              </a:cubicBezTo>
                              <a:cubicBezTo>
                                <a:pt x="2940" y="132718"/>
                                <a:pt x="4893" y="128104"/>
                                <a:pt x="7535" y="123565"/>
                              </a:cubicBezTo>
                              <a:cubicBezTo>
                                <a:pt x="10177" y="119025"/>
                                <a:pt x="13581" y="114728"/>
                                <a:pt x="17748" y="110672"/>
                              </a:cubicBezTo>
                              <a:cubicBezTo>
                                <a:pt x="21915" y="106617"/>
                                <a:pt x="26752" y="103101"/>
                                <a:pt x="32259" y="100124"/>
                              </a:cubicBezTo>
                              <a:cubicBezTo>
                                <a:pt x="29506" y="97297"/>
                                <a:pt x="27031" y="95008"/>
                                <a:pt x="24836" y="93260"/>
                              </a:cubicBezTo>
                              <a:cubicBezTo>
                                <a:pt x="22641" y="91511"/>
                                <a:pt x="20539" y="90097"/>
                                <a:pt x="18530" y="89018"/>
                              </a:cubicBezTo>
                              <a:cubicBezTo>
                                <a:pt x="16520" y="87939"/>
                                <a:pt x="14548" y="87083"/>
                                <a:pt x="12614" y="86451"/>
                              </a:cubicBezTo>
                              <a:cubicBezTo>
                                <a:pt x="10679" y="85818"/>
                                <a:pt x="8670" y="85204"/>
                                <a:pt x="6586" y="84609"/>
                              </a:cubicBezTo>
                              <a:cubicBezTo>
                                <a:pt x="6586" y="84460"/>
                                <a:pt x="6735" y="83865"/>
                                <a:pt x="7033" y="82823"/>
                              </a:cubicBezTo>
                              <a:cubicBezTo>
                                <a:pt x="7330" y="81632"/>
                                <a:pt x="7740" y="80051"/>
                                <a:pt x="8260" y="78079"/>
                              </a:cubicBezTo>
                              <a:cubicBezTo>
                                <a:pt x="8781" y="76107"/>
                                <a:pt x="9339" y="73968"/>
                                <a:pt x="9935" y="71661"/>
                              </a:cubicBezTo>
                              <a:cubicBezTo>
                                <a:pt x="10530" y="69354"/>
                                <a:pt x="11088" y="67140"/>
                                <a:pt x="11609" y="65019"/>
                              </a:cubicBezTo>
                              <a:cubicBezTo>
                                <a:pt x="12130" y="62899"/>
                                <a:pt x="12576" y="61020"/>
                                <a:pt x="12949" y="59383"/>
                              </a:cubicBezTo>
                              <a:cubicBezTo>
                                <a:pt x="13097" y="58192"/>
                                <a:pt x="13172" y="57299"/>
                                <a:pt x="13172" y="56704"/>
                              </a:cubicBezTo>
                              <a:lnTo>
                                <a:pt x="13172" y="56369"/>
                              </a:lnTo>
                              <a:cubicBezTo>
                                <a:pt x="16967" y="54583"/>
                                <a:pt x="21413" y="52853"/>
                                <a:pt x="26511" y="51178"/>
                              </a:cubicBezTo>
                              <a:cubicBezTo>
                                <a:pt x="31608" y="49504"/>
                                <a:pt x="36798" y="48183"/>
                                <a:pt x="42082" y="47216"/>
                              </a:cubicBezTo>
                              <a:cubicBezTo>
                                <a:pt x="47291" y="46248"/>
                                <a:pt x="52351" y="45765"/>
                                <a:pt x="57262" y="45765"/>
                              </a:cubicBezTo>
                              <a:lnTo>
                                <a:pt x="57820" y="45765"/>
                              </a:lnTo>
                              <a:cubicBezTo>
                                <a:pt x="62880" y="45839"/>
                                <a:pt x="67438" y="46676"/>
                                <a:pt x="71494" y="48276"/>
                              </a:cubicBezTo>
                              <a:cubicBezTo>
                                <a:pt x="75549" y="49876"/>
                                <a:pt x="78805" y="52425"/>
                                <a:pt x="81261" y="55922"/>
                              </a:cubicBezTo>
                              <a:cubicBezTo>
                                <a:pt x="83716" y="59420"/>
                                <a:pt x="84944" y="64108"/>
                                <a:pt x="84944" y="69987"/>
                              </a:cubicBezTo>
                              <a:cubicBezTo>
                                <a:pt x="84944" y="73484"/>
                                <a:pt x="84442" y="76814"/>
                                <a:pt x="83437" y="79977"/>
                              </a:cubicBezTo>
                              <a:cubicBezTo>
                                <a:pt x="82433" y="83139"/>
                                <a:pt x="81037" y="86134"/>
                                <a:pt x="79251" y="88962"/>
                              </a:cubicBezTo>
                              <a:cubicBezTo>
                                <a:pt x="77466" y="91790"/>
                                <a:pt x="75345" y="94413"/>
                                <a:pt x="72889" y="96831"/>
                              </a:cubicBezTo>
                              <a:cubicBezTo>
                                <a:pt x="70433" y="99250"/>
                                <a:pt x="67755" y="101464"/>
                                <a:pt x="64852" y="103473"/>
                              </a:cubicBezTo>
                              <a:cubicBezTo>
                                <a:pt x="66341" y="105184"/>
                                <a:pt x="67959" y="106617"/>
                                <a:pt x="69708" y="107770"/>
                              </a:cubicBezTo>
                              <a:cubicBezTo>
                                <a:pt x="71456" y="108924"/>
                                <a:pt x="73149" y="109575"/>
                                <a:pt x="74787" y="109724"/>
                              </a:cubicBezTo>
                              <a:lnTo>
                                <a:pt x="100125" y="109724"/>
                              </a:lnTo>
                              <a:lnTo>
                                <a:pt x="105259" y="109724"/>
                              </a:lnTo>
                              <a:lnTo>
                                <a:pt x="130597" y="109724"/>
                              </a:lnTo>
                              <a:lnTo>
                                <a:pt x="130597" y="60834"/>
                              </a:lnTo>
                              <a:lnTo>
                                <a:pt x="152810" y="60834"/>
                              </a:lnTo>
                              <a:lnTo>
                                <a:pt x="152810" y="109724"/>
                              </a:lnTo>
                              <a:lnTo>
                                <a:pt x="176325" y="109724"/>
                              </a:lnTo>
                              <a:lnTo>
                                <a:pt x="182278" y="109724"/>
                              </a:lnTo>
                              <a:lnTo>
                                <a:pt x="206797" y="109724"/>
                              </a:lnTo>
                              <a:lnTo>
                                <a:pt x="206797" y="60834"/>
                              </a:lnTo>
                              <a:lnTo>
                                <a:pt x="229010" y="60834"/>
                              </a:lnTo>
                              <a:lnTo>
                                <a:pt x="229010" y="109724"/>
                              </a:lnTo>
                              <a:lnTo>
                                <a:pt x="252525" y="109724"/>
                              </a:lnTo>
                              <a:lnTo>
                                <a:pt x="258478" y="109724"/>
                              </a:lnTo>
                              <a:lnTo>
                                <a:pt x="279425" y="109724"/>
                              </a:lnTo>
                              <a:lnTo>
                                <a:pt x="279425" y="12278"/>
                              </a:lnTo>
                              <a:lnTo>
                                <a:pt x="301303" y="0"/>
                              </a:lnTo>
                              <a:close/>
                              <a:moveTo>
                                <a:pt x="49337" y="68201"/>
                              </a:moveTo>
                              <a:cubicBezTo>
                                <a:pt x="46807" y="68275"/>
                                <a:pt x="44463" y="68573"/>
                                <a:pt x="42305" y="69094"/>
                              </a:cubicBezTo>
                              <a:cubicBezTo>
                                <a:pt x="40147" y="69615"/>
                                <a:pt x="38324" y="70396"/>
                                <a:pt x="36835" y="71438"/>
                              </a:cubicBezTo>
                              <a:cubicBezTo>
                                <a:pt x="35347" y="72479"/>
                                <a:pt x="34566" y="73744"/>
                                <a:pt x="34491" y="75233"/>
                              </a:cubicBezTo>
                              <a:lnTo>
                                <a:pt x="48332" y="89632"/>
                              </a:lnTo>
                              <a:cubicBezTo>
                                <a:pt x="48258" y="89706"/>
                                <a:pt x="48221" y="89781"/>
                                <a:pt x="48221" y="89855"/>
                              </a:cubicBezTo>
                              <a:cubicBezTo>
                                <a:pt x="48295" y="89855"/>
                                <a:pt x="48556" y="89743"/>
                                <a:pt x="49002" y="89520"/>
                              </a:cubicBezTo>
                              <a:cubicBezTo>
                                <a:pt x="49597" y="89148"/>
                                <a:pt x="50435" y="88590"/>
                                <a:pt x="51514" y="87846"/>
                              </a:cubicBezTo>
                              <a:cubicBezTo>
                                <a:pt x="52593" y="87102"/>
                                <a:pt x="53839" y="86172"/>
                                <a:pt x="55253" y="85055"/>
                              </a:cubicBezTo>
                              <a:cubicBezTo>
                                <a:pt x="56667" y="83939"/>
                                <a:pt x="57988" y="82786"/>
                                <a:pt x="59215" y="81595"/>
                              </a:cubicBezTo>
                              <a:cubicBezTo>
                                <a:pt x="60443" y="80405"/>
                                <a:pt x="61485" y="79177"/>
                                <a:pt x="62341" y="77912"/>
                              </a:cubicBezTo>
                              <a:cubicBezTo>
                                <a:pt x="63197" y="76647"/>
                                <a:pt x="63662" y="75493"/>
                                <a:pt x="63736" y="74451"/>
                              </a:cubicBezTo>
                              <a:lnTo>
                                <a:pt x="63736" y="74228"/>
                              </a:lnTo>
                              <a:cubicBezTo>
                                <a:pt x="63736" y="72889"/>
                                <a:pt x="63066" y="71772"/>
                                <a:pt x="61727" y="70880"/>
                              </a:cubicBezTo>
                              <a:cubicBezTo>
                                <a:pt x="60313" y="69987"/>
                                <a:pt x="58527" y="69317"/>
                                <a:pt x="56369" y="68870"/>
                              </a:cubicBezTo>
                              <a:cubicBezTo>
                                <a:pt x="54434" y="68424"/>
                                <a:pt x="52314" y="68201"/>
                                <a:pt x="50007" y="68201"/>
                              </a:cubicBezTo>
                              <a:lnTo>
                                <a:pt x="49337" y="68201"/>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498421087" name="TextBox 57"/>
                      <wps:cNvSpPr txBox="1"/>
                      <wps:spPr>
                        <a:xfrm>
                          <a:off x="2529706" y="7033"/>
                          <a:ext cx="267705" cy="150577"/>
                        </a:xfrm>
                        <a:custGeom>
                          <a:avLst/>
                          <a:gdLst/>
                          <a:ahLst/>
                          <a:cxnLst/>
                          <a:rect l="l" t="t" r="r" b="b"/>
                          <a:pathLst>
                            <a:path w="267705" h="150577">
                              <a:moveTo>
                                <a:pt x="21878" y="0"/>
                              </a:moveTo>
                              <a:lnTo>
                                <a:pt x="21878" y="109724"/>
                              </a:lnTo>
                              <a:lnTo>
                                <a:pt x="36947" y="109724"/>
                              </a:lnTo>
                              <a:lnTo>
                                <a:pt x="46323" y="109724"/>
                              </a:lnTo>
                              <a:lnTo>
                                <a:pt x="123118" y="109724"/>
                              </a:lnTo>
                              <a:cubicBezTo>
                                <a:pt x="112403" y="96552"/>
                                <a:pt x="104087" y="87437"/>
                                <a:pt x="98171" y="82377"/>
                              </a:cubicBezTo>
                              <a:cubicBezTo>
                                <a:pt x="92255" y="77316"/>
                                <a:pt x="85948" y="73596"/>
                                <a:pt x="79251" y="71214"/>
                              </a:cubicBezTo>
                              <a:cubicBezTo>
                                <a:pt x="77912" y="70768"/>
                                <a:pt x="76572" y="70545"/>
                                <a:pt x="75233" y="70545"/>
                              </a:cubicBezTo>
                              <a:cubicBezTo>
                                <a:pt x="69354" y="70545"/>
                                <a:pt x="62545" y="74712"/>
                                <a:pt x="54806" y="83046"/>
                              </a:cubicBezTo>
                              <a:lnTo>
                                <a:pt x="52462" y="79363"/>
                              </a:lnTo>
                              <a:cubicBezTo>
                                <a:pt x="55290" y="68126"/>
                                <a:pt x="61652" y="59271"/>
                                <a:pt x="71549" y="52797"/>
                              </a:cubicBezTo>
                              <a:cubicBezTo>
                                <a:pt x="76163" y="49820"/>
                                <a:pt x="80814" y="48332"/>
                                <a:pt x="85502" y="48332"/>
                              </a:cubicBezTo>
                              <a:cubicBezTo>
                                <a:pt x="90711" y="48332"/>
                                <a:pt x="95957" y="50192"/>
                                <a:pt x="101240" y="53913"/>
                              </a:cubicBezTo>
                              <a:cubicBezTo>
                                <a:pt x="111138" y="61131"/>
                                <a:pt x="128513" y="79735"/>
                                <a:pt x="153368" y="109724"/>
                              </a:cubicBezTo>
                              <a:lnTo>
                                <a:pt x="160772" y="109724"/>
                              </a:lnTo>
                              <a:lnTo>
                                <a:pt x="169106" y="109724"/>
                              </a:lnTo>
                              <a:lnTo>
                                <a:pt x="185775" y="109724"/>
                              </a:lnTo>
                              <a:cubicBezTo>
                                <a:pt x="188007" y="103250"/>
                                <a:pt x="190500" y="97669"/>
                                <a:pt x="193253" y="92981"/>
                              </a:cubicBezTo>
                              <a:cubicBezTo>
                                <a:pt x="196007" y="88292"/>
                                <a:pt x="199300" y="84144"/>
                                <a:pt x="203132" y="80535"/>
                              </a:cubicBezTo>
                              <a:cubicBezTo>
                                <a:pt x="206964" y="76926"/>
                                <a:pt x="211262" y="74079"/>
                                <a:pt x="216024" y="71996"/>
                              </a:cubicBezTo>
                              <a:cubicBezTo>
                                <a:pt x="220117" y="70210"/>
                                <a:pt x="224359" y="69317"/>
                                <a:pt x="228749" y="69317"/>
                              </a:cubicBezTo>
                              <a:cubicBezTo>
                                <a:pt x="229419" y="69317"/>
                                <a:pt x="230088" y="69354"/>
                                <a:pt x="230758" y="69428"/>
                              </a:cubicBezTo>
                              <a:cubicBezTo>
                                <a:pt x="238051" y="69949"/>
                                <a:pt x="244097" y="71475"/>
                                <a:pt x="248897" y="74005"/>
                              </a:cubicBezTo>
                              <a:cubicBezTo>
                                <a:pt x="253696" y="76535"/>
                                <a:pt x="257473" y="79735"/>
                                <a:pt x="260226" y="83604"/>
                              </a:cubicBezTo>
                              <a:cubicBezTo>
                                <a:pt x="262979" y="87474"/>
                                <a:pt x="264914" y="91864"/>
                                <a:pt x="266030" y="96776"/>
                              </a:cubicBezTo>
                              <a:cubicBezTo>
                                <a:pt x="267147" y="101687"/>
                                <a:pt x="267705" y="106784"/>
                                <a:pt x="267705" y="112068"/>
                              </a:cubicBezTo>
                              <a:cubicBezTo>
                                <a:pt x="267705" y="117202"/>
                                <a:pt x="267333" y="122374"/>
                                <a:pt x="266589" y="127583"/>
                              </a:cubicBezTo>
                              <a:cubicBezTo>
                                <a:pt x="265844" y="132792"/>
                                <a:pt x="264914" y="137741"/>
                                <a:pt x="263798" y="142429"/>
                              </a:cubicBezTo>
                              <a:cubicBezTo>
                                <a:pt x="262533" y="143917"/>
                                <a:pt x="261361" y="145275"/>
                                <a:pt x="260282" y="146503"/>
                              </a:cubicBezTo>
                              <a:cubicBezTo>
                                <a:pt x="259203" y="147731"/>
                                <a:pt x="258031" y="149089"/>
                                <a:pt x="256766" y="150577"/>
                              </a:cubicBezTo>
                              <a:lnTo>
                                <a:pt x="199058" y="135843"/>
                              </a:lnTo>
                              <a:lnTo>
                                <a:pt x="192137" y="133722"/>
                              </a:lnTo>
                              <a:lnTo>
                                <a:pt x="169106" y="133722"/>
                              </a:lnTo>
                              <a:lnTo>
                                <a:pt x="160772" y="133722"/>
                              </a:lnTo>
                              <a:lnTo>
                                <a:pt x="46323" y="133722"/>
                              </a:lnTo>
                              <a:lnTo>
                                <a:pt x="36947" y="133722"/>
                              </a:lnTo>
                              <a:lnTo>
                                <a:pt x="0" y="133722"/>
                              </a:lnTo>
                              <a:lnTo>
                                <a:pt x="0" y="12278"/>
                              </a:lnTo>
                              <a:lnTo>
                                <a:pt x="21878" y="0"/>
                              </a:lnTo>
                              <a:close/>
                              <a:moveTo>
                                <a:pt x="227075" y="90525"/>
                              </a:moveTo>
                              <a:cubicBezTo>
                                <a:pt x="224545" y="90525"/>
                                <a:pt x="222070" y="91157"/>
                                <a:pt x="219652" y="92422"/>
                              </a:cubicBezTo>
                              <a:cubicBezTo>
                                <a:pt x="217233" y="93687"/>
                                <a:pt x="215057" y="95380"/>
                                <a:pt x="213122" y="97501"/>
                              </a:cubicBezTo>
                              <a:cubicBezTo>
                                <a:pt x="211187" y="99622"/>
                                <a:pt x="209587" y="102059"/>
                                <a:pt x="208322" y="104812"/>
                              </a:cubicBezTo>
                              <a:cubicBezTo>
                                <a:pt x="207057" y="107566"/>
                                <a:pt x="206313" y="110393"/>
                                <a:pt x="206090" y="113296"/>
                              </a:cubicBezTo>
                              <a:lnTo>
                                <a:pt x="247055" y="123453"/>
                              </a:lnTo>
                              <a:cubicBezTo>
                                <a:pt x="247055" y="123081"/>
                                <a:pt x="247111" y="122486"/>
                                <a:pt x="247222" y="121667"/>
                              </a:cubicBezTo>
                              <a:cubicBezTo>
                                <a:pt x="247334" y="120849"/>
                                <a:pt x="247427" y="119956"/>
                                <a:pt x="247501" y="118988"/>
                              </a:cubicBezTo>
                              <a:cubicBezTo>
                                <a:pt x="247576" y="118021"/>
                                <a:pt x="247632" y="117091"/>
                                <a:pt x="247669" y="116198"/>
                              </a:cubicBezTo>
                              <a:cubicBezTo>
                                <a:pt x="247706" y="115305"/>
                                <a:pt x="247725" y="114598"/>
                                <a:pt x="247725" y="114077"/>
                              </a:cubicBezTo>
                              <a:cubicBezTo>
                                <a:pt x="247725" y="111621"/>
                                <a:pt x="247483" y="109035"/>
                                <a:pt x="246999" y="106319"/>
                              </a:cubicBezTo>
                              <a:cubicBezTo>
                                <a:pt x="246515" y="103603"/>
                                <a:pt x="245529" y="101092"/>
                                <a:pt x="244041" y="98785"/>
                              </a:cubicBezTo>
                              <a:cubicBezTo>
                                <a:pt x="242553" y="96478"/>
                                <a:pt x="240451" y="94543"/>
                                <a:pt x="237734" y="92981"/>
                              </a:cubicBezTo>
                              <a:cubicBezTo>
                                <a:pt x="235018" y="91418"/>
                                <a:pt x="231465" y="90599"/>
                                <a:pt x="227075" y="90525"/>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365425428" name="TextBox 56"/>
                      <wps:cNvSpPr txBox="1"/>
                      <wps:spPr>
                        <a:xfrm>
                          <a:off x="406487" y="10939"/>
                          <a:ext cx="76460" cy="38956"/>
                        </a:xfrm>
                        <a:custGeom>
                          <a:avLst/>
                          <a:gdLst/>
                          <a:ahLst/>
                          <a:cxnLst/>
                          <a:rect l="l" t="t" r="r" b="b"/>
                          <a:pathLst>
                            <a:path w="76460" h="38956">
                              <a:moveTo>
                                <a:pt x="19422" y="0"/>
                              </a:moveTo>
                              <a:lnTo>
                                <a:pt x="38232" y="19030"/>
                              </a:lnTo>
                              <a:lnTo>
                                <a:pt x="57373" y="0"/>
                              </a:lnTo>
                              <a:lnTo>
                                <a:pt x="76460" y="19310"/>
                              </a:lnTo>
                              <a:cubicBezTo>
                                <a:pt x="74600" y="21171"/>
                                <a:pt x="72888" y="22901"/>
                                <a:pt x="71326" y="24501"/>
                              </a:cubicBezTo>
                              <a:cubicBezTo>
                                <a:pt x="69763" y="26101"/>
                                <a:pt x="68237" y="27682"/>
                                <a:pt x="66749" y="29245"/>
                              </a:cubicBezTo>
                              <a:cubicBezTo>
                                <a:pt x="65261" y="30807"/>
                                <a:pt x="63754" y="32370"/>
                                <a:pt x="62229" y="33933"/>
                              </a:cubicBezTo>
                              <a:cubicBezTo>
                                <a:pt x="60703" y="35495"/>
                                <a:pt x="59085" y="37170"/>
                                <a:pt x="57373" y="38956"/>
                              </a:cubicBezTo>
                              <a:cubicBezTo>
                                <a:pt x="55513" y="37095"/>
                                <a:pt x="53783" y="35347"/>
                                <a:pt x="52183" y="33709"/>
                              </a:cubicBezTo>
                              <a:cubicBezTo>
                                <a:pt x="50583" y="32072"/>
                                <a:pt x="49020" y="30491"/>
                                <a:pt x="47495" y="28966"/>
                              </a:cubicBezTo>
                              <a:cubicBezTo>
                                <a:pt x="45969" y="27440"/>
                                <a:pt x="44444" y="25896"/>
                                <a:pt x="42918" y="24333"/>
                              </a:cubicBezTo>
                              <a:lnTo>
                                <a:pt x="38230" y="19592"/>
                              </a:lnTo>
                              <a:lnTo>
                                <a:pt x="33375" y="24501"/>
                              </a:lnTo>
                              <a:cubicBezTo>
                                <a:pt x="31812" y="26101"/>
                                <a:pt x="30286" y="27682"/>
                                <a:pt x="28798" y="29245"/>
                              </a:cubicBezTo>
                              <a:cubicBezTo>
                                <a:pt x="27310" y="30807"/>
                                <a:pt x="25803" y="32370"/>
                                <a:pt x="24277" y="33933"/>
                              </a:cubicBezTo>
                              <a:cubicBezTo>
                                <a:pt x="22752" y="35495"/>
                                <a:pt x="21133" y="37170"/>
                                <a:pt x="19422" y="38956"/>
                              </a:cubicBezTo>
                              <a:cubicBezTo>
                                <a:pt x="17561" y="37095"/>
                                <a:pt x="15831" y="35347"/>
                                <a:pt x="14231" y="33709"/>
                              </a:cubicBezTo>
                              <a:cubicBezTo>
                                <a:pt x="12632" y="32072"/>
                                <a:pt x="11069" y="30491"/>
                                <a:pt x="9543" y="28966"/>
                              </a:cubicBezTo>
                              <a:cubicBezTo>
                                <a:pt x="8018" y="27440"/>
                                <a:pt x="6492" y="25896"/>
                                <a:pt x="4967" y="24333"/>
                              </a:cubicBezTo>
                              <a:cubicBezTo>
                                <a:pt x="3441"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562700246" name="TextBox 55"/>
                      <wps:cNvSpPr txBox="1"/>
                      <wps:spPr>
                        <a:xfrm>
                          <a:off x="3130637" y="10939"/>
                          <a:ext cx="76460" cy="38956"/>
                        </a:xfrm>
                        <a:custGeom>
                          <a:avLst/>
                          <a:gdLst/>
                          <a:ahLst/>
                          <a:cxnLst/>
                          <a:rect l="l" t="t" r="r" b="b"/>
                          <a:pathLst>
                            <a:path w="76460" h="38956">
                              <a:moveTo>
                                <a:pt x="19422" y="0"/>
                              </a:moveTo>
                              <a:lnTo>
                                <a:pt x="38232" y="19030"/>
                              </a:lnTo>
                              <a:lnTo>
                                <a:pt x="57373" y="0"/>
                              </a:lnTo>
                              <a:lnTo>
                                <a:pt x="76460" y="19310"/>
                              </a:lnTo>
                              <a:cubicBezTo>
                                <a:pt x="74600" y="21171"/>
                                <a:pt x="72888" y="22901"/>
                                <a:pt x="71326" y="24501"/>
                              </a:cubicBezTo>
                              <a:cubicBezTo>
                                <a:pt x="69763" y="26101"/>
                                <a:pt x="68238" y="27682"/>
                                <a:pt x="66749" y="29245"/>
                              </a:cubicBezTo>
                              <a:cubicBezTo>
                                <a:pt x="65261" y="30807"/>
                                <a:pt x="63754" y="32370"/>
                                <a:pt x="62229" y="33933"/>
                              </a:cubicBezTo>
                              <a:cubicBezTo>
                                <a:pt x="60703" y="35495"/>
                                <a:pt x="59085" y="37170"/>
                                <a:pt x="57373" y="38956"/>
                              </a:cubicBezTo>
                              <a:cubicBezTo>
                                <a:pt x="55513" y="37095"/>
                                <a:pt x="53783" y="35347"/>
                                <a:pt x="52183" y="33709"/>
                              </a:cubicBezTo>
                              <a:cubicBezTo>
                                <a:pt x="50583" y="32072"/>
                                <a:pt x="49020" y="30491"/>
                                <a:pt x="47495" y="28966"/>
                              </a:cubicBezTo>
                              <a:cubicBezTo>
                                <a:pt x="45969" y="27440"/>
                                <a:pt x="44444" y="25896"/>
                                <a:pt x="42918" y="24333"/>
                              </a:cubicBezTo>
                              <a:lnTo>
                                <a:pt x="38230" y="19592"/>
                              </a:lnTo>
                              <a:lnTo>
                                <a:pt x="33375" y="24501"/>
                              </a:lnTo>
                              <a:cubicBezTo>
                                <a:pt x="31812" y="26101"/>
                                <a:pt x="30286" y="27682"/>
                                <a:pt x="28798" y="29245"/>
                              </a:cubicBezTo>
                              <a:cubicBezTo>
                                <a:pt x="27310" y="30807"/>
                                <a:pt x="25803" y="32370"/>
                                <a:pt x="24277" y="33933"/>
                              </a:cubicBezTo>
                              <a:cubicBezTo>
                                <a:pt x="22752" y="35495"/>
                                <a:pt x="21133" y="37170"/>
                                <a:pt x="19422" y="38956"/>
                              </a:cubicBezTo>
                              <a:cubicBezTo>
                                <a:pt x="17562" y="37095"/>
                                <a:pt x="15831" y="35347"/>
                                <a:pt x="14232" y="33709"/>
                              </a:cubicBezTo>
                              <a:cubicBezTo>
                                <a:pt x="12632" y="32072"/>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66251002" name="TextBox 54"/>
                      <wps:cNvSpPr txBox="1"/>
                      <wps:spPr>
                        <a:xfrm>
                          <a:off x="1889559" y="55029"/>
                          <a:ext cx="297433" cy="137406"/>
                        </a:xfrm>
                        <a:custGeom>
                          <a:avLst/>
                          <a:gdLst/>
                          <a:ahLst/>
                          <a:cxnLst/>
                          <a:rect l="l" t="t" r="r" b="b"/>
                          <a:pathLst>
                            <a:path w="297433" h="137406">
                              <a:moveTo>
                                <a:pt x="245641" y="0"/>
                              </a:moveTo>
                              <a:cubicBezTo>
                                <a:pt x="250031" y="0"/>
                                <a:pt x="254068" y="521"/>
                                <a:pt x="257752" y="1563"/>
                              </a:cubicBezTo>
                              <a:cubicBezTo>
                                <a:pt x="261435" y="2605"/>
                                <a:pt x="264765" y="4093"/>
                                <a:pt x="267742" y="6028"/>
                              </a:cubicBezTo>
                              <a:cubicBezTo>
                                <a:pt x="270719" y="7963"/>
                                <a:pt x="273323" y="10269"/>
                                <a:pt x="275555" y="12948"/>
                              </a:cubicBezTo>
                              <a:cubicBezTo>
                                <a:pt x="277788" y="15627"/>
                                <a:pt x="279723" y="18604"/>
                                <a:pt x="281360" y="21878"/>
                              </a:cubicBezTo>
                              <a:lnTo>
                                <a:pt x="271202" y="32705"/>
                              </a:lnTo>
                              <a:cubicBezTo>
                                <a:pt x="269342" y="30622"/>
                                <a:pt x="266775" y="28780"/>
                                <a:pt x="263500" y="27180"/>
                              </a:cubicBezTo>
                              <a:cubicBezTo>
                                <a:pt x="260226" y="25580"/>
                                <a:pt x="256729" y="24371"/>
                                <a:pt x="253008" y="23552"/>
                              </a:cubicBezTo>
                              <a:cubicBezTo>
                                <a:pt x="249957" y="22883"/>
                                <a:pt x="246943" y="22548"/>
                                <a:pt x="243967" y="22548"/>
                              </a:cubicBezTo>
                              <a:lnTo>
                                <a:pt x="241957" y="22548"/>
                              </a:lnTo>
                              <a:cubicBezTo>
                                <a:pt x="238162" y="22771"/>
                                <a:pt x="234869" y="23589"/>
                                <a:pt x="232079" y="25003"/>
                              </a:cubicBezTo>
                              <a:cubicBezTo>
                                <a:pt x="229288" y="26417"/>
                                <a:pt x="227149" y="28538"/>
                                <a:pt x="225661" y="31366"/>
                              </a:cubicBezTo>
                              <a:cubicBezTo>
                                <a:pt x="224544" y="33375"/>
                                <a:pt x="223986" y="35831"/>
                                <a:pt x="223986" y="38733"/>
                              </a:cubicBezTo>
                              <a:cubicBezTo>
                                <a:pt x="223986" y="39923"/>
                                <a:pt x="224098" y="41226"/>
                                <a:pt x="224321" y="42639"/>
                              </a:cubicBezTo>
                              <a:lnTo>
                                <a:pt x="224321" y="42528"/>
                              </a:lnTo>
                              <a:cubicBezTo>
                                <a:pt x="225289" y="46100"/>
                                <a:pt x="226702" y="49058"/>
                                <a:pt x="228563" y="51402"/>
                              </a:cubicBezTo>
                              <a:cubicBezTo>
                                <a:pt x="230423" y="53746"/>
                                <a:pt x="232618" y="55606"/>
                                <a:pt x="235148" y="56983"/>
                              </a:cubicBezTo>
                              <a:cubicBezTo>
                                <a:pt x="237679" y="58359"/>
                                <a:pt x="240469" y="59345"/>
                                <a:pt x="243520" y="59941"/>
                              </a:cubicBezTo>
                              <a:cubicBezTo>
                                <a:pt x="244785" y="60164"/>
                                <a:pt x="247873" y="60759"/>
                                <a:pt x="252785" y="61727"/>
                              </a:cubicBezTo>
                              <a:lnTo>
                                <a:pt x="297433" y="61727"/>
                              </a:lnTo>
                              <a:lnTo>
                                <a:pt x="291852" y="85725"/>
                              </a:lnTo>
                              <a:lnTo>
                                <a:pt x="187747" y="85725"/>
                              </a:lnTo>
                              <a:lnTo>
                                <a:pt x="183468" y="85725"/>
                              </a:lnTo>
                              <a:lnTo>
                                <a:pt x="114300" y="85725"/>
                              </a:lnTo>
                              <a:lnTo>
                                <a:pt x="105594" y="85725"/>
                              </a:lnTo>
                              <a:lnTo>
                                <a:pt x="89074" y="85725"/>
                              </a:lnTo>
                              <a:cubicBezTo>
                                <a:pt x="88553" y="89669"/>
                                <a:pt x="87437" y="93669"/>
                                <a:pt x="85725" y="97724"/>
                              </a:cubicBezTo>
                              <a:cubicBezTo>
                                <a:pt x="84013" y="101780"/>
                                <a:pt x="81855" y="105724"/>
                                <a:pt x="79251" y="109556"/>
                              </a:cubicBezTo>
                              <a:cubicBezTo>
                                <a:pt x="76647" y="113389"/>
                                <a:pt x="73707" y="116998"/>
                                <a:pt x="70433" y="120384"/>
                              </a:cubicBezTo>
                              <a:cubicBezTo>
                                <a:pt x="67159" y="123769"/>
                                <a:pt x="63680" y="126727"/>
                                <a:pt x="59996" y="129257"/>
                              </a:cubicBezTo>
                              <a:cubicBezTo>
                                <a:pt x="56313" y="131788"/>
                                <a:pt x="52555" y="133778"/>
                                <a:pt x="48723" y="135229"/>
                              </a:cubicBezTo>
                              <a:cubicBezTo>
                                <a:pt x="44890" y="136680"/>
                                <a:pt x="41151" y="137406"/>
                                <a:pt x="37505" y="137406"/>
                              </a:cubicBezTo>
                              <a:cubicBezTo>
                                <a:pt x="32296" y="137406"/>
                                <a:pt x="27124" y="136345"/>
                                <a:pt x="21989" y="134225"/>
                              </a:cubicBezTo>
                              <a:cubicBezTo>
                                <a:pt x="16855" y="132104"/>
                                <a:pt x="11497" y="129146"/>
                                <a:pt x="5916" y="125351"/>
                              </a:cubicBezTo>
                              <a:lnTo>
                                <a:pt x="0" y="121221"/>
                              </a:lnTo>
                              <a:cubicBezTo>
                                <a:pt x="13097" y="120849"/>
                                <a:pt x="23403" y="119546"/>
                                <a:pt x="30919" y="117314"/>
                              </a:cubicBezTo>
                              <a:cubicBezTo>
                                <a:pt x="38435" y="115082"/>
                                <a:pt x="44946" y="111863"/>
                                <a:pt x="50453" y="107659"/>
                              </a:cubicBezTo>
                              <a:cubicBezTo>
                                <a:pt x="55959" y="103454"/>
                                <a:pt x="60294" y="98283"/>
                                <a:pt x="63457" y="92143"/>
                              </a:cubicBezTo>
                              <a:cubicBezTo>
                                <a:pt x="66619" y="86004"/>
                                <a:pt x="68201" y="78916"/>
                                <a:pt x="68201" y="70880"/>
                              </a:cubicBezTo>
                              <a:cubicBezTo>
                                <a:pt x="68201" y="63885"/>
                                <a:pt x="67103" y="56350"/>
                                <a:pt x="64908" y="48276"/>
                              </a:cubicBezTo>
                              <a:cubicBezTo>
                                <a:pt x="62712" y="40202"/>
                                <a:pt x="59568" y="31589"/>
                                <a:pt x="55476" y="22436"/>
                              </a:cubicBezTo>
                              <a:cubicBezTo>
                                <a:pt x="59420" y="19980"/>
                                <a:pt x="63066" y="17692"/>
                                <a:pt x="66415" y="15571"/>
                              </a:cubicBezTo>
                              <a:cubicBezTo>
                                <a:pt x="69763" y="13451"/>
                                <a:pt x="73335" y="11237"/>
                                <a:pt x="77130" y="8930"/>
                              </a:cubicBezTo>
                              <a:cubicBezTo>
                                <a:pt x="81297" y="15925"/>
                                <a:pt x="84627" y="23980"/>
                                <a:pt x="87120" y="33096"/>
                              </a:cubicBezTo>
                              <a:cubicBezTo>
                                <a:pt x="89613" y="42212"/>
                                <a:pt x="91083" y="51755"/>
                                <a:pt x="91529" y="61727"/>
                              </a:cubicBezTo>
                              <a:lnTo>
                                <a:pt x="105594" y="61727"/>
                              </a:lnTo>
                              <a:lnTo>
                                <a:pt x="114300" y="61727"/>
                              </a:lnTo>
                              <a:lnTo>
                                <a:pt x="136066" y="61727"/>
                              </a:lnTo>
                              <a:lnTo>
                                <a:pt x="136066" y="12837"/>
                              </a:lnTo>
                              <a:lnTo>
                                <a:pt x="158279" y="12837"/>
                              </a:lnTo>
                              <a:lnTo>
                                <a:pt x="158279" y="61727"/>
                              </a:lnTo>
                              <a:lnTo>
                                <a:pt x="183468" y="61727"/>
                              </a:lnTo>
                              <a:lnTo>
                                <a:pt x="187747" y="61727"/>
                              </a:lnTo>
                              <a:lnTo>
                                <a:pt x="205346" y="61727"/>
                              </a:lnTo>
                              <a:cubicBezTo>
                                <a:pt x="203857" y="56220"/>
                                <a:pt x="203113" y="51718"/>
                                <a:pt x="203113" y="48221"/>
                              </a:cubicBezTo>
                              <a:cubicBezTo>
                                <a:pt x="203113" y="42491"/>
                                <a:pt x="204192" y="36761"/>
                                <a:pt x="206350" y="31031"/>
                              </a:cubicBezTo>
                              <a:cubicBezTo>
                                <a:pt x="208508" y="25301"/>
                                <a:pt x="211485" y="20129"/>
                                <a:pt x="215280" y="15516"/>
                              </a:cubicBezTo>
                              <a:cubicBezTo>
                                <a:pt x="219075" y="10902"/>
                                <a:pt x="223577" y="7163"/>
                                <a:pt x="228786" y="4298"/>
                              </a:cubicBezTo>
                              <a:cubicBezTo>
                                <a:pt x="233995" y="1433"/>
                                <a:pt x="239613" y="0"/>
                                <a:pt x="245641"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926109615" name="TextBox 53"/>
                      <wps:cNvSpPr txBox="1"/>
                      <wps:spPr>
                        <a:xfrm>
                          <a:off x="1127410" y="55364"/>
                          <a:ext cx="717501" cy="134838"/>
                        </a:xfrm>
                        <a:custGeom>
                          <a:avLst/>
                          <a:gdLst/>
                          <a:ahLst/>
                          <a:cxnLst/>
                          <a:rect l="l" t="t" r="r" b="b"/>
                          <a:pathLst>
                            <a:path w="717501" h="134838">
                              <a:moveTo>
                                <a:pt x="535298" y="0"/>
                              </a:moveTo>
                              <a:cubicBezTo>
                                <a:pt x="540507" y="0"/>
                                <a:pt x="545753" y="1860"/>
                                <a:pt x="551036" y="5581"/>
                              </a:cubicBezTo>
                              <a:cubicBezTo>
                                <a:pt x="560933" y="12799"/>
                                <a:pt x="578309" y="31403"/>
                                <a:pt x="603163" y="61392"/>
                              </a:cubicBezTo>
                              <a:lnTo>
                                <a:pt x="610568" y="61392"/>
                              </a:lnTo>
                              <a:lnTo>
                                <a:pt x="618902" y="61392"/>
                              </a:lnTo>
                              <a:lnTo>
                                <a:pt x="635571" y="61392"/>
                              </a:lnTo>
                              <a:cubicBezTo>
                                <a:pt x="637803" y="54918"/>
                                <a:pt x="640296" y="49337"/>
                                <a:pt x="643049" y="44649"/>
                              </a:cubicBezTo>
                              <a:cubicBezTo>
                                <a:pt x="645803" y="39960"/>
                                <a:pt x="649096" y="35812"/>
                                <a:pt x="652928" y="32203"/>
                              </a:cubicBezTo>
                              <a:cubicBezTo>
                                <a:pt x="656760" y="28594"/>
                                <a:pt x="661058" y="25747"/>
                                <a:pt x="665820" y="23664"/>
                              </a:cubicBezTo>
                              <a:cubicBezTo>
                                <a:pt x="669913" y="21878"/>
                                <a:pt x="674154" y="20985"/>
                                <a:pt x="678545" y="20985"/>
                              </a:cubicBezTo>
                              <a:cubicBezTo>
                                <a:pt x="679215" y="20985"/>
                                <a:pt x="679884" y="21022"/>
                                <a:pt x="680554" y="21096"/>
                              </a:cubicBezTo>
                              <a:cubicBezTo>
                                <a:pt x="687847" y="21617"/>
                                <a:pt x="693893" y="23143"/>
                                <a:pt x="698692" y="25673"/>
                              </a:cubicBezTo>
                              <a:cubicBezTo>
                                <a:pt x="703492" y="28203"/>
                                <a:pt x="707269" y="31403"/>
                                <a:pt x="710022" y="35272"/>
                              </a:cubicBezTo>
                              <a:cubicBezTo>
                                <a:pt x="712775" y="39142"/>
                                <a:pt x="714710" y="43532"/>
                                <a:pt x="715826" y="48444"/>
                              </a:cubicBezTo>
                              <a:cubicBezTo>
                                <a:pt x="716942" y="53355"/>
                                <a:pt x="717501" y="58452"/>
                                <a:pt x="717501" y="63736"/>
                              </a:cubicBezTo>
                              <a:cubicBezTo>
                                <a:pt x="717501" y="68870"/>
                                <a:pt x="717129" y="74042"/>
                                <a:pt x="716384" y="79251"/>
                              </a:cubicBezTo>
                              <a:cubicBezTo>
                                <a:pt x="715640" y="84460"/>
                                <a:pt x="714710" y="89409"/>
                                <a:pt x="713594" y="94097"/>
                              </a:cubicBezTo>
                              <a:cubicBezTo>
                                <a:pt x="712329" y="95585"/>
                                <a:pt x="711157" y="96943"/>
                                <a:pt x="710078" y="98171"/>
                              </a:cubicBezTo>
                              <a:cubicBezTo>
                                <a:pt x="708999" y="99399"/>
                                <a:pt x="707827" y="100757"/>
                                <a:pt x="706562" y="102245"/>
                              </a:cubicBezTo>
                              <a:lnTo>
                                <a:pt x="648854" y="87511"/>
                              </a:lnTo>
                              <a:lnTo>
                                <a:pt x="641933" y="85390"/>
                              </a:lnTo>
                              <a:lnTo>
                                <a:pt x="618902" y="85390"/>
                              </a:lnTo>
                              <a:lnTo>
                                <a:pt x="610568" y="85390"/>
                              </a:lnTo>
                              <a:lnTo>
                                <a:pt x="492547" y="85390"/>
                              </a:lnTo>
                              <a:lnTo>
                                <a:pt x="486743" y="85390"/>
                              </a:lnTo>
                              <a:lnTo>
                                <a:pt x="287759" y="85390"/>
                              </a:lnTo>
                              <a:lnTo>
                                <a:pt x="286718" y="85390"/>
                              </a:lnTo>
                              <a:lnTo>
                                <a:pt x="127248" y="85390"/>
                              </a:lnTo>
                              <a:cubicBezTo>
                                <a:pt x="127174" y="85390"/>
                                <a:pt x="127137" y="85353"/>
                                <a:pt x="127137" y="85279"/>
                              </a:cubicBezTo>
                              <a:cubicBezTo>
                                <a:pt x="124755" y="92274"/>
                                <a:pt x="121556" y="98785"/>
                                <a:pt x="117537" y="104812"/>
                              </a:cubicBezTo>
                              <a:cubicBezTo>
                                <a:pt x="113519" y="110840"/>
                                <a:pt x="108719" y="116067"/>
                                <a:pt x="103138" y="120495"/>
                              </a:cubicBezTo>
                              <a:cubicBezTo>
                                <a:pt x="97557" y="124923"/>
                                <a:pt x="91195" y="128420"/>
                                <a:pt x="84051" y="130987"/>
                              </a:cubicBezTo>
                              <a:cubicBezTo>
                                <a:pt x="76907" y="133555"/>
                                <a:pt x="69019" y="134838"/>
                                <a:pt x="60387" y="134838"/>
                              </a:cubicBezTo>
                              <a:cubicBezTo>
                                <a:pt x="34417" y="132755"/>
                                <a:pt x="16371" y="121295"/>
                                <a:pt x="6251" y="100459"/>
                              </a:cubicBezTo>
                              <a:cubicBezTo>
                                <a:pt x="2084" y="91976"/>
                                <a:pt x="0" y="82935"/>
                                <a:pt x="0" y="73335"/>
                              </a:cubicBezTo>
                              <a:cubicBezTo>
                                <a:pt x="0" y="59420"/>
                                <a:pt x="4316" y="44388"/>
                                <a:pt x="12948" y="28240"/>
                              </a:cubicBezTo>
                              <a:lnTo>
                                <a:pt x="18083" y="30473"/>
                              </a:lnTo>
                              <a:cubicBezTo>
                                <a:pt x="12948" y="40146"/>
                                <a:pt x="10381" y="49671"/>
                                <a:pt x="10381" y="59048"/>
                              </a:cubicBezTo>
                              <a:cubicBezTo>
                                <a:pt x="10381" y="67680"/>
                                <a:pt x="12539" y="76126"/>
                                <a:pt x="16855" y="84386"/>
                              </a:cubicBezTo>
                              <a:cubicBezTo>
                                <a:pt x="25859" y="101799"/>
                                <a:pt x="40891" y="110654"/>
                                <a:pt x="61950" y="110951"/>
                              </a:cubicBezTo>
                              <a:cubicBezTo>
                                <a:pt x="67605" y="110951"/>
                                <a:pt x="73093" y="109965"/>
                                <a:pt x="78414" y="107993"/>
                              </a:cubicBezTo>
                              <a:cubicBezTo>
                                <a:pt x="83735" y="106022"/>
                                <a:pt x="88441" y="103045"/>
                                <a:pt x="92534" y="99064"/>
                              </a:cubicBezTo>
                              <a:cubicBezTo>
                                <a:pt x="96627" y="95083"/>
                                <a:pt x="99938" y="90115"/>
                                <a:pt x="102468" y="84162"/>
                              </a:cubicBezTo>
                              <a:cubicBezTo>
                                <a:pt x="104329" y="79772"/>
                                <a:pt x="105445" y="72703"/>
                                <a:pt x="105817" y="62954"/>
                              </a:cubicBezTo>
                              <a:cubicBezTo>
                                <a:pt x="105370" y="61020"/>
                                <a:pt x="104924" y="59085"/>
                                <a:pt x="104477" y="57150"/>
                              </a:cubicBezTo>
                              <a:cubicBezTo>
                                <a:pt x="103957" y="54992"/>
                                <a:pt x="103361" y="52871"/>
                                <a:pt x="102692" y="50788"/>
                              </a:cubicBezTo>
                              <a:cubicBezTo>
                                <a:pt x="102096" y="48704"/>
                                <a:pt x="101538" y="46565"/>
                                <a:pt x="101017" y="44369"/>
                              </a:cubicBezTo>
                              <a:cubicBezTo>
                                <a:pt x="100496" y="42174"/>
                                <a:pt x="100050" y="39923"/>
                                <a:pt x="99678" y="37616"/>
                              </a:cubicBezTo>
                              <a:cubicBezTo>
                                <a:pt x="103250" y="36128"/>
                                <a:pt x="106505" y="34807"/>
                                <a:pt x="109445" y="33654"/>
                              </a:cubicBezTo>
                              <a:cubicBezTo>
                                <a:pt x="112384" y="32500"/>
                                <a:pt x="115491" y="31254"/>
                                <a:pt x="118765" y="29915"/>
                              </a:cubicBezTo>
                              <a:cubicBezTo>
                                <a:pt x="119658" y="35496"/>
                                <a:pt x="120960" y="40928"/>
                                <a:pt x="122672" y="46211"/>
                              </a:cubicBezTo>
                              <a:lnTo>
                                <a:pt x="127137" y="61392"/>
                              </a:lnTo>
                              <a:lnTo>
                                <a:pt x="140308" y="61392"/>
                              </a:lnTo>
                              <a:cubicBezTo>
                                <a:pt x="143731" y="57522"/>
                                <a:pt x="147470" y="53448"/>
                                <a:pt x="151526" y="49169"/>
                              </a:cubicBezTo>
                              <a:cubicBezTo>
                                <a:pt x="155581" y="44890"/>
                                <a:pt x="159860" y="40667"/>
                                <a:pt x="164362" y="36500"/>
                              </a:cubicBezTo>
                              <a:cubicBezTo>
                                <a:pt x="168864" y="32333"/>
                                <a:pt x="173497" y="28352"/>
                                <a:pt x="178259" y="24557"/>
                              </a:cubicBezTo>
                              <a:cubicBezTo>
                                <a:pt x="183022" y="20762"/>
                                <a:pt x="187896" y="17432"/>
                                <a:pt x="192881" y="14567"/>
                              </a:cubicBezTo>
                              <a:cubicBezTo>
                                <a:pt x="197867" y="11702"/>
                                <a:pt x="202834" y="9432"/>
                                <a:pt x="207783" y="7758"/>
                              </a:cubicBezTo>
                              <a:cubicBezTo>
                                <a:pt x="212731" y="6083"/>
                                <a:pt x="217550" y="5246"/>
                                <a:pt x="222238" y="5246"/>
                              </a:cubicBezTo>
                              <a:cubicBezTo>
                                <a:pt x="226777" y="5246"/>
                                <a:pt x="231260" y="6176"/>
                                <a:pt x="235688" y="8037"/>
                              </a:cubicBezTo>
                              <a:cubicBezTo>
                                <a:pt x="240116" y="9897"/>
                                <a:pt x="244543" y="12855"/>
                                <a:pt x="248971" y="16911"/>
                              </a:cubicBezTo>
                              <a:cubicBezTo>
                                <a:pt x="253399" y="20966"/>
                                <a:pt x="257659" y="27831"/>
                                <a:pt x="261752" y="37505"/>
                              </a:cubicBezTo>
                              <a:cubicBezTo>
                                <a:pt x="264207" y="43235"/>
                                <a:pt x="265733" y="51197"/>
                                <a:pt x="266328" y="61392"/>
                              </a:cubicBezTo>
                              <a:lnTo>
                                <a:pt x="286718" y="61392"/>
                              </a:lnTo>
                              <a:lnTo>
                                <a:pt x="287759" y="61392"/>
                              </a:lnTo>
                              <a:lnTo>
                                <a:pt x="313953" y="61392"/>
                              </a:lnTo>
                              <a:cubicBezTo>
                                <a:pt x="312316" y="58192"/>
                                <a:pt x="310883" y="54564"/>
                                <a:pt x="309656" y="50509"/>
                              </a:cubicBezTo>
                              <a:cubicBezTo>
                                <a:pt x="308428" y="46453"/>
                                <a:pt x="307479" y="42193"/>
                                <a:pt x="306809" y="37728"/>
                              </a:cubicBezTo>
                              <a:cubicBezTo>
                                <a:pt x="310381" y="36240"/>
                                <a:pt x="313655" y="34882"/>
                                <a:pt x="316632" y="33654"/>
                              </a:cubicBezTo>
                              <a:cubicBezTo>
                                <a:pt x="319609" y="32426"/>
                                <a:pt x="322734" y="31142"/>
                                <a:pt x="326008" y="29803"/>
                              </a:cubicBezTo>
                              <a:cubicBezTo>
                                <a:pt x="326901" y="35384"/>
                                <a:pt x="328203" y="40835"/>
                                <a:pt x="329915" y="46155"/>
                              </a:cubicBezTo>
                              <a:cubicBezTo>
                                <a:pt x="331626" y="51476"/>
                                <a:pt x="333450" y="56555"/>
                                <a:pt x="335384" y="61392"/>
                              </a:cubicBezTo>
                              <a:lnTo>
                                <a:pt x="347551" y="61392"/>
                              </a:lnTo>
                              <a:cubicBezTo>
                                <a:pt x="350974" y="57522"/>
                                <a:pt x="354732" y="53448"/>
                                <a:pt x="358825" y="49169"/>
                              </a:cubicBezTo>
                              <a:cubicBezTo>
                                <a:pt x="362918" y="44890"/>
                                <a:pt x="367196" y="40667"/>
                                <a:pt x="371661" y="36500"/>
                              </a:cubicBezTo>
                              <a:cubicBezTo>
                                <a:pt x="376126" y="32333"/>
                                <a:pt x="380740" y="28352"/>
                                <a:pt x="385502" y="24557"/>
                              </a:cubicBezTo>
                              <a:cubicBezTo>
                                <a:pt x="390265" y="20762"/>
                                <a:pt x="395102" y="17432"/>
                                <a:pt x="400013" y="14567"/>
                              </a:cubicBezTo>
                              <a:cubicBezTo>
                                <a:pt x="404924" y="11702"/>
                                <a:pt x="409854" y="9432"/>
                                <a:pt x="414803" y="7758"/>
                              </a:cubicBezTo>
                              <a:cubicBezTo>
                                <a:pt x="419751" y="6083"/>
                                <a:pt x="424607" y="5246"/>
                                <a:pt x="429369" y="5246"/>
                              </a:cubicBezTo>
                              <a:cubicBezTo>
                                <a:pt x="443657" y="5618"/>
                                <a:pt x="455600" y="12725"/>
                                <a:pt x="465200" y="26566"/>
                              </a:cubicBezTo>
                              <a:cubicBezTo>
                                <a:pt x="471525" y="35719"/>
                                <a:pt x="474911" y="47327"/>
                                <a:pt x="475357" y="61392"/>
                              </a:cubicBezTo>
                              <a:lnTo>
                                <a:pt x="486743" y="61392"/>
                              </a:lnTo>
                              <a:lnTo>
                                <a:pt x="492547" y="61392"/>
                              </a:lnTo>
                              <a:lnTo>
                                <a:pt x="572914" y="61392"/>
                              </a:lnTo>
                              <a:cubicBezTo>
                                <a:pt x="562198" y="48220"/>
                                <a:pt x="553883" y="39105"/>
                                <a:pt x="547967" y="34045"/>
                              </a:cubicBezTo>
                              <a:cubicBezTo>
                                <a:pt x="542051" y="28984"/>
                                <a:pt x="535744" y="25264"/>
                                <a:pt x="529047" y="22882"/>
                              </a:cubicBezTo>
                              <a:cubicBezTo>
                                <a:pt x="527708" y="22436"/>
                                <a:pt x="526368" y="22213"/>
                                <a:pt x="525029" y="22213"/>
                              </a:cubicBezTo>
                              <a:cubicBezTo>
                                <a:pt x="519150" y="22213"/>
                                <a:pt x="512341" y="26380"/>
                                <a:pt x="504602" y="34714"/>
                              </a:cubicBezTo>
                              <a:lnTo>
                                <a:pt x="502258" y="31031"/>
                              </a:lnTo>
                              <a:cubicBezTo>
                                <a:pt x="505086" y="19794"/>
                                <a:pt x="511448" y="10939"/>
                                <a:pt x="521345" y="4465"/>
                              </a:cubicBezTo>
                              <a:cubicBezTo>
                                <a:pt x="525959" y="1488"/>
                                <a:pt x="530610" y="0"/>
                                <a:pt x="535298" y="0"/>
                              </a:cubicBezTo>
                              <a:close/>
                              <a:moveTo>
                                <a:pt x="425574" y="28240"/>
                              </a:moveTo>
                              <a:cubicBezTo>
                                <a:pt x="421630" y="28240"/>
                                <a:pt x="417482" y="29208"/>
                                <a:pt x="413129" y="31142"/>
                              </a:cubicBezTo>
                              <a:cubicBezTo>
                                <a:pt x="408775" y="33077"/>
                                <a:pt x="404366" y="35607"/>
                                <a:pt x="399902" y="38733"/>
                              </a:cubicBezTo>
                              <a:cubicBezTo>
                                <a:pt x="395437" y="41858"/>
                                <a:pt x="390990" y="45411"/>
                                <a:pt x="386563" y="49392"/>
                              </a:cubicBezTo>
                              <a:cubicBezTo>
                                <a:pt x="382135" y="53374"/>
                                <a:pt x="377949" y="57373"/>
                                <a:pt x="374005" y="61392"/>
                              </a:cubicBezTo>
                              <a:lnTo>
                                <a:pt x="454707" y="61392"/>
                              </a:lnTo>
                              <a:cubicBezTo>
                                <a:pt x="454038" y="52834"/>
                                <a:pt x="451619" y="45690"/>
                                <a:pt x="447452" y="39960"/>
                              </a:cubicBezTo>
                              <a:cubicBezTo>
                                <a:pt x="443285" y="34231"/>
                                <a:pt x="439359" y="30845"/>
                                <a:pt x="435676" y="29803"/>
                              </a:cubicBezTo>
                              <a:cubicBezTo>
                                <a:pt x="431992" y="28761"/>
                                <a:pt x="428625" y="28240"/>
                                <a:pt x="425574" y="28240"/>
                              </a:cubicBezTo>
                              <a:close/>
                              <a:moveTo>
                                <a:pt x="218443" y="28240"/>
                              </a:moveTo>
                              <a:cubicBezTo>
                                <a:pt x="214573" y="28240"/>
                                <a:pt x="210443" y="29208"/>
                                <a:pt x="206053" y="31142"/>
                              </a:cubicBezTo>
                              <a:cubicBezTo>
                                <a:pt x="201662" y="33077"/>
                                <a:pt x="197235" y="35607"/>
                                <a:pt x="192770" y="38733"/>
                              </a:cubicBezTo>
                              <a:cubicBezTo>
                                <a:pt x="188305" y="41858"/>
                                <a:pt x="183877" y="45411"/>
                                <a:pt x="179487" y="49392"/>
                              </a:cubicBezTo>
                              <a:cubicBezTo>
                                <a:pt x="175096" y="53374"/>
                                <a:pt x="170929" y="57373"/>
                                <a:pt x="166985" y="61392"/>
                              </a:cubicBezTo>
                              <a:lnTo>
                                <a:pt x="244116" y="61392"/>
                              </a:lnTo>
                              <a:lnTo>
                                <a:pt x="246683" y="61503"/>
                              </a:lnTo>
                              <a:cubicBezTo>
                                <a:pt x="245492" y="53467"/>
                                <a:pt x="243874" y="47588"/>
                                <a:pt x="241827" y="43867"/>
                              </a:cubicBezTo>
                              <a:cubicBezTo>
                                <a:pt x="239781" y="40146"/>
                                <a:pt x="237530" y="37133"/>
                                <a:pt x="235074" y="34826"/>
                              </a:cubicBezTo>
                              <a:cubicBezTo>
                                <a:pt x="232618" y="32519"/>
                                <a:pt x="229995" y="30845"/>
                                <a:pt x="227205" y="29803"/>
                              </a:cubicBezTo>
                              <a:cubicBezTo>
                                <a:pt x="224414" y="28761"/>
                                <a:pt x="221494" y="28240"/>
                                <a:pt x="218443" y="28240"/>
                              </a:cubicBezTo>
                              <a:close/>
                              <a:moveTo>
                                <a:pt x="676871" y="42193"/>
                              </a:moveTo>
                              <a:cubicBezTo>
                                <a:pt x="674340" y="42193"/>
                                <a:pt x="671866" y="42825"/>
                                <a:pt x="669448" y="44090"/>
                              </a:cubicBezTo>
                              <a:cubicBezTo>
                                <a:pt x="667029" y="45355"/>
                                <a:pt x="664853" y="47048"/>
                                <a:pt x="662918" y="49169"/>
                              </a:cubicBezTo>
                              <a:cubicBezTo>
                                <a:pt x="660983" y="51290"/>
                                <a:pt x="659383" y="53727"/>
                                <a:pt x="658118" y="56480"/>
                              </a:cubicBezTo>
                              <a:cubicBezTo>
                                <a:pt x="656853" y="59234"/>
                                <a:pt x="656109" y="62061"/>
                                <a:pt x="655886" y="64964"/>
                              </a:cubicBezTo>
                              <a:lnTo>
                                <a:pt x="696851" y="75121"/>
                              </a:lnTo>
                              <a:cubicBezTo>
                                <a:pt x="696851" y="74749"/>
                                <a:pt x="696906" y="74154"/>
                                <a:pt x="697018" y="73335"/>
                              </a:cubicBezTo>
                              <a:cubicBezTo>
                                <a:pt x="697130" y="72517"/>
                                <a:pt x="697223" y="71624"/>
                                <a:pt x="697297" y="70656"/>
                              </a:cubicBezTo>
                              <a:cubicBezTo>
                                <a:pt x="697372" y="69689"/>
                                <a:pt x="697427" y="68759"/>
                                <a:pt x="697465" y="67866"/>
                              </a:cubicBezTo>
                              <a:cubicBezTo>
                                <a:pt x="697502" y="66973"/>
                                <a:pt x="697520" y="66266"/>
                                <a:pt x="697520" y="65745"/>
                              </a:cubicBezTo>
                              <a:cubicBezTo>
                                <a:pt x="697520" y="63289"/>
                                <a:pt x="697279" y="60703"/>
                                <a:pt x="696795" y="57987"/>
                              </a:cubicBezTo>
                              <a:cubicBezTo>
                                <a:pt x="696311" y="55271"/>
                                <a:pt x="695325" y="52760"/>
                                <a:pt x="693837" y="50453"/>
                              </a:cubicBezTo>
                              <a:cubicBezTo>
                                <a:pt x="692349" y="48146"/>
                                <a:pt x="690246" y="46211"/>
                                <a:pt x="687530" y="44649"/>
                              </a:cubicBezTo>
                              <a:cubicBezTo>
                                <a:pt x="684814" y="43086"/>
                                <a:pt x="681261" y="42267"/>
                                <a:pt x="676871" y="42193"/>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960811696" name="TextBox 52"/>
                      <wps:cNvSpPr txBox="1"/>
                      <wps:spPr>
                        <a:xfrm>
                          <a:off x="3023146" y="55365"/>
                          <a:ext cx="412440" cy="137071"/>
                        </a:xfrm>
                        <a:custGeom>
                          <a:avLst/>
                          <a:gdLst/>
                          <a:ahLst/>
                          <a:cxnLst/>
                          <a:rect l="l" t="t" r="r" b="b"/>
                          <a:pathLst>
                            <a:path w="412440" h="137071">
                              <a:moveTo>
                                <a:pt x="230237" y="0"/>
                              </a:moveTo>
                              <a:cubicBezTo>
                                <a:pt x="235446" y="0"/>
                                <a:pt x="240692" y="1860"/>
                                <a:pt x="245975" y="5581"/>
                              </a:cubicBezTo>
                              <a:cubicBezTo>
                                <a:pt x="255873" y="12799"/>
                                <a:pt x="273248" y="31403"/>
                                <a:pt x="298103" y="61392"/>
                              </a:cubicBezTo>
                              <a:lnTo>
                                <a:pt x="305507" y="61392"/>
                              </a:lnTo>
                              <a:lnTo>
                                <a:pt x="313841" y="61392"/>
                              </a:lnTo>
                              <a:lnTo>
                                <a:pt x="330510" y="61392"/>
                              </a:lnTo>
                              <a:cubicBezTo>
                                <a:pt x="332742" y="54918"/>
                                <a:pt x="335235" y="49337"/>
                                <a:pt x="337988" y="44649"/>
                              </a:cubicBezTo>
                              <a:cubicBezTo>
                                <a:pt x="340742" y="39960"/>
                                <a:pt x="344035" y="35812"/>
                                <a:pt x="347867" y="32203"/>
                              </a:cubicBezTo>
                              <a:cubicBezTo>
                                <a:pt x="351699" y="28594"/>
                                <a:pt x="355997" y="25747"/>
                                <a:pt x="360759" y="23664"/>
                              </a:cubicBezTo>
                              <a:cubicBezTo>
                                <a:pt x="364852" y="21878"/>
                                <a:pt x="369094" y="20985"/>
                                <a:pt x="373484" y="20985"/>
                              </a:cubicBezTo>
                              <a:cubicBezTo>
                                <a:pt x="374154" y="20985"/>
                                <a:pt x="374823" y="21022"/>
                                <a:pt x="375493" y="21096"/>
                              </a:cubicBezTo>
                              <a:cubicBezTo>
                                <a:pt x="382786" y="21617"/>
                                <a:pt x="388832" y="23143"/>
                                <a:pt x="393632" y="25673"/>
                              </a:cubicBezTo>
                              <a:cubicBezTo>
                                <a:pt x="398431" y="28203"/>
                                <a:pt x="402208" y="31403"/>
                                <a:pt x="404961" y="35272"/>
                              </a:cubicBezTo>
                              <a:cubicBezTo>
                                <a:pt x="407714" y="39142"/>
                                <a:pt x="409649" y="43532"/>
                                <a:pt x="410765" y="48444"/>
                              </a:cubicBezTo>
                              <a:cubicBezTo>
                                <a:pt x="411882" y="53355"/>
                                <a:pt x="412440" y="58452"/>
                                <a:pt x="412440" y="63736"/>
                              </a:cubicBezTo>
                              <a:cubicBezTo>
                                <a:pt x="412440" y="68870"/>
                                <a:pt x="412068" y="74042"/>
                                <a:pt x="411324" y="79251"/>
                              </a:cubicBezTo>
                              <a:cubicBezTo>
                                <a:pt x="410579" y="84460"/>
                                <a:pt x="409649" y="89409"/>
                                <a:pt x="408533" y="94097"/>
                              </a:cubicBezTo>
                              <a:cubicBezTo>
                                <a:pt x="407268" y="95585"/>
                                <a:pt x="406096" y="96943"/>
                                <a:pt x="405017" y="98171"/>
                              </a:cubicBezTo>
                              <a:cubicBezTo>
                                <a:pt x="403938" y="99399"/>
                                <a:pt x="402766" y="100757"/>
                                <a:pt x="401501" y="102245"/>
                              </a:cubicBezTo>
                              <a:lnTo>
                                <a:pt x="343793" y="87511"/>
                              </a:lnTo>
                              <a:lnTo>
                                <a:pt x="336872" y="85390"/>
                              </a:lnTo>
                              <a:lnTo>
                                <a:pt x="313841" y="85390"/>
                              </a:lnTo>
                              <a:lnTo>
                                <a:pt x="305507" y="85390"/>
                              </a:lnTo>
                              <a:lnTo>
                                <a:pt x="187635" y="85390"/>
                              </a:lnTo>
                              <a:lnTo>
                                <a:pt x="181682" y="85390"/>
                              </a:lnTo>
                              <a:lnTo>
                                <a:pt x="108272" y="85390"/>
                              </a:lnTo>
                              <a:lnTo>
                                <a:pt x="105482" y="85390"/>
                              </a:lnTo>
                              <a:lnTo>
                                <a:pt x="87846" y="85390"/>
                              </a:lnTo>
                              <a:cubicBezTo>
                                <a:pt x="86208" y="91864"/>
                                <a:pt x="84143" y="97762"/>
                                <a:pt x="81651" y="103082"/>
                              </a:cubicBezTo>
                              <a:cubicBezTo>
                                <a:pt x="79158" y="108403"/>
                                <a:pt x="76237" y="112849"/>
                                <a:pt x="72888" y="116421"/>
                              </a:cubicBezTo>
                              <a:cubicBezTo>
                                <a:pt x="66489" y="123713"/>
                                <a:pt x="60331" y="128978"/>
                                <a:pt x="54415" y="132215"/>
                              </a:cubicBezTo>
                              <a:cubicBezTo>
                                <a:pt x="48499" y="135452"/>
                                <a:pt x="42602" y="137071"/>
                                <a:pt x="36723" y="137071"/>
                              </a:cubicBezTo>
                              <a:cubicBezTo>
                                <a:pt x="31514" y="137071"/>
                                <a:pt x="26324" y="136010"/>
                                <a:pt x="21152" y="133890"/>
                              </a:cubicBezTo>
                              <a:cubicBezTo>
                                <a:pt x="15980" y="131769"/>
                                <a:pt x="10641" y="128848"/>
                                <a:pt x="5134" y="125127"/>
                              </a:cubicBezTo>
                              <a:lnTo>
                                <a:pt x="0" y="121109"/>
                              </a:lnTo>
                              <a:lnTo>
                                <a:pt x="6139" y="121109"/>
                              </a:lnTo>
                              <a:cubicBezTo>
                                <a:pt x="12911" y="121109"/>
                                <a:pt x="19347" y="120328"/>
                                <a:pt x="25449" y="118765"/>
                              </a:cubicBezTo>
                              <a:cubicBezTo>
                                <a:pt x="31700" y="117202"/>
                                <a:pt x="37411" y="114877"/>
                                <a:pt x="42583" y="111789"/>
                              </a:cubicBezTo>
                              <a:cubicBezTo>
                                <a:pt x="47755" y="108700"/>
                                <a:pt x="52276" y="104924"/>
                                <a:pt x="56145" y="100459"/>
                              </a:cubicBezTo>
                              <a:cubicBezTo>
                                <a:pt x="60015" y="95994"/>
                                <a:pt x="63103" y="90971"/>
                                <a:pt x="65410" y="85390"/>
                              </a:cubicBezTo>
                              <a:lnTo>
                                <a:pt x="28686" y="85390"/>
                              </a:lnTo>
                              <a:cubicBezTo>
                                <a:pt x="27124" y="85241"/>
                                <a:pt x="25710" y="85000"/>
                                <a:pt x="24445" y="84665"/>
                              </a:cubicBezTo>
                              <a:lnTo>
                                <a:pt x="22050" y="83999"/>
                              </a:lnTo>
                              <a:lnTo>
                                <a:pt x="9376" y="71214"/>
                              </a:lnTo>
                              <a:cubicBezTo>
                                <a:pt x="6771" y="66005"/>
                                <a:pt x="5469" y="60462"/>
                                <a:pt x="5469" y="54583"/>
                              </a:cubicBezTo>
                              <a:cubicBezTo>
                                <a:pt x="5469" y="48853"/>
                                <a:pt x="6548" y="43104"/>
                                <a:pt x="8706" y="37337"/>
                              </a:cubicBezTo>
                              <a:cubicBezTo>
                                <a:pt x="10864" y="31570"/>
                                <a:pt x="13841" y="26380"/>
                                <a:pt x="17636" y="21766"/>
                              </a:cubicBezTo>
                              <a:cubicBezTo>
                                <a:pt x="21431" y="17153"/>
                                <a:pt x="25896" y="13395"/>
                                <a:pt x="31030" y="10492"/>
                              </a:cubicBezTo>
                              <a:cubicBezTo>
                                <a:pt x="36165" y="7590"/>
                                <a:pt x="41783" y="6139"/>
                                <a:pt x="47885" y="6139"/>
                              </a:cubicBezTo>
                              <a:cubicBezTo>
                                <a:pt x="55252" y="6139"/>
                                <a:pt x="61596" y="7665"/>
                                <a:pt x="66917" y="10716"/>
                              </a:cubicBezTo>
                              <a:cubicBezTo>
                                <a:pt x="72237" y="13767"/>
                                <a:pt x="76628" y="17841"/>
                                <a:pt x="80088" y="22938"/>
                              </a:cubicBezTo>
                              <a:cubicBezTo>
                                <a:pt x="83548" y="28036"/>
                                <a:pt x="86153" y="33914"/>
                                <a:pt x="87901" y="40574"/>
                              </a:cubicBezTo>
                              <a:cubicBezTo>
                                <a:pt x="89650" y="47234"/>
                                <a:pt x="90599" y="54174"/>
                                <a:pt x="90748" y="61392"/>
                              </a:cubicBezTo>
                              <a:lnTo>
                                <a:pt x="105482" y="61392"/>
                              </a:lnTo>
                              <a:lnTo>
                                <a:pt x="108272" y="61392"/>
                              </a:lnTo>
                              <a:lnTo>
                                <a:pt x="135954" y="61392"/>
                              </a:lnTo>
                              <a:lnTo>
                                <a:pt x="135954" y="12502"/>
                              </a:lnTo>
                              <a:lnTo>
                                <a:pt x="158167" y="12502"/>
                              </a:lnTo>
                              <a:lnTo>
                                <a:pt x="158167" y="61392"/>
                              </a:lnTo>
                              <a:lnTo>
                                <a:pt x="181682" y="61392"/>
                              </a:lnTo>
                              <a:lnTo>
                                <a:pt x="187635" y="61392"/>
                              </a:lnTo>
                              <a:lnTo>
                                <a:pt x="267853" y="61392"/>
                              </a:lnTo>
                              <a:cubicBezTo>
                                <a:pt x="257138" y="48220"/>
                                <a:pt x="248822" y="39105"/>
                                <a:pt x="242906" y="34045"/>
                              </a:cubicBezTo>
                              <a:cubicBezTo>
                                <a:pt x="236990" y="28984"/>
                                <a:pt x="230683" y="25264"/>
                                <a:pt x="223986" y="22882"/>
                              </a:cubicBezTo>
                              <a:cubicBezTo>
                                <a:pt x="222647" y="22436"/>
                                <a:pt x="221307" y="22213"/>
                                <a:pt x="219968" y="22213"/>
                              </a:cubicBezTo>
                              <a:cubicBezTo>
                                <a:pt x="214089" y="22213"/>
                                <a:pt x="207280" y="26380"/>
                                <a:pt x="199541" y="34714"/>
                              </a:cubicBezTo>
                              <a:lnTo>
                                <a:pt x="197197" y="31031"/>
                              </a:lnTo>
                              <a:cubicBezTo>
                                <a:pt x="200025" y="19794"/>
                                <a:pt x="206387" y="10939"/>
                                <a:pt x="216284" y="4465"/>
                              </a:cubicBezTo>
                              <a:cubicBezTo>
                                <a:pt x="220898" y="1488"/>
                                <a:pt x="225549" y="0"/>
                                <a:pt x="230237" y="0"/>
                              </a:cubicBezTo>
                              <a:close/>
                              <a:moveTo>
                                <a:pt x="43532" y="25115"/>
                              </a:moveTo>
                              <a:cubicBezTo>
                                <a:pt x="40853" y="25115"/>
                                <a:pt x="38397" y="25747"/>
                                <a:pt x="36165" y="27012"/>
                              </a:cubicBezTo>
                              <a:cubicBezTo>
                                <a:pt x="33933" y="28277"/>
                                <a:pt x="32016" y="29915"/>
                                <a:pt x="30417" y="31924"/>
                              </a:cubicBezTo>
                              <a:cubicBezTo>
                                <a:pt x="28817" y="33933"/>
                                <a:pt x="27589" y="36165"/>
                                <a:pt x="26733" y="38621"/>
                              </a:cubicBezTo>
                              <a:cubicBezTo>
                                <a:pt x="25877" y="41077"/>
                                <a:pt x="25449" y="43532"/>
                                <a:pt x="25449" y="45988"/>
                              </a:cubicBezTo>
                              <a:cubicBezTo>
                                <a:pt x="25449" y="49337"/>
                                <a:pt x="26305" y="52425"/>
                                <a:pt x="28017" y="55253"/>
                              </a:cubicBezTo>
                              <a:cubicBezTo>
                                <a:pt x="29728" y="58080"/>
                                <a:pt x="32482" y="60127"/>
                                <a:pt x="36277" y="61392"/>
                              </a:cubicBezTo>
                              <a:lnTo>
                                <a:pt x="65521" y="61392"/>
                              </a:lnTo>
                              <a:cubicBezTo>
                                <a:pt x="65968" y="59978"/>
                                <a:pt x="66247" y="58657"/>
                                <a:pt x="66359" y="57429"/>
                              </a:cubicBezTo>
                              <a:cubicBezTo>
                                <a:pt x="66470" y="56201"/>
                                <a:pt x="66526" y="55066"/>
                                <a:pt x="66526" y="54025"/>
                              </a:cubicBezTo>
                              <a:cubicBezTo>
                                <a:pt x="66526" y="51569"/>
                                <a:pt x="66247" y="48685"/>
                                <a:pt x="65689" y="45374"/>
                              </a:cubicBezTo>
                              <a:cubicBezTo>
                                <a:pt x="65131" y="42063"/>
                                <a:pt x="64014" y="38919"/>
                                <a:pt x="62340" y="35942"/>
                              </a:cubicBezTo>
                              <a:cubicBezTo>
                                <a:pt x="60666" y="32966"/>
                                <a:pt x="58322" y="30417"/>
                                <a:pt x="55308" y="28296"/>
                              </a:cubicBezTo>
                              <a:cubicBezTo>
                                <a:pt x="52294" y="26175"/>
                                <a:pt x="48369" y="25115"/>
                                <a:pt x="43532" y="25115"/>
                              </a:cubicBezTo>
                              <a:close/>
                              <a:moveTo>
                                <a:pt x="371810" y="42193"/>
                              </a:moveTo>
                              <a:cubicBezTo>
                                <a:pt x="369280" y="42193"/>
                                <a:pt x="366805" y="42825"/>
                                <a:pt x="364387" y="44090"/>
                              </a:cubicBezTo>
                              <a:cubicBezTo>
                                <a:pt x="361968" y="45355"/>
                                <a:pt x="359792" y="47048"/>
                                <a:pt x="357857" y="49169"/>
                              </a:cubicBezTo>
                              <a:cubicBezTo>
                                <a:pt x="355922" y="51290"/>
                                <a:pt x="354322" y="53727"/>
                                <a:pt x="353057" y="56480"/>
                              </a:cubicBezTo>
                              <a:cubicBezTo>
                                <a:pt x="351792" y="59234"/>
                                <a:pt x="351048" y="62061"/>
                                <a:pt x="350825" y="64964"/>
                              </a:cubicBezTo>
                              <a:lnTo>
                                <a:pt x="391790" y="75121"/>
                              </a:lnTo>
                              <a:cubicBezTo>
                                <a:pt x="391790" y="74749"/>
                                <a:pt x="391846" y="74154"/>
                                <a:pt x="391957" y="73335"/>
                              </a:cubicBezTo>
                              <a:cubicBezTo>
                                <a:pt x="392069" y="72517"/>
                                <a:pt x="392162" y="71624"/>
                                <a:pt x="392236" y="70656"/>
                              </a:cubicBezTo>
                              <a:cubicBezTo>
                                <a:pt x="392311" y="69689"/>
                                <a:pt x="392367" y="68759"/>
                                <a:pt x="392404" y="67866"/>
                              </a:cubicBezTo>
                              <a:cubicBezTo>
                                <a:pt x="392441" y="66973"/>
                                <a:pt x="392460" y="66266"/>
                                <a:pt x="392460" y="65745"/>
                              </a:cubicBezTo>
                              <a:cubicBezTo>
                                <a:pt x="392460" y="63289"/>
                                <a:pt x="392218" y="60703"/>
                                <a:pt x="391734" y="57987"/>
                              </a:cubicBezTo>
                              <a:cubicBezTo>
                                <a:pt x="391250" y="55271"/>
                                <a:pt x="390264" y="52760"/>
                                <a:pt x="388776" y="50453"/>
                              </a:cubicBezTo>
                              <a:cubicBezTo>
                                <a:pt x="387288" y="48146"/>
                                <a:pt x="385186" y="46211"/>
                                <a:pt x="382469" y="44649"/>
                              </a:cubicBezTo>
                              <a:cubicBezTo>
                                <a:pt x="379753" y="43086"/>
                                <a:pt x="376200" y="42267"/>
                                <a:pt x="371810" y="42193"/>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206588689" name="TextBox 51"/>
                      <wps:cNvSpPr txBox="1"/>
                      <wps:spPr>
                        <a:xfrm>
                          <a:off x="0" y="56370"/>
                          <a:ext cx="130373" cy="133833"/>
                        </a:xfrm>
                        <a:custGeom>
                          <a:avLst/>
                          <a:gdLst/>
                          <a:ahLst/>
                          <a:cxnLst/>
                          <a:rect l="l" t="t" r="r" b="b"/>
                          <a:pathLst>
                            <a:path w="130373" h="133833">
                              <a:moveTo>
                                <a:pt x="117649" y="0"/>
                              </a:moveTo>
                              <a:cubicBezTo>
                                <a:pt x="119955" y="0"/>
                                <a:pt x="121853" y="242"/>
                                <a:pt x="123341" y="725"/>
                              </a:cubicBezTo>
                              <a:cubicBezTo>
                                <a:pt x="124830" y="1209"/>
                                <a:pt x="126299" y="2102"/>
                                <a:pt x="127750" y="3404"/>
                              </a:cubicBezTo>
                              <a:cubicBezTo>
                                <a:pt x="129201" y="4706"/>
                                <a:pt x="130076" y="7329"/>
                                <a:pt x="130373" y="11273"/>
                              </a:cubicBezTo>
                              <a:lnTo>
                                <a:pt x="130373" y="12501"/>
                              </a:lnTo>
                              <a:cubicBezTo>
                                <a:pt x="130373" y="16296"/>
                                <a:pt x="129183" y="21208"/>
                                <a:pt x="126802" y="27235"/>
                              </a:cubicBezTo>
                              <a:cubicBezTo>
                                <a:pt x="124420" y="24184"/>
                                <a:pt x="121220" y="22659"/>
                                <a:pt x="117202" y="22659"/>
                              </a:cubicBezTo>
                              <a:lnTo>
                                <a:pt x="116867" y="22659"/>
                              </a:lnTo>
                              <a:cubicBezTo>
                                <a:pt x="112626" y="22808"/>
                                <a:pt x="109314" y="23422"/>
                                <a:pt x="106933" y="24500"/>
                              </a:cubicBezTo>
                              <a:cubicBezTo>
                                <a:pt x="104552" y="25580"/>
                                <a:pt x="102487" y="26900"/>
                                <a:pt x="100738" y="28463"/>
                              </a:cubicBezTo>
                              <a:cubicBezTo>
                                <a:pt x="98989" y="30026"/>
                                <a:pt x="97296" y="31719"/>
                                <a:pt x="95659" y="33542"/>
                              </a:cubicBezTo>
                              <a:cubicBezTo>
                                <a:pt x="94022" y="35365"/>
                                <a:pt x="92571" y="37132"/>
                                <a:pt x="91306" y="38844"/>
                              </a:cubicBezTo>
                              <a:cubicBezTo>
                                <a:pt x="90041" y="40555"/>
                                <a:pt x="89018" y="42044"/>
                                <a:pt x="88236" y="43309"/>
                              </a:cubicBezTo>
                              <a:cubicBezTo>
                                <a:pt x="87455" y="44574"/>
                                <a:pt x="87064" y="45392"/>
                                <a:pt x="87064" y="45764"/>
                              </a:cubicBezTo>
                              <a:cubicBezTo>
                                <a:pt x="87064" y="47104"/>
                                <a:pt x="87864" y="48332"/>
                                <a:pt x="89464" y="49448"/>
                              </a:cubicBezTo>
                              <a:cubicBezTo>
                                <a:pt x="91064" y="50564"/>
                                <a:pt x="93073" y="51569"/>
                                <a:pt x="95492" y="52462"/>
                              </a:cubicBezTo>
                              <a:cubicBezTo>
                                <a:pt x="97910" y="53355"/>
                                <a:pt x="100589" y="54155"/>
                                <a:pt x="103528" y="54861"/>
                              </a:cubicBezTo>
                              <a:cubicBezTo>
                                <a:pt x="106468" y="55568"/>
                                <a:pt x="109277" y="56219"/>
                                <a:pt x="111956" y="56815"/>
                              </a:cubicBezTo>
                              <a:cubicBezTo>
                                <a:pt x="114412" y="57336"/>
                                <a:pt x="116681" y="57838"/>
                                <a:pt x="118765" y="58322"/>
                              </a:cubicBezTo>
                              <a:cubicBezTo>
                                <a:pt x="120848" y="58805"/>
                                <a:pt x="122262" y="59233"/>
                                <a:pt x="123006" y="59605"/>
                              </a:cubicBezTo>
                              <a:cubicBezTo>
                                <a:pt x="124346" y="60201"/>
                                <a:pt x="125443" y="61131"/>
                                <a:pt x="126299" y="62396"/>
                              </a:cubicBezTo>
                              <a:cubicBezTo>
                                <a:pt x="127155" y="63661"/>
                                <a:pt x="127787" y="65075"/>
                                <a:pt x="128197" y="66637"/>
                              </a:cubicBezTo>
                              <a:cubicBezTo>
                                <a:pt x="128606" y="68200"/>
                                <a:pt x="128885" y="69874"/>
                                <a:pt x="129034" y="71660"/>
                              </a:cubicBezTo>
                              <a:cubicBezTo>
                                <a:pt x="129183" y="73446"/>
                                <a:pt x="129257" y="76125"/>
                                <a:pt x="129257" y="79697"/>
                              </a:cubicBezTo>
                              <a:cubicBezTo>
                                <a:pt x="128141" y="88924"/>
                                <a:pt x="123155" y="98356"/>
                                <a:pt x="114300" y="107993"/>
                              </a:cubicBezTo>
                              <a:cubicBezTo>
                                <a:pt x="105445" y="117630"/>
                                <a:pt x="96310" y="124346"/>
                                <a:pt x="86897" y="128141"/>
                              </a:cubicBezTo>
                              <a:cubicBezTo>
                                <a:pt x="77484" y="131936"/>
                                <a:pt x="68424" y="133833"/>
                                <a:pt x="59717" y="133833"/>
                              </a:cubicBezTo>
                              <a:cubicBezTo>
                                <a:pt x="32035" y="131750"/>
                                <a:pt x="13767" y="120290"/>
                                <a:pt x="4911" y="99454"/>
                              </a:cubicBezTo>
                              <a:cubicBezTo>
                                <a:pt x="1637" y="91864"/>
                                <a:pt x="0" y="83827"/>
                                <a:pt x="0" y="75344"/>
                              </a:cubicBezTo>
                              <a:cubicBezTo>
                                <a:pt x="0" y="60610"/>
                                <a:pt x="4874" y="44574"/>
                                <a:pt x="14622" y="27235"/>
                              </a:cubicBezTo>
                              <a:lnTo>
                                <a:pt x="19757" y="29468"/>
                              </a:lnTo>
                              <a:cubicBezTo>
                                <a:pt x="14250" y="39960"/>
                                <a:pt x="11497" y="49969"/>
                                <a:pt x="11497" y="59494"/>
                              </a:cubicBezTo>
                              <a:cubicBezTo>
                                <a:pt x="11497" y="66861"/>
                                <a:pt x="13171" y="73930"/>
                                <a:pt x="16520" y="80702"/>
                              </a:cubicBezTo>
                              <a:cubicBezTo>
                                <a:pt x="24110" y="96329"/>
                                <a:pt x="35719" y="105668"/>
                                <a:pt x="51346" y="108719"/>
                              </a:cubicBezTo>
                              <a:cubicBezTo>
                                <a:pt x="53132" y="108793"/>
                                <a:pt x="54955" y="108905"/>
                                <a:pt x="56815" y="109053"/>
                              </a:cubicBezTo>
                              <a:cubicBezTo>
                                <a:pt x="58675" y="109202"/>
                                <a:pt x="60573" y="109277"/>
                                <a:pt x="62508" y="109277"/>
                              </a:cubicBezTo>
                              <a:cubicBezTo>
                                <a:pt x="67419" y="109277"/>
                                <a:pt x="72386" y="108570"/>
                                <a:pt x="77409" y="107156"/>
                              </a:cubicBezTo>
                              <a:cubicBezTo>
                                <a:pt x="82432" y="105742"/>
                                <a:pt x="87157" y="103733"/>
                                <a:pt x="91585" y="101128"/>
                              </a:cubicBezTo>
                              <a:cubicBezTo>
                                <a:pt x="96013" y="98524"/>
                                <a:pt x="99864" y="95417"/>
                                <a:pt x="103138" y="91808"/>
                              </a:cubicBezTo>
                              <a:cubicBezTo>
                                <a:pt x="106412" y="88199"/>
                                <a:pt x="108719" y="84162"/>
                                <a:pt x="110058" y="79697"/>
                              </a:cubicBezTo>
                              <a:cubicBezTo>
                                <a:pt x="109537" y="79623"/>
                                <a:pt x="108812" y="79492"/>
                                <a:pt x="107882" y="79306"/>
                              </a:cubicBezTo>
                              <a:cubicBezTo>
                                <a:pt x="106952" y="79120"/>
                                <a:pt x="105947" y="78934"/>
                                <a:pt x="104868" y="78748"/>
                              </a:cubicBezTo>
                              <a:cubicBezTo>
                                <a:pt x="103789" y="78562"/>
                                <a:pt x="102747" y="78376"/>
                                <a:pt x="101743" y="78190"/>
                              </a:cubicBezTo>
                              <a:cubicBezTo>
                                <a:pt x="100738" y="78004"/>
                                <a:pt x="99864" y="77837"/>
                                <a:pt x="99119" y="77688"/>
                              </a:cubicBezTo>
                              <a:cubicBezTo>
                                <a:pt x="95920" y="77167"/>
                                <a:pt x="92478" y="76535"/>
                                <a:pt x="88795" y="75790"/>
                              </a:cubicBezTo>
                              <a:cubicBezTo>
                                <a:pt x="85111" y="75046"/>
                                <a:pt x="81688" y="74060"/>
                                <a:pt x="78525" y="72832"/>
                              </a:cubicBezTo>
                              <a:cubicBezTo>
                                <a:pt x="75363" y="71605"/>
                                <a:pt x="72740" y="70079"/>
                                <a:pt x="70656" y="68256"/>
                              </a:cubicBezTo>
                              <a:cubicBezTo>
                                <a:pt x="68572" y="66433"/>
                                <a:pt x="67531" y="64182"/>
                                <a:pt x="67531" y="61503"/>
                              </a:cubicBezTo>
                              <a:cubicBezTo>
                                <a:pt x="67531" y="57931"/>
                                <a:pt x="68200" y="53931"/>
                                <a:pt x="69540" y="49504"/>
                              </a:cubicBezTo>
                              <a:cubicBezTo>
                                <a:pt x="70879" y="45076"/>
                                <a:pt x="72721" y="40593"/>
                                <a:pt x="75065" y="36053"/>
                              </a:cubicBezTo>
                              <a:cubicBezTo>
                                <a:pt x="77409" y="31514"/>
                                <a:pt x="80181" y="27086"/>
                                <a:pt x="83381" y="22770"/>
                              </a:cubicBezTo>
                              <a:cubicBezTo>
                                <a:pt x="86581" y="18454"/>
                                <a:pt x="90022" y="14603"/>
                                <a:pt x="93706" y="11218"/>
                              </a:cubicBezTo>
                              <a:cubicBezTo>
                                <a:pt x="97389" y="7832"/>
                                <a:pt x="101277" y="5116"/>
                                <a:pt x="105370" y="3069"/>
                              </a:cubicBezTo>
                              <a:cubicBezTo>
                                <a:pt x="109463" y="1023"/>
                                <a:pt x="113556" y="0"/>
                                <a:pt x="117649"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503832093" name="TextBox 50"/>
                      <wps:cNvSpPr txBox="1"/>
                      <wps:spPr>
                        <a:xfrm>
                          <a:off x="2876550" y="56370"/>
                          <a:ext cx="130374" cy="133833"/>
                        </a:xfrm>
                        <a:custGeom>
                          <a:avLst/>
                          <a:gdLst/>
                          <a:ahLst/>
                          <a:cxnLst/>
                          <a:rect l="l" t="t" r="r" b="b"/>
                          <a:pathLst>
                            <a:path w="130374" h="133833">
                              <a:moveTo>
                                <a:pt x="117649" y="0"/>
                              </a:moveTo>
                              <a:cubicBezTo>
                                <a:pt x="119956" y="0"/>
                                <a:pt x="121853" y="242"/>
                                <a:pt x="123341" y="725"/>
                              </a:cubicBezTo>
                              <a:cubicBezTo>
                                <a:pt x="124830" y="1209"/>
                                <a:pt x="126299" y="2102"/>
                                <a:pt x="127750" y="3404"/>
                              </a:cubicBezTo>
                              <a:cubicBezTo>
                                <a:pt x="129202" y="4706"/>
                                <a:pt x="130076" y="7329"/>
                                <a:pt x="130374" y="11273"/>
                              </a:cubicBezTo>
                              <a:lnTo>
                                <a:pt x="130374" y="12501"/>
                              </a:lnTo>
                              <a:cubicBezTo>
                                <a:pt x="130374" y="16296"/>
                                <a:pt x="129183" y="21208"/>
                                <a:pt x="126802" y="27235"/>
                              </a:cubicBezTo>
                              <a:cubicBezTo>
                                <a:pt x="124420" y="24184"/>
                                <a:pt x="121221" y="22659"/>
                                <a:pt x="117202" y="22659"/>
                              </a:cubicBezTo>
                              <a:lnTo>
                                <a:pt x="116867" y="22659"/>
                              </a:lnTo>
                              <a:cubicBezTo>
                                <a:pt x="112626" y="22808"/>
                                <a:pt x="109314" y="23422"/>
                                <a:pt x="106933" y="24500"/>
                              </a:cubicBezTo>
                              <a:cubicBezTo>
                                <a:pt x="104552" y="25580"/>
                                <a:pt x="102487" y="26900"/>
                                <a:pt x="100738" y="28463"/>
                              </a:cubicBezTo>
                              <a:cubicBezTo>
                                <a:pt x="98989" y="30026"/>
                                <a:pt x="97296" y="31719"/>
                                <a:pt x="95659" y="33542"/>
                              </a:cubicBezTo>
                              <a:cubicBezTo>
                                <a:pt x="94022" y="35365"/>
                                <a:pt x="92571" y="37132"/>
                                <a:pt x="91306" y="38844"/>
                              </a:cubicBezTo>
                              <a:cubicBezTo>
                                <a:pt x="90041" y="40555"/>
                                <a:pt x="89018" y="42044"/>
                                <a:pt x="88237" y="43309"/>
                              </a:cubicBezTo>
                              <a:cubicBezTo>
                                <a:pt x="87455" y="44574"/>
                                <a:pt x="87065" y="45392"/>
                                <a:pt x="87065" y="45764"/>
                              </a:cubicBezTo>
                              <a:cubicBezTo>
                                <a:pt x="87065" y="47104"/>
                                <a:pt x="87864" y="48332"/>
                                <a:pt x="89464" y="49448"/>
                              </a:cubicBezTo>
                              <a:cubicBezTo>
                                <a:pt x="91064" y="50564"/>
                                <a:pt x="93073" y="51569"/>
                                <a:pt x="95492" y="52462"/>
                              </a:cubicBezTo>
                              <a:cubicBezTo>
                                <a:pt x="97910" y="53355"/>
                                <a:pt x="100589" y="54155"/>
                                <a:pt x="103529" y="54861"/>
                              </a:cubicBezTo>
                              <a:cubicBezTo>
                                <a:pt x="106468" y="55568"/>
                                <a:pt x="109277" y="56219"/>
                                <a:pt x="111956" y="56815"/>
                              </a:cubicBezTo>
                              <a:cubicBezTo>
                                <a:pt x="114412" y="57336"/>
                                <a:pt x="116681" y="57838"/>
                                <a:pt x="118765" y="58322"/>
                              </a:cubicBezTo>
                              <a:cubicBezTo>
                                <a:pt x="120849" y="58805"/>
                                <a:pt x="122262" y="59233"/>
                                <a:pt x="123007" y="59605"/>
                              </a:cubicBezTo>
                              <a:cubicBezTo>
                                <a:pt x="124346" y="60201"/>
                                <a:pt x="125444" y="61131"/>
                                <a:pt x="126299" y="62396"/>
                              </a:cubicBezTo>
                              <a:cubicBezTo>
                                <a:pt x="127155" y="63661"/>
                                <a:pt x="127788" y="65075"/>
                                <a:pt x="128197" y="66637"/>
                              </a:cubicBezTo>
                              <a:cubicBezTo>
                                <a:pt x="128606" y="68200"/>
                                <a:pt x="128885" y="69874"/>
                                <a:pt x="129034" y="71660"/>
                              </a:cubicBezTo>
                              <a:cubicBezTo>
                                <a:pt x="129183" y="73446"/>
                                <a:pt x="129257" y="76125"/>
                                <a:pt x="129257" y="79697"/>
                              </a:cubicBezTo>
                              <a:cubicBezTo>
                                <a:pt x="128141" y="88924"/>
                                <a:pt x="123155" y="98356"/>
                                <a:pt x="114300" y="107993"/>
                              </a:cubicBezTo>
                              <a:cubicBezTo>
                                <a:pt x="105445" y="117630"/>
                                <a:pt x="96310" y="124346"/>
                                <a:pt x="86897" y="128141"/>
                              </a:cubicBezTo>
                              <a:cubicBezTo>
                                <a:pt x="77484" y="131936"/>
                                <a:pt x="68424" y="133833"/>
                                <a:pt x="59717" y="133833"/>
                              </a:cubicBezTo>
                              <a:cubicBezTo>
                                <a:pt x="32035" y="131750"/>
                                <a:pt x="13767" y="120290"/>
                                <a:pt x="4911" y="99454"/>
                              </a:cubicBezTo>
                              <a:cubicBezTo>
                                <a:pt x="1637" y="91864"/>
                                <a:pt x="0" y="83827"/>
                                <a:pt x="0" y="75344"/>
                              </a:cubicBezTo>
                              <a:cubicBezTo>
                                <a:pt x="0" y="60610"/>
                                <a:pt x="4874" y="44574"/>
                                <a:pt x="14622" y="27235"/>
                              </a:cubicBezTo>
                              <a:lnTo>
                                <a:pt x="19757" y="29468"/>
                              </a:lnTo>
                              <a:cubicBezTo>
                                <a:pt x="14250" y="39960"/>
                                <a:pt x="11497" y="49969"/>
                                <a:pt x="11497" y="59494"/>
                              </a:cubicBezTo>
                              <a:cubicBezTo>
                                <a:pt x="11497" y="66861"/>
                                <a:pt x="13171" y="73930"/>
                                <a:pt x="16520" y="80702"/>
                              </a:cubicBezTo>
                              <a:cubicBezTo>
                                <a:pt x="24110" y="96329"/>
                                <a:pt x="35719" y="105668"/>
                                <a:pt x="51346" y="108719"/>
                              </a:cubicBezTo>
                              <a:cubicBezTo>
                                <a:pt x="53132" y="108793"/>
                                <a:pt x="54955" y="108905"/>
                                <a:pt x="56815" y="109053"/>
                              </a:cubicBezTo>
                              <a:cubicBezTo>
                                <a:pt x="58676" y="109202"/>
                                <a:pt x="60573" y="109277"/>
                                <a:pt x="62508" y="109277"/>
                              </a:cubicBezTo>
                              <a:cubicBezTo>
                                <a:pt x="67419" y="109277"/>
                                <a:pt x="72386" y="108570"/>
                                <a:pt x="77409" y="107156"/>
                              </a:cubicBezTo>
                              <a:cubicBezTo>
                                <a:pt x="82432" y="105742"/>
                                <a:pt x="87158" y="103733"/>
                                <a:pt x="91585" y="101128"/>
                              </a:cubicBezTo>
                              <a:cubicBezTo>
                                <a:pt x="96013" y="98524"/>
                                <a:pt x="99864" y="95417"/>
                                <a:pt x="103138" y="91808"/>
                              </a:cubicBezTo>
                              <a:cubicBezTo>
                                <a:pt x="106412" y="88199"/>
                                <a:pt x="108719" y="84162"/>
                                <a:pt x="110058" y="79697"/>
                              </a:cubicBezTo>
                              <a:cubicBezTo>
                                <a:pt x="109538" y="79623"/>
                                <a:pt x="108812" y="79492"/>
                                <a:pt x="107882" y="79306"/>
                              </a:cubicBezTo>
                              <a:cubicBezTo>
                                <a:pt x="106952" y="79120"/>
                                <a:pt x="105947" y="78934"/>
                                <a:pt x="104868" y="78748"/>
                              </a:cubicBezTo>
                              <a:cubicBezTo>
                                <a:pt x="103789" y="78562"/>
                                <a:pt x="102747" y="78376"/>
                                <a:pt x="101743" y="78190"/>
                              </a:cubicBezTo>
                              <a:cubicBezTo>
                                <a:pt x="100738" y="78004"/>
                                <a:pt x="99864" y="77837"/>
                                <a:pt x="99120" y="77688"/>
                              </a:cubicBezTo>
                              <a:cubicBezTo>
                                <a:pt x="95920" y="77167"/>
                                <a:pt x="92478" y="76535"/>
                                <a:pt x="88795" y="75790"/>
                              </a:cubicBezTo>
                              <a:cubicBezTo>
                                <a:pt x="85111" y="75046"/>
                                <a:pt x="81688" y="74060"/>
                                <a:pt x="78526" y="72832"/>
                              </a:cubicBezTo>
                              <a:cubicBezTo>
                                <a:pt x="75363" y="71605"/>
                                <a:pt x="72740" y="70079"/>
                                <a:pt x="70656" y="68256"/>
                              </a:cubicBezTo>
                              <a:cubicBezTo>
                                <a:pt x="68573" y="66433"/>
                                <a:pt x="67531" y="64182"/>
                                <a:pt x="67531" y="61503"/>
                              </a:cubicBezTo>
                              <a:cubicBezTo>
                                <a:pt x="67531" y="57931"/>
                                <a:pt x="68201" y="53931"/>
                                <a:pt x="69540" y="49504"/>
                              </a:cubicBezTo>
                              <a:cubicBezTo>
                                <a:pt x="70879" y="45076"/>
                                <a:pt x="72721" y="40593"/>
                                <a:pt x="75065" y="36053"/>
                              </a:cubicBezTo>
                              <a:cubicBezTo>
                                <a:pt x="77409" y="31514"/>
                                <a:pt x="80181" y="27086"/>
                                <a:pt x="83381" y="22770"/>
                              </a:cubicBezTo>
                              <a:cubicBezTo>
                                <a:pt x="86581" y="18454"/>
                                <a:pt x="90022" y="14603"/>
                                <a:pt x="93706" y="11218"/>
                              </a:cubicBezTo>
                              <a:cubicBezTo>
                                <a:pt x="97389" y="7832"/>
                                <a:pt x="101278" y="5116"/>
                                <a:pt x="105370" y="3069"/>
                              </a:cubicBezTo>
                              <a:cubicBezTo>
                                <a:pt x="109463" y="1023"/>
                                <a:pt x="113556" y="0"/>
                                <a:pt x="117649"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26350576" name="TextBox 49"/>
                      <wps:cNvSpPr txBox="1"/>
                      <wps:spPr>
                        <a:xfrm>
                          <a:off x="130634" y="64071"/>
                          <a:ext cx="84497" cy="128364"/>
                        </a:xfrm>
                        <a:custGeom>
                          <a:avLst/>
                          <a:gdLst/>
                          <a:ahLst/>
                          <a:cxnLst/>
                          <a:rect l="l" t="t" r="r" b="b"/>
                          <a:pathLst>
                            <a:path w="84497" h="128364">
                              <a:moveTo>
                                <a:pt x="70098" y="0"/>
                              </a:moveTo>
                              <a:cubicBezTo>
                                <a:pt x="74786" y="7664"/>
                                <a:pt x="78358" y="16203"/>
                                <a:pt x="80813" y="25617"/>
                              </a:cubicBezTo>
                              <a:cubicBezTo>
                                <a:pt x="83269" y="35030"/>
                                <a:pt x="84497" y="44648"/>
                                <a:pt x="84497" y="54471"/>
                              </a:cubicBezTo>
                              <a:cubicBezTo>
                                <a:pt x="84497" y="59382"/>
                                <a:pt x="83976" y="64610"/>
                                <a:pt x="82934" y="70153"/>
                              </a:cubicBezTo>
                              <a:cubicBezTo>
                                <a:pt x="81892" y="75697"/>
                                <a:pt x="80348" y="81204"/>
                                <a:pt x="78302" y="86673"/>
                              </a:cubicBezTo>
                              <a:cubicBezTo>
                                <a:pt x="76256" y="92143"/>
                                <a:pt x="73726" y="97389"/>
                                <a:pt x="70712" y="102412"/>
                              </a:cubicBezTo>
                              <a:cubicBezTo>
                                <a:pt x="67698" y="107435"/>
                                <a:pt x="64182" y="111862"/>
                                <a:pt x="60164" y="115695"/>
                              </a:cubicBezTo>
                              <a:cubicBezTo>
                                <a:pt x="56145" y="119527"/>
                                <a:pt x="51662" y="122597"/>
                                <a:pt x="46713" y="124904"/>
                              </a:cubicBezTo>
                              <a:cubicBezTo>
                                <a:pt x="41765" y="127210"/>
                                <a:pt x="36351" y="128364"/>
                                <a:pt x="30472" y="128364"/>
                              </a:cubicBezTo>
                              <a:cubicBezTo>
                                <a:pt x="18268" y="127694"/>
                                <a:pt x="8111" y="122039"/>
                                <a:pt x="0" y="111397"/>
                              </a:cubicBezTo>
                              <a:cubicBezTo>
                                <a:pt x="2083" y="111546"/>
                                <a:pt x="4093" y="111621"/>
                                <a:pt x="6027" y="111621"/>
                              </a:cubicBezTo>
                              <a:cubicBezTo>
                                <a:pt x="11832" y="111621"/>
                                <a:pt x="17487" y="110876"/>
                                <a:pt x="22994" y="109388"/>
                              </a:cubicBezTo>
                              <a:cubicBezTo>
                                <a:pt x="30286" y="107453"/>
                                <a:pt x="36742" y="104328"/>
                                <a:pt x="42360" y="100012"/>
                              </a:cubicBezTo>
                              <a:cubicBezTo>
                                <a:pt x="47978" y="95696"/>
                                <a:pt x="52499" y="90320"/>
                                <a:pt x="55922" y="83883"/>
                              </a:cubicBezTo>
                              <a:cubicBezTo>
                                <a:pt x="59345" y="77446"/>
                                <a:pt x="61057" y="70098"/>
                                <a:pt x="61057" y="61838"/>
                              </a:cubicBezTo>
                              <a:cubicBezTo>
                                <a:pt x="61057" y="54843"/>
                                <a:pt x="59996" y="47308"/>
                                <a:pt x="57875" y="39234"/>
                              </a:cubicBezTo>
                              <a:cubicBezTo>
                                <a:pt x="55755" y="31160"/>
                                <a:pt x="52648" y="22547"/>
                                <a:pt x="48555" y="13394"/>
                              </a:cubicBezTo>
                              <a:lnTo>
                                <a:pt x="7009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270871911" name="TextBox 48"/>
                      <wps:cNvSpPr txBox="1"/>
                      <wps:spPr>
                        <a:xfrm>
                          <a:off x="2276922" y="67867"/>
                          <a:ext cx="217958" cy="133275"/>
                        </a:xfrm>
                        <a:custGeom>
                          <a:avLst/>
                          <a:gdLst/>
                          <a:ahLst/>
                          <a:cxnLst/>
                          <a:rect l="l" t="t" r="r" b="b"/>
                          <a:pathLst>
                            <a:path w="217958" h="133275">
                              <a:moveTo>
                                <a:pt x="195746" y="0"/>
                              </a:moveTo>
                              <a:lnTo>
                                <a:pt x="217958" y="0"/>
                              </a:lnTo>
                              <a:lnTo>
                                <a:pt x="217958" y="72888"/>
                              </a:lnTo>
                              <a:lnTo>
                                <a:pt x="152586" y="72888"/>
                              </a:lnTo>
                              <a:lnTo>
                                <a:pt x="146856" y="72888"/>
                              </a:lnTo>
                              <a:lnTo>
                                <a:pt x="130373" y="72888"/>
                              </a:lnTo>
                              <a:lnTo>
                                <a:pt x="130373" y="73781"/>
                              </a:lnTo>
                              <a:cubicBezTo>
                                <a:pt x="130373" y="80032"/>
                                <a:pt x="129592" y="85799"/>
                                <a:pt x="128029" y="91082"/>
                              </a:cubicBezTo>
                              <a:cubicBezTo>
                                <a:pt x="126317" y="96663"/>
                                <a:pt x="121536" y="103231"/>
                                <a:pt x="113686" y="110784"/>
                              </a:cubicBezTo>
                              <a:cubicBezTo>
                                <a:pt x="105835" y="118337"/>
                                <a:pt x="96849" y="124122"/>
                                <a:pt x="86729" y="128141"/>
                              </a:cubicBezTo>
                              <a:cubicBezTo>
                                <a:pt x="78023" y="131564"/>
                                <a:pt x="68498" y="133275"/>
                                <a:pt x="58154" y="133275"/>
                              </a:cubicBezTo>
                              <a:cubicBezTo>
                                <a:pt x="56443" y="133275"/>
                                <a:pt x="54694" y="133238"/>
                                <a:pt x="52908" y="133164"/>
                              </a:cubicBezTo>
                              <a:cubicBezTo>
                                <a:pt x="28426" y="129592"/>
                                <a:pt x="12203" y="118616"/>
                                <a:pt x="4241" y="100235"/>
                              </a:cubicBezTo>
                              <a:cubicBezTo>
                                <a:pt x="1413" y="93761"/>
                                <a:pt x="0" y="86804"/>
                                <a:pt x="0" y="79362"/>
                              </a:cubicBezTo>
                              <a:cubicBezTo>
                                <a:pt x="0" y="65447"/>
                                <a:pt x="4799" y="49783"/>
                                <a:pt x="14399" y="32370"/>
                              </a:cubicBezTo>
                              <a:lnTo>
                                <a:pt x="19533" y="34602"/>
                              </a:lnTo>
                              <a:cubicBezTo>
                                <a:pt x="14920" y="45839"/>
                                <a:pt x="12613" y="55922"/>
                                <a:pt x="12613" y="64851"/>
                              </a:cubicBezTo>
                              <a:cubicBezTo>
                                <a:pt x="12613" y="72442"/>
                                <a:pt x="14324" y="79213"/>
                                <a:pt x="17747" y="85167"/>
                              </a:cubicBezTo>
                              <a:cubicBezTo>
                                <a:pt x="25040" y="98115"/>
                                <a:pt x="36686" y="105891"/>
                                <a:pt x="52685" y="108495"/>
                              </a:cubicBezTo>
                              <a:lnTo>
                                <a:pt x="52685" y="108384"/>
                              </a:lnTo>
                              <a:cubicBezTo>
                                <a:pt x="52982" y="108458"/>
                                <a:pt x="53280" y="108533"/>
                                <a:pt x="53578" y="108607"/>
                              </a:cubicBezTo>
                              <a:cubicBezTo>
                                <a:pt x="56405" y="108979"/>
                                <a:pt x="59382" y="109202"/>
                                <a:pt x="62507" y="109277"/>
                              </a:cubicBezTo>
                              <a:cubicBezTo>
                                <a:pt x="63177" y="109277"/>
                                <a:pt x="63772" y="109388"/>
                                <a:pt x="64293" y="109612"/>
                              </a:cubicBezTo>
                              <a:cubicBezTo>
                                <a:pt x="66228" y="109537"/>
                                <a:pt x="68237" y="109351"/>
                                <a:pt x="70321" y="109053"/>
                              </a:cubicBezTo>
                              <a:cubicBezTo>
                                <a:pt x="76497" y="108309"/>
                                <a:pt x="82320" y="106728"/>
                                <a:pt x="87790" y="104310"/>
                              </a:cubicBezTo>
                              <a:cubicBezTo>
                                <a:pt x="93259" y="101891"/>
                                <a:pt x="98059" y="98728"/>
                                <a:pt x="102189" y="94822"/>
                              </a:cubicBezTo>
                              <a:cubicBezTo>
                                <a:pt x="106319" y="90915"/>
                                <a:pt x="109165" y="86469"/>
                                <a:pt x="110728" y="81483"/>
                              </a:cubicBezTo>
                              <a:cubicBezTo>
                                <a:pt x="108942" y="79251"/>
                                <a:pt x="106747" y="77520"/>
                                <a:pt x="104142" y="76293"/>
                              </a:cubicBezTo>
                              <a:cubicBezTo>
                                <a:pt x="101538" y="75065"/>
                                <a:pt x="98710" y="74190"/>
                                <a:pt x="95659" y="73670"/>
                              </a:cubicBezTo>
                              <a:cubicBezTo>
                                <a:pt x="92608" y="73149"/>
                                <a:pt x="89520" y="72870"/>
                                <a:pt x="86394" y="72832"/>
                              </a:cubicBezTo>
                              <a:cubicBezTo>
                                <a:pt x="83269" y="72795"/>
                                <a:pt x="80292" y="72777"/>
                                <a:pt x="77465" y="72777"/>
                              </a:cubicBezTo>
                              <a:lnTo>
                                <a:pt x="84497" y="48890"/>
                              </a:lnTo>
                              <a:lnTo>
                                <a:pt x="146856" y="48890"/>
                              </a:lnTo>
                              <a:lnTo>
                                <a:pt x="152586" y="48890"/>
                              </a:lnTo>
                              <a:lnTo>
                                <a:pt x="195746" y="48890"/>
                              </a:lnTo>
                              <a:lnTo>
                                <a:pt x="195746"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005837762" name="TextBox 47"/>
                      <wps:cNvSpPr txBox="1"/>
                      <wps:spPr>
                        <a:xfrm>
                          <a:off x="3044577" y="139193"/>
                          <a:ext cx="670" cy="223"/>
                        </a:xfrm>
                        <a:custGeom>
                          <a:avLst/>
                          <a:gdLst/>
                          <a:ahLst/>
                          <a:cxnLst/>
                          <a:rect l="l" t="t" r="r" b="b"/>
                          <a:pathLst>
                            <a:path w="670" h="223">
                              <a:moveTo>
                                <a:pt x="0" y="0"/>
                              </a:moveTo>
                              <a:lnTo>
                                <a:pt x="619" y="171"/>
                              </a:lnTo>
                              <a:lnTo>
                                <a:pt x="670" y="223"/>
                              </a:lnTo>
                              <a:lnTo>
                                <a:pt x="0"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638131294" name="TextBox 46"/>
                      <wps:cNvSpPr txBox="1"/>
                      <wps:spPr>
                        <a:xfrm>
                          <a:off x="864170" y="158837"/>
                          <a:ext cx="38510" cy="38956"/>
                        </a:xfrm>
                        <a:custGeom>
                          <a:avLst/>
                          <a:gdLst/>
                          <a:ahLst/>
                          <a:cxnLst/>
                          <a:rect l="l" t="t" r="r" b="b"/>
                          <a:pathLst>
                            <a:path w="38510" h="38956">
                              <a:moveTo>
                                <a:pt x="19423" y="0"/>
                              </a:moveTo>
                              <a:lnTo>
                                <a:pt x="38510" y="19310"/>
                              </a:lnTo>
                              <a:cubicBezTo>
                                <a:pt x="36649" y="21171"/>
                                <a:pt x="34938" y="22901"/>
                                <a:pt x="33375" y="24501"/>
                              </a:cubicBezTo>
                              <a:cubicBezTo>
                                <a:pt x="31812" y="26101"/>
                                <a:pt x="30287" y="27682"/>
                                <a:pt x="28799" y="29245"/>
                              </a:cubicBezTo>
                              <a:cubicBezTo>
                                <a:pt x="27310" y="30807"/>
                                <a:pt x="25804" y="32370"/>
                                <a:pt x="24278" y="33933"/>
                              </a:cubicBezTo>
                              <a:cubicBezTo>
                                <a:pt x="22753" y="35495"/>
                                <a:pt x="21134" y="37170"/>
                                <a:pt x="19423" y="38956"/>
                              </a:cubicBezTo>
                              <a:cubicBezTo>
                                <a:pt x="17562" y="37095"/>
                                <a:pt x="15832" y="35347"/>
                                <a:pt x="14232" y="33709"/>
                              </a:cubicBezTo>
                              <a:cubicBezTo>
                                <a:pt x="12632" y="32072"/>
                                <a:pt x="11070" y="30491"/>
                                <a:pt x="9544" y="28966"/>
                              </a:cubicBezTo>
                              <a:cubicBezTo>
                                <a:pt x="8019" y="27440"/>
                                <a:pt x="6493" y="25896"/>
                                <a:pt x="4968" y="24333"/>
                              </a:cubicBezTo>
                              <a:cubicBezTo>
                                <a:pt x="3442" y="22771"/>
                                <a:pt x="1786" y="21096"/>
                                <a:pt x="0" y="19310"/>
                              </a:cubicBezTo>
                              <a:lnTo>
                                <a:pt x="19423"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325348432" name="TextBox 45"/>
                      <wps:cNvSpPr txBox="1"/>
                      <wps:spPr>
                        <a:xfrm>
                          <a:off x="768660" y="159953"/>
                          <a:ext cx="76460" cy="38956"/>
                        </a:xfrm>
                        <a:custGeom>
                          <a:avLst/>
                          <a:gdLst/>
                          <a:ahLst/>
                          <a:cxnLst/>
                          <a:rect l="l" t="t" r="r" b="b"/>
                          <a:pathLst>
                            <a:path w="76460" h="38956">
                              <a:moveTo>
                                <a:pt x="19422" y="0"/>
                              </a:moveTo>
                              <a:lnTo>
                                <a:pt x="38233" y="19031"/>
                              </a:lnTo>
                              <a:lnTo>
                                <a:pt x="57373" y="0"/>
                              </a:lnTo>
                              <a:lnTo>
                                <a:pt x="76460" y="19310"/>
                              </a:lnTo>
                              <a:cubicBezTo>
                                <a:pt x="74600" y="21171"/>
                                <a:pt x="72889" y="22901"/>
                                <a:pt x="71326" y="24501"/>
                              </a:cubicBezTo>
                              <a:cubicBezTo>
                                <a:pt x="69763" y="26101"/>
                                <a:pt x="68238" y="27682"/>
                                <a:pt x="66749" y="29245"/>
                              </a:cubicBezTo>
                              <a:cubicBezTo>
                                <a:pt x="65261" y="30807"/>
                                <a:pt x="63754" y="32370"/>
                                <a:pt x="62229" y="33933"/>
                              </a:cubicBezTo>
                              <a:cubicBezTo>
                                <a:pt x="60703" y="35496"/>
                                <a:pt x="59085" y="37170"/>
                                <a:pt x="57373" y="38956"/>
                              </a:cubicBezTo>
                              <a:cubicBezTo>
                                <a:pt x="55513" y="37095"/>
                                <a:pt x="53783" y="35347"/>
                                <a:pt x="52183" y="33710"/>
                              </a:cubicBezTo>
                              <a:cubicBezTo>
                                <a:pt x="50583" y="32073"/>
                                <a:pt x="49020" y="30491"/>
                                <a:pt x="47495" y="28966"/>
                              </a:cubicBezTo>
                              <a:cubicBezTo>
                                <a:pt x="45969" y="27440"/>
                                <a:pt x="44444" y="25896"/>
                                <a:pt x="42918" y="24333"/>
                              </a:cubicBezTo>
                              <a:lnTo>
                                <a:pt x="38230" y="19593"/>
                              </a:lnTo>
                              <a:lnTo>
                                <a:pt x="33375" y="24501"/>
                              </a:lnTo>
                              <a:cubicBezTo>
                                <a:pt x="31812" y="26101"/>
                                <a:pt x="30287" y="27682"/>
                                <a:pt x="28798"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3"/>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449654269" name="TextBox 44"/>
                      <wps:cNvSpPr txBox="1"/>
                      <wps:spPr>
                        <a:xfrm>
                          <a:off x="1997385" y="159953"/>
                          <a:ext cx="76460" cy="38956"/>
                        </a:xfrm>
                        <a:custGeom>
                          <a:avLst/>
                          <a:gdLst/>
                          <a:ahLst/>
                          <a:cxnLst/>
                          <a:rect l="l" t="t" r="r" b="b"/>
                          <a:pathLst>
                            <a:path w="76460" h="38956">
                              <a:moveTo>
                                <a:pt x="19422" y="0"/>
                              </a:moveTo>
                              <a:lnTo>
                                <a:pt x="38233" y="19031"/>
                              </a:lnTo>
                              <a:lnTo>
                                <a:pt x="57373" y="0"/>
                              </a:lnTo>
                              <a:lnTo>
                                <a:pt x="76460" y="19310"/>
                              </a:lnTo>
                              <a:cubicBezTo>
                                <a:pt x="74600" y="21171"/>
                                <a:pt x="72889" y="22901"/>
                                <a:pt x="71326" y="24501"/>
                              </a:cubicBezTo>
                              <a:cubicBezTo>
                                <a:pt x="69763" y="26101"/>
                                <a:pt x="68238" y="27682"/>
                                <a:pt x="66749" y="29245"/>
                              </a:cubicBezTo>
                              <a:cubicBezTo>
                                <a:pt x="65261" y="30807"/>
                                <a:pt x="63754" y="32370"/>
                                <a:pt x="62229" y="33933"/>
                              </a:cubicBezTo>
                              <a:cubicBezTo>
                                <a:pt x="60703" y="35496"/>
                                <a:pt x="59085" y="37170"/>
                                <a:pt x="57373" y="38956"/>
                              </a:cubicBezTo>
                              <a:cubicBezTo>
                                <a:pt x="55513" y="37095"/>
                                <a:pt x="53783" y="35347"/>
                                <a:pt x="52183" y="33710"/>
                              </a:cubicBezTo>
                              <a:cubicBezTo>
                                <a:pt x="50583" y="32073"/>
                                <a:pt x="49020" y="30491"/>
                                <a:pt x="47495" y="28966"/>
                              </a:cubicBezTo>
                              <a:cubicBezTo>
                                <a:pt x="45969" y="27440"/>
                                <a:pt x="44444" y="25896"/>
                                <a:pt x="42918" y="24333"/>
                              </a:cubicBezTo>
                              <a:lnTo>
                                <a:pt x="38230" y="19593"/>
                              </a:lnTo>
                              <a:lnTo>
                                <a:pt x="33375" y="24501"/>
                              </a:lnTo>
                              <a:cubicBezTo>
                                <a:pt x="31812" y="26101"/>
                                <a:pt x="30287" y="27682"/>
                                <a:pt x="28798"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3"/>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329484237" name="TextBox 43"/>
                      <wps:cNvSpPr txBox="1"/>
                      <wps:spPr>
                        <a:xfrm>
                          <a:off x="316706" y="162410"/>
                          <a:ext cx="38509" cy="38955"/>
                        </a:xfrm>
                        <a:custGeom>
                          <a:avLst/>
                          <a:gdLst/>
                          <a:ahLst/>
                          <a:cxnLst/>
                          <a:rect l="l" t="t" r="r" b="b"/>
                          <a:pathLst>
                            <a:path w="38509" h="38955">
                              <a:moveTo>
                                <a:pt x="19422" y="0"/>
                              </a:moveTo>
                              <a:lnTo>
                                <a:pt x="38509" y="19310"/>
                              </a:lnTo>
                              <a:cubicBezTo>
                                <a:pt x="36649" y="21171"/>
                                <a:pt x="34938" y="22901"/>
                                <a:pt x="33375" y="24501"/>
                              </a:cubicBezTo>
                              <a:cubicBezTo>
                                <a:pt x="31812" y="26100"/>
                                <a:pt x="30287" y="27682"/>
                                <a:pt x="28798" y="29244"/>
                              </a:cubicBezTo>
                              <a:cubicBezTo>
                                <a:pt x="27310" y="30807"/>
                                <a:pt x="25803" y="32370"/>
                                <a:pt x="24278"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735050921" name="TextBox 42"/>
                      <wps:cNvSpPr txBox="1"/>
                      <wps:spPr>
                        <a:xfrm>
                          <a:off x="2602706" y="162410"/>
                          <a:ext cx="38510" cy="38955"/>
                        </a:xfrm>
                        <a:custGeom>
                          <a:avLst/>
                          <a:gdLst/>
                          <a:ahLst/>
                          <a:cxnLst/>
                          <a:rect l="l" t="t" r="r" b="b"/>
                          <a:pathLst>
                            <a:path w="38510" h="38955">
                              <a:moveTo>
                                <a:pt x="19422" y="0"/>
                              </a:moveTo>
                              <a:lnTo>
                                <a:pt x="38510" y="19310"/>
                              </a:lnTo>
                              <a:cubicBezTo>
                                <a:pt x="36649" y="21171"/>
                                <a:pt x="34938" y="22901"/>
                                <a:pt x="33375" y="24501"/>
                              </a:cubicBezTo>
                              <a:cubicBezTo>
                                <a:pt x="31812" y="26100"/>
                                <a:pt x="30287" y="27682"/>
                                <a:pt x="28799" y="29244"/>
                              </a:cubicBezTo>
                              <a:cubicBezTo>
                                <a:pt x="27310" y="30807"/>
                                <a:pt x="25803" y="32370"/>
                                <a:pt x="24278"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81428473" name="TextBox 40"/>
                      <wps:cNvSpPr txBox="1"/>
                      <wps:spPr>
                        <a:xfrm>
                          <a:off x="25338" y="205719"/>
                          <a:ext cx="76460" cy="38955"/>
                        </a:xfrm>
                        <a:custGeom>
                          <a:avLst/>
                          <a:gdLst/>
                          <a:ahLst/>
                          <a:cxnLst/>
                          <a:rect l="l" t="t" r="r" b="b"/>
                          <a:pathLst>
                            <a:path w="76460" h="38955">
                              <a:moveTo>
                                <a:pt x="19422" y="0"/>
                              </a:moveTo>
                              <a:lnTo>
                                <a:pt x="38233" y="19030"/>
                              </a:lnTo>
                              <a:lnTo>
                                <a:pt x="57373" y="0"/>
                              </a:lnTo>
                              <a:lnTo>
                                <a:pt x="76460" y="19310"/>
                              </a:lnTo>
                              <a:cubicBezTo>
                                <a:pt x="74600" y="21170"/>
                                <a:pt x="72888" y="22901"/>
                                <a:pt x="71326" y="24501"/>
                              </a:cubicBezTo>
                              <a:cubicBezTo>
                                <a:pt x="69763" y="26100"/>
                                <a:pt x="68238" y="27682"/>
                                <a:pt x="66749" y="29244"/>
                              </a:cubicBezTo>
                              <a:cubicBezTo>
                                <a:pt x="65261" y="30807"/>
                                <a:pt x="63754" y="32370"/>
                                <a:pt x="62229" y="33933"/>
                              </a:cubicBezTo>
                              <a:cubicBezTo>
                                <a:pt x="60703" y="35495"/>
                                <a:pt x="59085" y="37170"/>
                                <a:pt x="57373" y="38955"/>
                              </a:cubicBezTo>
                              <a:cubicBezTo>
                                <a:pt x="55513" y="37095"/>
                                <a:pt x="53783" y="35346"/>
                                <a:pt x="52183" y="33709"/>
                              </a:cubicBezTo>
                              <a:cubicBezTo>
                                <a:pt x="50583" y="32072"/>
                                <a:pt x="49020" y="30491"/>
                                <a:pt x="47495" y="28965"/>
                              </a:cubicBezTo>
                              <a:cubicBezTo>
                                <a:pt x="45969" y="27440"/>
                                <a:pt x="44444" y="25896"/>
                                <a:pt x="42918" y="24333"/>
                              </a:cubicBezTo>
                              <a:lnTo>
                                <a:pt x="38230" y="19592"/>
                              </a:lnTo>
                              <a:lnTo>
                                <a:pt x="33375" y="24501"/>
                              </a:lnTo>
                              <a:cubicBezTo>
                                <a:pt x="31812" y="26100"/>
                                <a:pt x="30286" y="27682"/>
                                <a:pt x="28798" y="29244"/>
                              </a:cubicBezTo>
                              <a:cubicBezTo>
                                <a:pt x="27310" y="30807"/>
                                <a:pt x="25803" y="32370"/>
                                <a:pt x="24277"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883475443" name="TextBox 39"/>
                      <wps:cNvSpPr txBox="1"/>
                      <wps:spPr>
                        <a:xfrm>
                          <a:off x="2300474" y="215205"/>
                          <a:ext cx="76460" cy="38956"/>
                        </a:xfrm>
                        <a:custGeom>
                          <a:avLst/>
                          <a:gdLst/>
                          <a:ahLst/>
                          <a:cxnLst/>
                          <a:rect l="l" t="t" r="r" b="b"/>
                          <a:pathLst>
                            <a:path w="76460" h="38956">
                              <a:moveTo>
                                <a:pt x="19422" y="0"/>
                              </a:moveTo>
                              <a:lnTo>
                                <a:pt x="38232" y="19031"/>
                              </a:lnTo>
                              <a:lnTo>
                                <a:pt x="57373" y="0"/>
                              </a:lnTo>
                              <a:lnTo>
                                <a:pt x="76460" y="19311"/>
                              </a:lnTo>
                              <a:cubicBezTo>
                                <a:pt x="74600" y="21171"/>
                                <a:pt x="72888" y="22901"/>
                                <a:pt x="71325" y="24501"/>
                              </a:cubicBezTo>
                              <a:cubicBezTo>
                                <a:pt x="69763" y="26101"/>
                                <a:pt x="68237" y="27683"/>
                                <a:pt x="66749" y="29245"/>
                              </a:cubicBezTo>
                              <a:cubicBezTo>
                                <a:pt x="65261" y="30808"/>
                                <a:pt x="63754" y="32371"/>
                                <a:pt x="62228" y="33933"/>
                              </a:cubicBezTo>
                              <a:cubicBezTo>
                                <a:pt x="60703" y="35496"/>
                                <a:pt x="59084" y="37170"/>
                                <a:pt x="57373" y="38956"/>
                              </a:cubicBezTo>
                              <a:cubicBezTo>
                                <a:pt x="55513" y="37096"/>
                                <a:pt x="53782" y="35347"/>
                                <a:pt x="52182" y="33710"/>
                              </a:cubicBezTo>
                              <a:cubicBezTo>
                                <a:pt x="50583" y="32073"/>
                                <a:pt x="49020" y="30492"/>
                                <a:pt x="47494" y="28966"/>
                              </a:cubicBezTo>
                              <a:cubicBezTo>
                                <a:pt x="45969" y="27441"/>
                                <a:pt x="44443" y="25897"/>
                                <a:pt x="42918" y="24334"/>
                              </a:cubicBezTo>
                              <a:lnTo>
                                <a:pt x="38230" y="19593"/>
                              </a:lnTo>
                              <a:lnTo>
                                <a:pt x="33374" y="24501"/>
                              </a:lnTo>
                              <a:cubicBezTo>
                                <a:pt x="31812" y="26101"/>
                                <a:pt x="30286" y="27683"/>
                                <a:pt x="28798" y="29245"/>
                              </a:cubicBezTo>
                              <a:cubicBezTo>
                                <a:pt x="27310" y="30808"/>
                                <a:pt x="25803" y="32371"/>
                                <a:pt x="24277" y="33933"/>
                              </a:cubicBezTo>
                              <a:cubicBezTo>
                                <a:pt x="22752" y="35496"/>
                                <a:pt x="21133" y="37170"/>
                                <a:pt x="19422" y="38956"/>
                              </a:cubicBezTo>
                              <a:cubicBezTo>
                                <a:pt x="17561" y="37096"/>
                                <a:pt x="15831" y="35347"/>
                                <a:pt x="14231" y="33710"/>
                              </a:cubicBezTo>
                              <a:cubicBezTo>
                                <a:pt x="12631" y="32073"/>
                                <a:pt x="11069" y="30492"/>
                                <a:pt x="9543" y="28966"/>
                              </a:cubicBezTo>
                              <a:cubicBezTo>
                                <a:pt x="8018" y="27441"/>
                                <a:pt x="6492" y="25897"/>
                                <a:pt x="4967" y="24334"/>
                              </a:cubicBezTo>
                              <a:cubicBezTo>
                                <a:pt x="3441"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4B1D44" id="Group 36" o:spid="_x0000_s1026" style="position:absolute;margin-left:346.05pt;margin-top:7.3pt;width:158.4pt;height:11.5pt;z-index:251781120;mso-width-relative:margin;mso-height-relative:margin" coordsize="34355,2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">
              <v:shape id="TextBox 63" o:spid="_x0000_s1027" style="position:absolute;left:16387;width:385;height:389;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" path="m19422,l38510,19310v-1861,1861,-3572,3591,-5135,5191c31812,26101,30287,27682,28799,29245v-1489,1562,-2996,3125,-4521,4688c22752,35496,21134,37170,19422,38956,17562,37095,15832,35347,14232,33710,12632,32072,11069,30491,9544,28966,8018,27440,6493,25896,4967,24333,3442,22771,1786,21096,,19310l19422,xe" fillcolor="#2d2d2d [3213]" stroked="f">
                <v:path arrowok="t"/>
              </v:shape>
              <v:shape id="TextBox 62" o:spid="_x0000_s1028" style="position:absolute;left:21080;top:4;width:385;height:390;visibility:visible;mso-wrap-style:square;v-text-anchor:top" coordsize="38509,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" path="m19422,l38509,19311v-1860,1860,-3572,3590,-5134,5190c31812,26101,30287,27683,28798,29245v-1488,1563,-2995,3126,-4520,4688c22752,35496,21134,37170,19422,38956,17562,37096,15832,35347,14232,33710,12632,32073,11069,30492,9544,28966,8018,27441,6493,25897,4967,24334,3442,22771,1786,21097,,19311l19422,xe" fillcolor="#2d2d2d [3213]" stroked="f">
                <v:path arrowok="t"/>
              </v:shape>
              <v:shape id="TextBox 61" o:spid="_x0000_s1029" style="position:absolute;left:24450;top:54;width:386;height:390;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" path="m19422,l38510,19311v-1861,1860,-3572,3590,-5135,5190c31812,26101,30287,27682,28799,29245v-1489,1563,-2996,3126,-4521,4688c22752,35496,21134,37170,19422,38956,17562,37096,15832,35347,14232,33710,12632,32073,11069,30492,9544,28966,8018,27441,6493,25897,4967,24334,3442,22771,1786,21097,,19311l19422,xe" fillcolor="#2d2d2d [3213]" stroked="f">
                <v:path arrowok="t"/>
              </v:shape>
              <v:shape id="TextBox 60" o:spid="_x0000_s1030" style="position:absolute;left:2437;top:70;width:2924;height:1337;visibility:visible;mso-wrap-style:square;v-text-anchor:top" coordsize="292447,13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" path="m21878,r,109724l36947,109724r9376,l123118,109724c112402,96552,104087,87437,98171,82377,92255,77316,85948,73596,79251,71214v-1340,-446,-2679,-669,-4018,-669c69354,70545,62545,74712,54806,83046l52462,79363c55290,68126,61652,59271,71549,52797v4614,-2977,9265,-4465,13953,-4465c90711,48332,95957,50192,101240,53913v9897,7218,27273,25822,52127,55811l160772,109724r8334,l191244,109724r,-48890l213457,60834r,48890l236972,109724r5953,l270570,109724r,-97446l292447,r,133722l242925,133722r-5953,l169106,133722r-8334,l46323,133722r-9376,l,133722,,12278,21878,xe" fillcolor="#2d2d2d [3213]" stroked="f">
                <v:path arrowok="t"/>
              </v:shape>
              <v:shape id="TextBox 59" o:spid="_x0000_s1031" style="position:absolute;left:5664;top:70;width:219;height:1337;visibility:visible;mso-wrap-style:square;v-text-anchor:top" coordsize="21878,13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" path="m21878,r,133722l,133722,,12278,21878,xe" fillcolor="#2d2d2d [3213]" stroked="f">
                <v:path arrowok="t"/>
              </v:shape>
              <v:shape id="TextBox 58" o:spid="_x0000_s1032" style="position:absolute;left:6663;top:70;width:3746;height:2079;visibility:visible;mso-wrap-style:square;v-text-anchor:top" coordsize="374675,2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" path="m301303,r,109724l319200,109724r7776,l352798,109724r,-97446l374675,r,133722l326976,133722r-7776,l258478,133722r-5953,l182278,133722r-5953,l105259,133722r-5134,l63736,133722v-2232,-967,-4055,-2251,-5469,-3851c56853,128271,55513,126485,54248,124513v-1265,-1972,-2567,-3999,-3906,-6083c49002,116347,47439,114375,45654,112514v-4019,2084,-7461,4391,-10325,6921c32464,121965,30138,124625,28352,127416v-1786,2790,-3107,5674,-3962,8650c23534,139043,23106,142019,23106,144996v,7069,1302,13004,3907,17803c29617,167599,33096,171562,37449,174687v4354,3126,9395,5488,15125,7088c58304,183375,64257,184547,70433,185291v6177,744,12428,1116,18753,1116c91269,186482,93316,186519,95325,186519v4093,,7962,-37,11608,-112c107901,187970,108719,189198,109389,190091v-7441,6251,-15292,10790,-23552,13618c77577,206536,69354,207950,61169,207950v-8037,,-15720,-1321,-23050,-3962c30789,201346,24315,197569,18697,192658,13079,187747,8577,181775,5191,174743,1805,167711,75,159804,,151023r,-1451c,145703,559,141647,1675,137406v1265,-4688,3218,-9302,5860,-13841c10177,119025,13581,114728,17748,110672v4167,-4055,9004,-7571,14511,-10548c29506,97297,27031,95008,24836,93260,22641,91511,20539,90097,18530,89018,16520,87939,14548,87083,12614,86451,10679,85818,8670,85204,6586,84609v,-149,149,-744,447,-1786c7330,81632,7740,80051,8260,78079v521,-1972,1079,-4111,1675,-6418c10530,69354,11088,67140,11609,65019v521,-2120,967,-3999,1340,-5636c13097,58192,13172,57299,13172,56704r,-335c16967,54583,21413,52853,26511,51178v5097,-1674,10287,-2995,15571,-3962c47291,46248,52351,45765,57262,45765r558,c62880,45839,67438,46676,71494,48276v4055,1600,7311,4149,9767,7646c83716,59420,84944,64108,84944,69987v,3497,-502,6827,-1507,9990c82433,83139,81037,86134,79251,88962v-1785,2828,-3906,5451,-6362,7869c70433,99250,67755,101464,64852,103473v1489,1711,3107,3144,4856,4297c71456,108924,73149,109575,74787,109724r25338,l105259,109724r25338,l130597,60834r22213,l152810,109724r23515,l182278,109724r24519,l206797,60834r22213,l229010,109724r23515,l258478,109724r20947,l279425,12278,301303,xm49337,68201v-2530,74,-4874,372,-7032,893c40147,69615,38324,70396,36835,71438v-1488,1041,-2269,2306,-2344,3795l48332,89632v-74,74,-111,149,-111,223c48295,89855,48556,89743,49002,89520v595,-372,1433,-930,2512,-1674c52593,87102,53839,86172,55253,85055v1414,-1116,2735,-2269,3962,-3460c60443,80405,61485,79177,62341,77912v856,-1265,1321,-2419,1395,-3461l63736,74228v,-1339,-670,-2456,-2009,-3348c60313,69987,58527,69317,56369,68870v-1935,-446,-4055,-669,-6362,-669l49337,68201xe" fillcolor="#2d2d2d [3213]" stroked="f">
                <v:path arrowok="t"/>
              </v:shape>
              <v:shape id="TextBox 57" o:spid="_x0000_s1033" style="position:absolute;left:25297;top:70;width:2677;height:1506;visibility:visible;mso-wrap-style:square;v-text-anchor:top" coordsize="267705,1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" path="m21878,r,109724l36947,109724r9376,l123118,109724c112403,96552,104087,87437,98171,82377,92255,77316,85948,73596,79251,71214v-1339,-446,-2679,-669,-4018,-669c69354,70545,62545,74712,54806,83046l52462,79363c55290,68126,61652,59271,71549,52797v4614,-2977,9265,-4465,13953,-4465c90711,48332,95957,50192,101240,53913v9898,7218,27273,25822,52128,55811l160772,109724r8334,l185775,109724v2232,-6474,4725,-12055,7478,-16743c196007,88292,199300,84144,203132,80535v3832,-3609,8130,-6456,12892,-8539c220117,70210,224359,69317,228749,69317v670,,1339,37,2009,111c238051,69949,244097,71475,248897,74005v4799,2530,8576,5730,11329,9599c262979,87474,264914,91864,266030,96776v1117,4911,1675,10008,1675,15292c267705,117202,267333,122374,266589,127583v-745,5209,-1675,10158,-2791,14846c262533,143917,261361,145275,260282,146503v-1079,1228,-2251,2586,-3516,4074l199058,135843r-6921,-2121l169106,133722r-8334,l46323,133722r-9376,l,133722,,12278,21878,xm227075,90525v-2530,,-5005,632,-7423,1897c217233,93687,215057,95380,213122,97501v-1935,2121,-3535,4558,-4800,7311c207057,107566,206313,110393,206090,113296r40965,10157c247055,123081,247111,122486,247222,121667v112,-818,205,-1711,279,-2679c247576,118021,247632,117091,247669,116198v37,-893,56,-1600,56,-2121c247725,111621,247483,109035,246999,106319v-484,-2716,-1470,-5227,-2958,-7534c242553,96478,240451,94543,237734,92981v-2716,-1563,-6269,-2382,-10659,-2456xe" fillcolor="#2d2d2d [3213]" stroked="f">
                <v:path arrowok="t"/>
              </v:shape>
              <v:shape id="TextBox 56" o:spid="_x0000_s1034" style="position:absolute;left:4064;top:109;width:765;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" path="m19422,l38232,19030,57373,,76460,19310v-1860,1861,-3572,3591,-5134,5191c69763,26101,68237,27682,66749,29245v-1488,1562,-2995,3125,-4520,4688c60703,35495,59085,37170,57373,38956,55513,37095,53783,35347,52183,33709,50583,32072,49020,30491,47495,28966,45969,27440,44444,25896,42918,24333l38230,19592r-4855,4909c31812,26101,30286,27682,28798,29245v-1488,1562,-2995,3125,-4521,4688c22752,35495,21133,37170,19422,38956,17561,37095,15831,35347,14231,33709,12632,32072,11069,30491,9543,28966,8018,27440,6492,25896,4967,24333,3441,22771,1786,21096,,19310l19422,xe" fillcolor="#2d2d2d [3213]" stroked="f">
                <v:path arrowok="t"/>
              </v:shape>
              <v:shape id="TextBox 55" o:spid="_x0000_s1035" style="position:absolute;left:31306;top:109;width:764;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" path="m19422,l38232,19030,57373,,76460,19310v-1860,1861,-3572,3591,-5134,5191c69763,26101,68238,27682,66749,29245v-1488,1562,-2995,3125,-4520,4688c60703,35495,59085,37170,57373,38956,55513,37095,53783,35347,52183,33709,50583,32072,49020,30491,47495,28966,45969,27440,44444,25896,42918,24333l38230,19592r-4855,4909c31812,26101,30286,27682,28798,29245v-1488,1562,-2995,3125,-4521,4688c22752,35495,21133,37170,19422,38956,17562,37095,15831,35347,14232,33709,12632,32072,11069,30491,9544,28966,8018,27440,6493,25896,4967,24333,3442,22771,1786,21096,,19310l19422,xe" fillcolor="#2d2d2d [3213]" stroked="f">
                <v:path arrowok="t"/>
              </v:shape>
              <v:shape id="TextBox 54" o:spid="_x0000_s1036" style="position:absolute;left:18895;top:550;width:2974;height:1374;visibility:visible;mso-wrap-style:square;v-text-anchor:top" coordsize="297433,1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" path="m245641,v4390,,8427,521,12111,1563c261435,2605,264765,4093,267742,6028v2977,1935,5581,4241,7813,6920c277788,15627,279723,18604,281360,21878l271202,32705v-1860,-2083,-4427,-3925,-7702,-5525c260226,25580,256729,24371,253008,23552v-3051,-669,-6065,-1004,-9041,-1004l241957,22548v-3795,223,-7088,1041,-9878,2455c229288,26417,227149,28538,225661,31366v-1117,2009,-1675,4465,-1675,7367c223986,39923,224098,41226,224321,42639r,-111c225289,46100,226702,49058,228563,51402v1860,2344,4055,4204,6585,5581c237679,58359,240469,59345,243520,59941v1265,223,4353,818,9265,1786l297433,61727r-5581,23998l187747,85725r-4279,l114300,85725r-8706,l89074,85725v-521,3944,-1637,7944,-3349,11999c84013,101780,81855,105724,79251,109556v-2604,3833,-5544,7442,-8818,10828c67159,123769,63680,126727,59996,129257v-3683,2531,-7441,4521,-11273,5972c44890,136680,41151,137406,37505,137406v-5209,,-10381,-1061,-15516,-3181c16855,132104,11497,129146,5916,125351l,121221v13097,-372,23403,-1675,30919,-3907c38435,115082,44946,111863,50453,107659v5506,-4205,9841,-9376,13004,-15516c66619,86004,68201,78916,68201,70880v,-6995,-1098,-14530,-3293,-22604c62712,40202,59568,31589,55476,22436v3944,-2456,7590,-4744,10939,-6865c69763,13451,73335,11237,77130,8930v4167,6995,7497,15050,9990,24166c89613,42212,91083,51755,91529,61727r14065,l114300,61727r21766,l136066,12837r22213,l158279,61727r25189,l187747,61727r17599,c203857,56220,203113,51718,203113,48221v,-5730,1079,-11460,3237,-17190c208508,25301,211485,20129,215280,15516v3795,-4614,8297,-8353,13506,-11218c233995,1433,239613,,245641,xe" fillcolor="#2d2d2d [3213]" stroked="f">
                <v:path arrowok="t"/>
              </v:shape>
              <v:shape id="TextBox 53" o:spid="_x0000_s1037" style="position:absolute;left:11274;top:553;width:7175;height:1349;visibility:visible;mso-wrap-style:square;v-text-anchor:top" coordsize="717501,13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" path="m535298,v5209,,10455,1860,15738,5581c560933,12799,578309,31403,603163,61392r7405,l618902,61392r16669,c637803,54918,640296,49337,643049,44649v2754,-4689,6047,-8837,9879,-12446c656760,28594,661058,25747,665820,23664v4093,-1786,8334,-2679,12725,-2679c679215,20985,679884,21022,680554,21096v7293,521,13339,2047,18138,4577c703492,28203,707269,31403,710022,35272v2753,3870,4688,8260,5804,13172c716942,53355,717501,58452,717501,63736v,5134,-372,10306,-1117,15515c715640,84460,714710,89409,713594,94097v-1265,1488,-2437,2846,-3516,4074c708999,99399,707827,100757,706562,102245l648854,87511r-6921,-2121l618902,85390r-8334,l492547,85390r-5804,l287759,85390r-1041,l127248,85390v-74,,-111,-37,-111,-111c124755,92274,121556,98785,117537,104812v-4018,6028,-8818,11255,-14399,15683c97557,124923,91195,128420,84051,130987v-7144,2568,-15032,3851,-23664,3851c34417,132755,16371,121295,6251,100459,2084,91976,,82935,,73335,,59420,4316,44388,12948,28240r5135,2233c12948,40146,10381,49671,10381,59048v,8632,2158,17078,6474,25338c25859,101799,40891,110654,61950,110951v5655,,11143,-986,16464,-2958c83735,106022,88441,103045,92534,99064v4093,-3981,7404,-8949,9934,-14902c104329,79772,105445,72703,105817,62954v-447,-1934,-893,-3869,-1340,-5804c103957,54992,103361,52871,102692,50788v-596,-2084,-1154,-4223,-1675,-6419c100496,42174,100050,39923,99678,37616v3572,-1488,6827,-2809,9767,-3962c112384,32500,115491,31254,118765,29915v893,5581,2195,11013,3907,16296l127137,61392r13171,c143731,57522,147470,53448,151526,49169v4055,-4279,8334,-8502,12836,-12669c168864,32333,173497,28352,178259,24557v4763,-3795,9637,-7125,14622,-9990c197867,11702,202834,9432,207783,7758v4948,-1675,9767,-2512,14455,-2512c226777,5246,231260,6176,235688,8037v4428,1860,8855,4818,13283,8874c253399,20966,257659,27831,261752,37505v2455,5730,3981,13692,4576,23887l286718,61392r1041,l313953,61392v-1637,-3200,-3070,-6828,-4297,-10883c308428,46453,307479,42193,306809,37728v3572,-1488,6846,-2846,9823,-4074c319609,32426,322734,31142,326008,29803v893,5581,2195,11032,3907,16352c331626,51476,333450,56555,335384,61392r12167,c350974,57522,354732,53448,358825,49169v4093,-4279,8371,-8502,12836,-12669c376126,32333,380740,28352,385502,24557v4763,-3795,9600,-7125,14511,-9990c404924,11702,409854,9432,414803,7758v4948,-1675,9804,-2512,14566,-2512c443657,5618,455600,12725,465200,26566v6325,9153,9711,20761,10157,34826l486743,61392r5804,l572914,61392c562198,48220,553883,39105,547967,34045,542051,28984,535744,25264,529047,22882v-1339,-446,-2679,-669,-4018,-669c519150,22213,512341,26380,504602,34714r-2344,-3683c505086,19794,511448,10939,521345,4465,525959,1488,530610,,535298,xm425574,28240v-3944,,-8092,968,-12445,2902c408775,33077,404366,35607,399902,38733v-4465,3125,-8912,6678,-13339,10659c382135,53374,377949,57373,374005,61392r80702,c454038,52834,451619,45690,447452,39960v-4167,-5729,-8093,-9115,-11776,-10157c431992,28761,428625,28240,425574,28240xm218443,28240v-3870,,-8000,968,-12390,2902c201662,33077,197235,35607,192770,38733v-4465,3125,-8893,6678,-13283,10659c175096,53374,170929,57373,166985,61392r77131,l246683,61503v-1191,-8036,-2809,-13915,-4856,-17636c239781,40146,237530,37133,235074,34826v-2456,-2307,-5079,-3981,-7869,-5023c224414,28761,221494,28240,218443,28240xm676871,42193v-2531,,-5005,632,-7423,1897c667029,45355,664853,47048,662918,49169v-1935,2121,-3535,4558,-4800,7311c656853,59234,656109,62061,655886,64964r40965,10157c696851,74749,696906,74154,697018,73335v112,-818,205,-1711,279,-2679c697372,69689,697427,68759,697465,67866v37,-893,55,-1600,55,-2121c697520,63289,697279,60703,696795,57987v-484,-2716,-1470,-5227,-2958,-7534c692349,48146,690246,46211,687530,44649v-2716,-1563,-6269,-2382,-10659,-2456xe" fillcolor="#2d2d2d [3213]" stroked="f">
                <v:path arrowok="t"/>
              </v:shape>
              <v:shape id="TextBox 52" o:spid="_x0000_s1038" style="position:absolute;left:30231;top:553;width:4124;height:1371;visibility:visible;mso-wrap-style:square;v-text-anchor:top" coordsize="412440,137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" path="m230237,v5209,,10455,1860,15738,5581c255873,12799,273248,31403,298103,61392r7404,l313841,61392r16669,c332742,54918,335235,49337,337988,44649v2754,-4689,6047,-8837,9879,-12446c351699,28594,355997,25747,360759,23664v4093,-1786,8335,-2679,12725,-2679c374154,20985,374823,21022,375493,21096v7293,521,13339,2047,18139,4577c398431,28203,402208,31403,404961,35272v2753,3870,4688,8260,5804,13172c411882,53355,412440,58452,412440,63736v,5134,-372,10306,-1116,15515c410579,84460,409649,89409,408533,94097v-1265,1488,-2437,2846,-3516,4074c403938,99399,402766,100757,401501,102245l343793,87511r-6921,-2121l313841,85390r-8334,l187635,85390r-5953,l108272,85390r-2790,l87846,85390v-1638,6474,-3703,12372,-6195,17692c79158,108403,76237,112849,72888,116421v-6399,7292,-12557,12557,-18473,15794c48499,135452,42602,137071,36723,137071v-5209,,-10399,-1061,-15571,-3181c15980,131769,10641,128848,5134,125127l,121109r6139,c12911,121109,19347,120328,25449,118765v6251,-1563,11962,-3888,17134,-6976c47755,108700,52276,104924,56145,100459v3870,-4465,6958,-9488,9265,-15069l28686,85390v-1562,-149,-2976,-390,-4241,-725l22050,83999,9376,71214c6771,66005,5469,60462,5469,54583v,-5730,1079,-11479,3237,-17246c10864,31570,13841,26380,17636,21766v3795,-4613,8260,-8371,13394,-11274c36165,7590,41783,6139,47885,6139v7367,,13711,1526,19032,4577c72237,13767,76628,17841,80088,22938v3460,5098,6065,10976,7813,17636c89650,47234,90599,54174,90748,61392r14734,l108272,61392r27682,l135954,12502r22213,l158167,61392r23515,l187635,61392r80218,c257138,48220,248822,39105,242906,34045,236990,28984,230683,25264,223986,22882v-1339,-446,-2679,-669,-4018,-669c214089,22213,207280,26380,199541,34714r-2344,-3683c200025,19794,206387,10939,216284,4465,220898,1488,225549,,230237,xm43532,25115v-2679,,-5135,632,-7367,1897c33933,28277,32016,29915,30417,31924v-1600,2009,-2828,4241,-3684,6697c25877,41077,25449,43532,25449,45988v,3349,856,6437,2568,9265c29728,58080,32482,60127,36277,61392r29244,c65968,59978,66247,58657,66359,57429v111,-1228,167,-2363,167,-3404c66526,51569,66247,48685,65689,45374v-558,-3311,-1675,-6455,-3349,-9432c60666,32966,58322,30417,55308,28296,52294,26175,48369,25115,43532,25115xm371810,42193v-2530,,-5005,632,-7423,1897c361968,45355,359792,47048,357857,49169v-1935,2121,-3535,4558,-4800,7311c351792,59234,351048,62061,350825,64964r40965,10157c391790,74749,391846,74154,391957,73335v112,-818,205,-1711,279,-2679c392311,69689,392367,68759,392404,67866v37,-893,56,-1600,56,-2121c392460,63289,392218,60703,391734,57987v-484,-2716,-1470,-5227,-2958,-7534c387288,48146,385186,46211,382469,44649v-2716,-1563,-6269,-2382,-10659,-2456xe" fillcolor="#2d2d2d [3213]" stroked="f">
                <v:path arrowok="t"/>
              </v:shape>
              <v:shape id="TextBox 51" o:spid="_x0000_s1039" style="position:absolute;top:563;width:1303;height:1339;visibility:visible;mso-wrap-style:square;v-text-anchor:top" coordsize="130373,1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" path="m117649,v2306,,4204,242,5692,725c124830,1209,126299,2102,127750,3404v1451,1302,2326,3925,2623,7869l130373,12501v,3795,-1190,8707,-3571,14734c124420,24184,121220,22659,117202,22659r-335,c112626,22808,109314,23422,106933,24500v-2381,1080,-4446,2400,-6195,3963c98989,30026,97296,31719,95659,33542v-1637,1823,-3088,3590,-4353,5302c90041,40555,89018,42044,88236,43309v-781,1265,-1172,2083,-1172,2455c87064,47104,87864,48332,89464,49448v1600,1116,3609,2121,6028,3014c97910,53355,100589,54155,103528,54861v2940,707,5749,1358,8428,1954c114412,57336,116681,57838,118765,58322v2083,483,3497,911,4241,1283c124346,60201,125443,61131,126299,62396v856,1265,1488,2679,1898,4241c128606,68200,128885,69874,129034,71660v149,1786,223,4465,223,8037c128141,88924,123155,98356,114300,107993v-8855,9637,-17990,16353,-27403,20148c77484,131936,68424,133833,59717,133833,32035,131750,13767,120290,4911,99454,1637,91864,,83827,,75344,,60610,4874,44574,14622,27235r5135,2233c14250,39960,11497,49969,11497,59494v,7367,1674,14436,5023,21208c24110,96329,35719,105668,51346,108719v1786,74,3609,186,5469,334c58675,109202,60573,109277,62508,109277v4911,,9878,-707,14901,-2121c82432,105742,87157,103733,91585,101128v4428,-2604,8279,-5711,11553,-9320c106412,88199,108719,84162,110058,79697v-521,-74,-1246,-205,-2176,-391c106952,79120,105947,78934,104868,78748v-1079,-186,-2121,-372,-3125,-558c100738,78004,99864,77837,99119,77688,95920,77167,92478,76535,88795,75790,85111,75046,81688,74060,78525,72832,75363,71605,72740,70079,70656,68256,68572,66433,67531,64182,67531,61503v,-3572,669,-7572,2009,-11999c70879,45076,72721,40593,75065,36053v2344,-4539,5116,-8967,8316,-13283c86581,18454,90022,14603,93706,11218v3683,-3386,7571,-6102,11664,-8149c109463,1023,113556,,117649,xe" fillcolor="#2d2d2d [3213]" stroked="f">
                <v:path arrowok="t"/>
              </v:shape>
              <v:shape id="TextBox 50" o:spid="_x0000_s1040" style="position:absolute;left:28765;top:563;width:1304;height:1339;visibility:visible;mso-wrap-style:square;v-text-anchor:top" coordsize="130374,1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" path="m117649,v2307,,4204,242,5692,725c124830,1209,126299,2102,127750,3404v1452,1302,2326,3925,2624,7869l130374,12501v,3795,-1191,8707,-3572,14734c124420,24184,121221,22659,117202,22659r-335,c112626,22808,109314,23422,106933,24500v-2381,1080,-4446,2400,-6195,3963c98989,30026,97296,31719,95659,33542v-1637,1823,-3088,3590,-4353,5302c90041,40555,89018,42044,88237,43309v-782,1265,-1172,2083,-1172,2455c87065,47104,87864,48332,89464,49448v1600,1116,3609,2121,6028,3014c97910,53355,100589,54155,103529,54861v2939,707,5748,1358,8427,1954c114412,57336,116681,57838,118765,58322v2084,483,3497,911,4242,1283c124346,60201,125444,61131,126299,62396v856,1265,1489,2679,1898,4241c128606,68200,128885,69874,129034,71660v149,1786,223,4465,223,8037c128141,88924,123155,98356,114300,107993v-8855,9637,-17990,16353,-27403,20148c77484,131936,68424,133833,59717,133833,32035,131750,13767,120290,4911,99454,1637,91864,,83827,,75344,,60610,4874,44574,14622,27235r5135,2233c14250,39960,11497,49969,11497,59494v,7367,1674,14436,5023,21208c24110,96329,35719,105668,51346,108719v1786,74,3609,186,5469,334c58676,109202,60573,109277,62508,109277v4911,,9878,-707,14901,-2121c82432,105742,87158,103733,91585,101128v4428,-2604,8279,-5711,11553,-9320c106412,88199,108719,84162,110058,79697v-520,-74,-1246,-205,-2176,-391c106952,79120,105947,78934,104868,78748v-1079,-186,-2121,-372,-3125,-558c100738,78004,99864,77837,99120,77688,95920,77167,92478,76535,88795,75790,85111,75046,81688,74060,78526,72832,75363,71605,72740,70079,70656,68256,68573,66433,67531,64182,67531,61503v,-3572,670,-7572,2009,-11999c70879,45076,72721,40593,75065,36053v2344,-4539,5116,-8967,8316,-13283c86581,18454,90022,14603,93706,11218v3683,-3386,7572,-6102,11664,-8149c109463,1023,113556,,117649,xe" fillcolor="#2d2d2d [3213]" stroked="f">
                <v:path arrowok="t"/>
              </v:shape>
              <v:shape id="TextBox 49" o:spid="_x0000_s1041" style="position:absolute;left:1306;top:640;width:845;height:1284;visibility:visible;mso-wrap-style:square;v-text-anchor:top" coordsize="84497,12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" path="m70098,v4688,7664,8260,16203,10715,25617c83269,35030,84497,44648,84497,54471v,4911,-521,10139,-1563,15682c81892,75697,80348,81204,78302,86673v-2046,5470,-4576,10716,-7590,15739c67698,107435,64182,111862,60164,115695v-4019,3832,-8502,6902,-13451,9209c41765,127210,36351,128364,30472,128364,18268,127694,8111,122039,,111397v2083,149,4093,224,6027,224c11832,111621,17487,110876,22994,109388v7292,-1935,13748,-5060,19366,-9376c47978,95696,52499,90320,55922,83883v3423,-6437,5135,-13785,5135,-22045c61057,54843,59996,47308,57875,39234,55755,31160,52648,22547,48555,13394l70098,xe" fillcolor="#2d2d2d [3213]" stroked="f">
                <v:path arrowok="t"/>
              </v:shape>
              <v:shape id="TextBox 48" o:spid="_x0000_s1042" style="position:absolute;left:22769;top:678;width:2179;height:1333;visibility:visible;mso-wrap-style:square;v-text-anchor:top" coordsize="217958,1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" path="m195746,r22212,l217958,72888r-65372,l146856,72888r-16483,l130373,73781v,6251,-781,12018,-2344,17301c126317,96663,121536,103231,113686,110784v-7851,7553,-16837,13338,-26957,17357c78023,131564,68498,133275,58154,133275v-1711,,-3460,-37,-5246,-111c28426,129592,12203,118616,4241,100235,1413,93761,,86804,,79362,,65447,4799,49783,14399,32370r5134,2232c14920,45839,12613,55922,12613,64851v,7591,1711,14362,5134,20316c25040,98115,36686,105891,52685,108495r,-111c52982,108458,53280,108533,53578,108607v2827,372,5804,595,8929,670c63177,109277,63772,109388,64293,109612v1935,-75,3944,-261,6028,-559c76497,108309,82320,106728,87790,104310v5469,-2419,10269,-5582,14399,-9488c106319,90915,109165,86469,110728,81483v-1786,-2232,-3981,-3963,-6586,-5190c101538,75065,98710,74190,95659,73670v-3051,-521,-6139,-800,-9265,-838c83269,72795,80292,72777,77465,72777l84497,48890r62359,l152586,48890r43160,l195746,xe" fillcolor="#2d2d2d [3213]" stroked="f">
                <v:path arrowok="t"/>
              </v:shape>
              <v:shape id="TextBox 47" o:spid="_x0000_s1043" style="position:absolute;left:30445;top:1391;width:7;height:3;visibility:visible;mso-wrap-style:square;v-text-anchor:top" coordsize="67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" path="m,l619,171r51,52l,xe" fillcolor="#2d2d2d [3213]" stroked="f">
                <v:path arrowok="t"/>
              </v:shape>
              <v:shape id="TextBox 46" o:spid="_x0000_s1044" style="position:absolute;left:8641;top:1588;width:385;height:389;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" path="m19423,l38510,19310v-1861,1861,-3572,3591,-5135,5191c31812,26101,30287,27682,28799,29245v-1489,1562,-2995,3125,-4521,4688c22753,35495,21134,37170,19423,38956,17562,37095,15832,35347,14232,33709,12632,32072,11070,30491,9544,28966,8019,27440,6493,25896,4968,24333,3442,22771,1786,21096,,19310l19423,xe" fillcolor="#2d2d2d [3213]" stroked="f">
                <v:path arrowok="t"/>
              </v:shape>
              <v:shape id="TextBox 45" o:spid="_x0000_s1045" style="position:absolute;left:7686;top:1599;width:765;height:390;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" path="m19422,l38233,19031,57373,,76460,19310v-1860,1861,-3571,3591,-5134,5191c69763,26101,68238,27682,66749,29245v-1488,1562,-2995,3125,-4520,4688c60703,35496,59085,37170,57373,38956,55513,37095,53783,35347,52183,33710,50583,32073,49020,30491,47495,28966,45969,27440,44444,25896,42918,24333l38230,19593r-4855,4908c31812,26101,30287,27682,28798,29245v-1488,1562,-2995,3125,-4520,4688c22752,35496,21134,37170,19422,38956,17562,37095,15832,35347,14232,33710,12632,32073,11069,30491,9544,28966,8018,27440,6493,25896,4967,24333,3442,22771,1786,21096,,19310l19422,xe" fillcolor="#2d2d2d [3213]" stroked="f">
                <v:path arrowok="t"/>
              </v:shape>
              <v:shape id="TextBox 44" o:spid="_x0000_s1046" style="position:absolute;left:19973;top:1599;width:765;height:390;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" path="m19422,l38233,19031,57373,,76460,19310v-1860,1861,-3571,3591,-5134,5191c69763,26101,68238,27682,66749,29245v-1488,1562,-2995,3125,-4520,4688c60703,35496,59085,37170,57373,38956,55513,37095,53783,35347,52183,33710,50583,32073,49020,30491,47495,28966,45969,27440,44444,25896,42918,24333l38230,19593r-4855,4908c31812,26101,30287,27682,28798,29245v-1488,1562,-2995,3125,-4520,4688c22752,35496,21134,37170,19422,38956,17562,37095,15832,35347,14232,33710,12632,32073,11069,30491,9544,28966,8018,27440,6493,25896,4967,24333,3442,22771,1786,21096,,19310l19422,xe" fillcolor="#2d2d2d [3213]" stroked="f">
                <v:path arrowok="t"/>
              </v:shape>
              <v:shape id="TextBox 43" o:spid="_x0000_s1047" style="position:absolute;left:3167;top:1624;width:385;height:389;visibility:visible;mso-wrap-style:square;v-text-anchor:top" coordsize="38509,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" path="m19422,l38509,19310v-1860,1861,-3571,3591,-5134,5191c31812,26100,30287,27682,28798,29244v-1488,1563,-2995,3126,-4520,4689c22752,35495,21134,37170,19422,38955,17562,37095,15832,35346,14232,33709,12632,32072,11069,30491,9544,28965,8018,27440,6493,25896,4967,24333,3442,22770,1786,21096,,19310l19422,xe" fillcolor="#2d2d2d [3213]" stroked="f">
                <v:path arrowok="t"/>
              </v:shape>
              <v:shape id="TextBox 42" o:spid="_x0000_s1048" style="position:absolute;left:26027;top:1624;width:385;height:389;visibility:visible;mso-wrap-style:square;v-text-anchor:top" coordsize="38510,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" path="m19422,l38510,19310v-1861,1861,-3572,3591,-5135,5191c31812,26100,30287,27682,28799,29244v-1489,1563,-2996,3126,-4521,4689c22752,35495,21134,37170,19422,38955,17562,37095,15832,35346,14232,33709,12632,32072,11069,30491,9544,28965,8018,27440,6493,25896,4967,24333,3442,22770,1786,21096,,19310l19422,xe" fillcolor="#2d2d2d [3213]" stroked="f">
                <v:path arrowok="t"/>
              </v:shape>
              <v:shape id="TextBox 40" o:spid="_x0000_s1049" style="position:absolute;left:253;top:2057;width:764;height:389;visibility:visible;mso-wrap-style:square;v-text-anchor:top" coordsize="76460,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" path="m19422,l38233,19030,57373,,76460,19310v-1860,1860,-3572,3591,-5134,5191c69763,26100,68238,27682,66749,29244v-1488,1563,-2995,3126,-4520,4689c60703,35495,59085,37170,57373,38955,55513,37095,53783,35346,52183,33709,50583,32072,49020,30491,47495,28965,45969,27440,44444,25896,42918,24333l38230,19592r-4855,4909c31812,26100,30286,27682,28798,29244v-1488,1563,-2995,3126,-4521,4689c22752,35495,21134,37170,19422,38955,17562,37095,15832,35346,14232,33709,12632,32072,11069,30491,9544,28965,8018,27440,6493,25896,4967,24333,3442,22770,1786,21096,,19310l19422,xe" fillcolor="#2d2d2d [3213]" stroked="f">
                <v:path arrowok="t"/>
              </v:shape>
              <v:shape id="TextBox 39" o:spid="_x0000_s1050" style="position:absolute;left:23004;top:2152;width:765;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" path="m19422,l38232,19031,57373,,76460,19311v-1860,1860,-3572,3590,-5135,5190c69763,26101,68237,27683,66749,29245v-1488,1563,-2995,3126,-4521,4688c60703,35496,59084,37170,57373,38956,55513,37096,53782,35347,52182,33710,50583,32073,49020,30492,47494,28966,45969,27441,44443,25897,42918,24334l38230,19593r-4856,4908c31812,26101,30286,27683,28798,29245v-1488,1563,-2995,3126,-4521,4688c22752,35496,21133,37170,19422,38956,17561,37096,15831,35347,14231,33710,12631,32073,11069,30492,9543,28966,8018,27441,6492,25897,4967,24334,3441,22771,1786,21097,,19311l19422,xe" fillcolor="#2d2d2d [3213]" stroked="f">
                <v:path arrowok="t"/>
              </v:shape>
            </v:group>
          </w:pict>
        </mc:Fallback>
      </mc:AlternateContent>
    </w:r>
    <w:r w:rsidR="00B50699" w:rsidRPr="004D626F">
      <w:rPr>
        <w:noProof/>
      </w:rPr>
      <mc:AlternateContent>
        <mc:Choice Requires="wps">
          <w:drawing>
            <wp:anchor distT="0" distB="0" distL="114300" distR="114300" simplePos="0" relativeHeight="251771904" behindDoc="0" locked="0" layoutInCell="1" allowOverlap="1" wp14:anchorId="7AFC3B33" wp14:editId="60ABDA2A">
              <wp:simplePos x="0" y="0"/>
              <wp:positionH relativeFrom="column">
                <wp:posOffset>6435090</wp:posOffset>
              </wp:positionH>
              <wp:positionV relativeFrom="paragraph">
                <wp:posOffset>117475</wp:posOffset>
              </wp:positionV>
              <wp:extent cx="583565" cy="400050"/>
              <wp:effectExtent l="0" t="0" r="0" b="0"/>
              <wp:wrapNone/>
              <wp:docPr id="5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3565" cy="400050"/>
                      </a:xfrm>
                      <a:prstGeom prst="rect">
                        <a:avLst/>
                      </a:prstGeom>
                      <a:noFill/>
                      <a:ln w="9525">
                        <a:noFill/>
                        <a:miter lim="800000"/>
                        <a:headEnd/>
                        <a:tailEnd/>
                      </a:ln>
                    </wps:spPr>
                    <wps:txbx>
                      <w:txbxContent>
                        <w:p w14:paraId="2DC6AA3F" w14:textId="77777777" w:rsidR="007203ED" w:rsidRPr="00DA6D38" w:rsidRDefault="007203ED" w:rsidP="007203ED">
                          <w:pPr>
                            <w:pStyle w:val="0Main"/>
                            <w:rPr>
                              <w:rFonts w:cs="Cocon® Next Arabic"/>
                              <w:color w:val="auto"/>
                              <w:sz w:val="40"/>
                              <w:szCs w:val="40"/>
                              <w:rtl/>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Pr="00EF521E">
                            <w:rPr>
                              <w:rFonts w:cs="Cocon® Next Arabic"/>
                              <w:noProof/>
                              <w:color w:val="auto"/>
                              <w:sz w:val="40"/>
                              <w:szCs w:val="40"/>
                              <w:rtl/>
                              <w:lang w:val="ar-SA"/>
                            </w:rPr>
                            <w:t>2</w:t>
                          </w:r>
                          <w:r w:rsidRPr="00DA6D38">
                            <w:rPr>
                              <w:rFonts w:cs="Cocon® Next Arabic"/>
                              <w:color w:val="auto"/>
                              <w:sz w:val="40"/>
                              <w:szCs w:val="40"/>
                              <w:rtl/>
                            </w:rPr>
                            <w:fldChar w:fldCharType="end"/>
                          </w:r>
                        </w:p>
                        <w:p w14:paraId="397E0190" w14:textId="77777777" w:rsidR="007203ED" w:rsidRPr="00DA6D38" w:rsidRDefault="007203ED" w:rsidP="007203ED">
                          <w:pPr>
                            <w:pStyle w:val="0Main"/>
                            <w:rPr>
                              <w:rFonts w:cs="Cocon® Next Arabic"/>
                              <w:color w:val="auto"/>
                              <w:sz w:val="40"/>
                              <w:szCs w:val="40"/>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Pr="00EF521E">
                            <w:rPr>
                              <w:rFonts w:cs="Cocon® Next Arabic"/>
                              <w:noProof/>
                              <w:color w:val="auto"/>
                              <w:sz w:val="40"/>
                              <w:szCs w:val="40"/>
                              <w:rtl/>
                              <w:lang w:val="ar-SA"/>
                            </w:rPr>
                            <w:t>2</w:t>
                          </w:r>
                          <w:r w:rsidRPr="00DA6D38">
                            <w:rPr>
                              <w:rFonts w:cs="Cocon® Next Arabic"/>
                              <w:color w:val="auto"/>
                              <w:sz w:val="40"/>
                              <w:szCs w:val="40"/>
                              <w:rtl/>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FC3B33" id="_x0000_t202" coordsize="21600,21600" o:spt="202" path="m,l,21600r21600,l21600,xe">
              <v:stroke joinstyle="miter"/>
              <v:path gradientshapeok="t" o:connecttype="rect"/>
            </v:shapetype>
            <v:shape id="_x0000_s1052" type="#_x0000_t202" style="position:absolute;margin-left:506.7pt;margin-top:9.25pt;width:45.95pt;height:31.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" filled="f" stroked="f">
              <v:textbox>
                <w:txbxContent>
                  <w:p w14:paraId="2DC6AA3F" w14:textId="77777777" w:rsidR="007203ED" w:rsidRPr="00DA6D38" w:rsidRDefault="007203ED" w:rsidP="007203ED">
                    <w:pPr>
                      <w:pStyle w:val="0Main"/>
                      <w:rPr>
                        <w:rFonts w:cs="Cocon® Next Arabic"/>
                        <w:color w:val="auto"/>
                        <w:sz w:val="40"/>
                        <w:szCs w:val="40"/>
                        <w:rtl/>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Pr="00EF521E">
                      <w:rPr>
                        <w:rFonts w:cs="Cocon® Next Arabic"/>
                        <w:noProof/>
                        <w:color w:val="auto"/>
                        <w:sz w:val="40"/>
                        <w:szCs w:val="40"/>
                        <w:rtl/>
                        <w:lang w:val="ar-SA"/>
                      </w:rPr>
                      <w:t>2</w:t>
                    </w:r>
                    <w:r w:rsidRPr="00DA6D38">
                      <w:rPr>
                        <w:rFonts w:cs="Cocon® Next Arabic"/>
                        <w:color w:val="auto"/>
                        <w:sz w:val="40"/>
                        <w:szCs w:val="40"/>
                        <w:rtl/>
                      </w:rPr>
                      <w:fldChar w:fldCharType="end"/>
                    </w:r>
                  </w:p>
                  <w:p w14:paraId="397E0190" w14:textId="77777777" w:rsidR="007203ED" w:rsidRPr="00DA6D38" w:rsidRDefault="007203ED" w:rsidP="007203ED">
                    <w:pPr>
                      <w:pStyle w:val="0Main"/>
                      <w:rPr>
                        <w:rFonts w:cs="Cocon® Next Arabic"/>
                        <w:color w:val="auto"/>
                        <w:sz w:val="40"/>
                        <w:szCs w:val="40"/>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Pr="00EF521E">
                      <w:rPr>
                        <w:rFonts w:cs="Cocon® Next Arabic"/>
                        <w:noProof/>
                        <w:color w:val="auto"/>
                        <w:sz w:val="40"/>
                        <w:szCs w:val="40"/>
                        <w:rtl/>
                        <w:lang w:val="ar-SA"/>
                      </w:rPr>
                      <w:t>2</w:t>
                    </w:r>
                    <w:r w:rsidRPr="00DA6D38">
                      <w:rPr>
                        <w:rFonts w:cs="Cocon® Next Arabic"/>
                        <w:color w:val="auto"/>
                        <w:sz w:val="40"/>
                        <w:szCs w:val="40"/>
                        <w:rtl/>
                      </w:rPr>
                      <w:fldChar w:fldCharType="end"/>
                    </w:r>
                  </w:p>
                </w:txbxContent>
              </v:textbox>
            </v:shape>
          </w:pict>
        </mc:Fallback>
      </mc:AlternateContent>
    </w:r>
    <w:r w:rsidR="00B50699">
      <w:rPr>
        <w:noProof/>
      </w:rPr>
      <mc:AlternateContent>
        <mc:Choice Requires="wps">
          <w:drawing>
            <wp:anchor distT="0" distB="0" distL="114300" distR="114300" simplePos="0" relativeHeight="251774976" behindDoc="0" locked="0" layoutInCell="1" allowOverlap="1" wp14:anchorId="02750781" wp14:editId="3A11F9E1">
              <wp:simplePos x="0" y="0"/>
              <wp:positionH relativeFrom="column">
                <wp:posOffset>784860</wp:posOffset>
              </wp:positionH>
              <wp:positionV relativeFrom="paragraph">
                <wp:posOffset>342900</wp:posOffset>
              </wp:positionV>
              <wp:extent cx="2075632" cy="330979"/>
              <wp:effectExtent l="0" t="0" r="0" b="0"/>
              <wp:wrapNone/>
              <wp:docPr id="307" name="Text Box 2">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632" cy="330979"/>
                      </a:xfrm>
                      <a:prstGeom prst="rect">
                        <a:avLst/>
                      </a:prstGeom>
                      <a:noFill/>
                      <a:ln w="9525">
                        <a:noFill/>
                        <a:miter lim="800000"/>
                        <a:headEnd/>
                        <a:tailEnd/>
                      </a:ln>
                    </wps:spPr>
                    <wps:txbx>
                      <w:txbxContent>
                        <w:p w14:paraId="5D664776" w14:textId="77777777" w:rsidR="00B50699" w:rsidRPr="00DB0716" w:rsidRDefault="00B50699" w:rsidP="00B50699">
                          <w:pPr>
                            <w:bidi w:val="0"/>
                            <w:rPr>
                              <w:rFonts w:ascii="Berlin Sans FB" w:hAnsi="Berlin Sans FB" w:cs="Cocon® Next Arabic"/>
                              <w:sz w:val="28"/>
                              <w:szCs w:val="28"/>
                              <w:lang w:bidi="ar-SY"/>
                            </w:rPr>
                          </w:pPr>
                          <w:r w:rsidRPr="00DB0716">
                            <w:rPr>
                              <w:rFonts w:ascii="Berlin Sans FB" w:hAnsi="Berlin Sans FB" w:cs="Cocon® Next Arabic"/>
                              <w:sz w:val="28"/>
                              <w:szCs w:val="28"/>
                              <w:lang w:bidi="ar-SY"/>
                            </w:rPr>
                            <w:t>/</w:t>
                          </w:r>
                          <w:r>
                            <w:rPr>
                              <w:rFonts w:ascii="Berlin Sans FB" w:hAnsi="Berlin Sans FB" w:cs="Cocon® Next Arabic"/>
                              <w:sz w:val="28"/>
                              <w:szCs w:val="28"/>
                              <w:lang w:bidi="ar-SY"/>
                            </w:rPr>
                            <w:t>ITE.RBCs</w:t>
                          </w:r>
                        </w:p>
                        <w:p w14:paraId="37D06949" w14:textId="77777777" w:rsidR="00B50699" w:rsidRPr="00DB0716" w:rsidRDefault="00B50699" w:rsidP="00B50699">
                          <w:pPr>
                            <w:bidi w:val="0"/>
                            <w:rPr>
                              <w:rFonts w:ascii="Berlin Sans FB" w:hAnsi="Berlin Sans FB" w:cs="Cocon® Next Arabic"/>
                              <w:sz w:val="28"/>
                              <w:szCs w:val="28"/>
                              <w:lang w:bidi="ar-S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50781" id="_x0000_s1053" type="#_x0000_t202" href="http://www.facebook.com/ITE.RBCs" style="position:absolute;margin-left:61.8pt;margin-top:27pt;width:163.45pt;height:26.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" o:button="t" filled="f" stroked="f">
              <v:fill o:detectmouseclick="t"/>
              <v:textbox>
                <w:txbxContent>
                  <w:p w14:paraId="5D664776" w14:textId="77777777" w:rsidR="00B50699" w:rsidRPr="00DB0716" w:rsidRDefault="00B50699" w:rsidP="00B50699">
                    <w:pPr>
                      <w:bidi w:val="0"/>
                      <w:rPr>
                        <w:rFonts w:ascii="Berlin Sans FB" w:hAnsi="Berlin Sans FB" w:cs="Cocon® Next Arabic"/>
                        <w:sz w:val="28"/>
                        <w:szCs w:val="28"/>
                        <w:lang w:bidi="ar-SY"/>
                      </w:rPr>
                    </w:pPr>
                    <w:r w:rsidRPr="00DB0716">
                      <w:rPr>
                        <w:rFonts w:ascii="Berlin Sans FB" w:hAnsi="Berlin Sans FB" w:cs="Cocon® Next Arabic"/>
                        <w:sz w:val="28"/>
                        <w:szCs w:val="28"/>
                        <w:lang w:bidi="ar-SY"/>
                      </w:rPr>
                      <w:t>/</w:t>
                    </w:r>
                    <w:r>
                      <w:rPr>
                        <w:rFonts w:ascii="Berlin Sans FB" w:hAnsi="Berlin Sans FB" w:cs="Cocon® Next Arabic"/>
                        <w:sz w:val="28"/>
                        <w:szCs w:val="28"/>
                        <w:lang w:bidi="ar-SY"/>
                      </w:rPr>
                      <w:t>ITE.RBCs</w:t>
                    </w:r>
                  </w:p>
                  <w:p w14:paraId="37D06949" w14:textId="77777777" w:rsidR="00B50699" w:rsidRPr="00DB0716" w:rsidRDefault="00B50699" w:rsidP="00B50699">
                    <w:pPr>
                      <w:bidi w:val="0"/>
                      <w:rPr>
                        <w:rFonts w:ascii="Berlin Sans FB" w:hAnsi="Berlin Sans FB" w:cs="Cocon® Next Arabic"/>
                        <w:sz w:val="28"/>
                        <w:szCs w:val="28"/>
                        <w:lang w:bidi="ar-SY"/>
                      </w:rPr>
                    </w:pPr>
                  </w:p>
                </w:txbxContent>
              </v:textbox>
            </v:shape>
          </w:pict>
        </mc:Fallback>
      </mc:AlternateContent>
    </w:r>
    <w:r w:rsidR="007203ED">
      <w:rPr>
        <w:noProof/>
      </w:rPr>
      <w:drawing>
        <wp:anchor distT="0" distB="0" distL="114300" distR="114300" simplePos="0" relativeHeight="251769856" behindDoc="1" locked="0" layoutInCell="1" allowOverlap="1" wp14:anchorId="169A8F4A" wp14:editId="7EF264A3">
          <wp:simplePos x="0" y="0"/>
          <wp:positionH relativeFrom="margin">
            <wp:posOffset>-354874</wp:posOffset>
          </wp:positionH>
          <wp:positionV relativeFrom="paragraph">
            <wp:posOffset>-17145</wp:posOffset>
          </wp:positionV>
          <wp:extent cx="7399020" cy="621665"/>
          <wp:effectExtent l="0" t="0" r="0" b="6985"/>
          <wp:wrapNone/>
          <wp:docPr id="53" name="Picture 53" descr="F:\College\RBCs\Headers\MHD\معلوماتية\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llege\RBCs\Headers\MHD\معلوماتية\footer.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99020" cy="62166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630E9" w14:textId="0348907A" w:rsidR="00D753B1" w:rsidRDefault="00F43F45">
    <w:pPr>
      <w:pStyle w:val="Footer"/>
    </w:pPr>
    <w:r w:rsidRPr="004A0A56">
      <w:rPr>
        <w:noProof/>
      </w:rPr>
      <mc:AlternateContent>
        <mc:Choice Requires="wpg">
          <w:drawing>
            <wp:anchor distT="0" distB="0" distL="114300" distR="114300" simplePos="0" relativeHeight="251779072" behindDoc="0" locked="0" layoutInCell="1" allowOverlap="1" wp14:anchorId="11DB3D7D" wp14:editId="79F2C39D">
              <wp:simplePos x="0" y="0"/>
              <wp:positionH relativeFrom="column">
                <wp:posOffset>4391692</wp:posOffset>
              </wp:positionH>
              <wp:positionV relativeFrom="paragraph">
                <wp:posOffset>94691</wp:posOffset>
              </wp:positionV>
              <wp:extent cx="2011680" cy="146304"/>
              <wp:effectExtent l="0" t="0" r="7620" b="6350"/>
              <wp:wrapNone/>
              <wp:docPr id="517339589" name="Group 36"/>
              <wp:cNvGraphicFramePr/>
              <a:graphic xmlns:a="http://schemas.openxmlformats.org/drawingml/2006/main">
                <a:graphicData uri="http://schemas.microsoft.com/office/word/2010/wordprocessingGroup">
                  <wpg:wgp>
                    <wpg:cNvGrpSpPr/>
                    <wpg:grpSpPr>
                      <a:xfrm>
                        <a:off x="0" y="0"/>
                        <a:ext cx="2011680" cy="146304"/>
                        <a:chOff x="0" y="0"/>
                        <a:chExt cx="3435586" cy="254161"/>
                      </a:xfrm>
                    </wpg:grpSpPr>
                    <wps:wsp>
                      <wps:cNvPr id="1777189913" name="TextBox 63"/>
                      <wps:cNvSpPr txBox="1"/>
                      <wps:spPr>
                        <a:xfrm>
                          <a:off x="1638709" y="0"/>
                          <a:ext cx="38510" cy="38956"/>
                        </a:xfrm>
                        <a:custGeom>
                          <a:avLst/>
                          <a:gdLst/>
                          <a:ahLst/>
                          <a:cxnLst/>
                          <a:rect l="l" t="t" r="r" b="b"/>
                          <a:pathLst>
                            <a:path w="38510" h="38956">
                              <a:moveTo>
                                <a:pt x="19422" y="0"/>
                              </a:moveTo>
                              <a:lnTo>
                                <a:pt x="38510" y="19310"/>
                              </a:lnTo>
                              <a:cubicBezTo>
                                <a:pt x="36649" y="21171"/>
                                <a:pt x="34938" y="22901"/>
                                <a:pt x="33375" y="24501"/>
                              </a:cubicBezTo>
                              <a:cubicBezTo>
                                <a:pt x="31812" y="26101"/>
                                <a:pt x="30287" y="27682"/>
                                <a:pt x="28799"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2"/>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625292334" name="TextBox 62"/>
                      <wps:cNvSpPr txBox="1"/>
                      <wps:spPr>
                        <a:xfrm>
                          <a:off x="2108076" y="446"/>
                          <a:ext cx="38509" cy="38956"/>
                        </a:xfrm>
                        <a:custGeom>
                          <a:avLst/>
                          <a:gdLst/>
                          <a:ahLst/>
                          <a:cxnLst/>
                          <a:rect l="l" t="t" r="r" b="b"/>
                          <a:pathLst>
                            <a:path w="38509" h="38956">
                              <a:moveTo>
                                <a:pt x="19422" y="0"/>
                              </a:moveTo>
                              <a:lnTo>
                                <a:pt x="38509" y="19311"/>
                              </a:lnTo>
                              <a:cubicBezTo>
                                <a:pt x="36649" y="21171"/>
                                <a:pt x="34937" y="22901"/>
                                <a:pt x="33375" y="24501"/>
                              </a:cubicBezTo>
                              <a:cubicBezTo>
                                <a:pt x="31812" y="26101"/>
                                <a:pt x="30287" y="27683"/>
                                <a:pt x="28798" y="29245"/>
                              </a:cubicBezTo>
                              <a:cubicBezTo>
                                <a:pt x="27310" y="30808"/>
                                <a:pt x="25803" y="32371"/>
                                <a:pt x="24278" y="33933"/>
                              </a:cubicBezTo>
                              <a:cubicBezTo>
                                <a:pt x="22752" y="35496"/>
                                <a:pt x="21134" y="37170"/>
                                <a:pt x="19422" y="38956"/>
                              </a:cubicBezTo>
                              <a:cubicBezTo>
                                <a:pt x="17562" y="37096"/>
                                <a:pt x="15832" y="35347"/>
                                <a:pt x="14232" y="33710"/>
                              </a:cubicBezTo>
                              <a:cubicBezTo>
                                <a:pt x="12632" y="32073"/>
                                <a:pt x="11069" y="30492"/>
                                <a:pt x="9544" y="28966"/>
                              </a:cubicBezTo>
                              <a:cubicBezTo>
                                <a:pt x="8018" y="27441"/>
                                <a:pt x="6493" y="25897"/>
                                <a:pt x="4967" y="24334"/>
                              </a:cubicBezTo>
                              <a:cubicBezTo>
                                <a:pt x="3442"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268102879" name="TextBox 61"/>
                      <wps:cNvSpPr txBox="1"/>
                      <wps:spPr>
                        <a:xfrm>
                          <a:off x="2445097" y="5469"/>
                          <a:ext cx="38510" cy="38956"/>
                        </a:xfrm>
                        <a:custGeom>
                          <a:avLst/>
                          <a:gdLst/>
                          <a:ahLst/>
                          <a:cxnLst/>
                          <a:rect l="l" t="t" r="r" b="b"/>
                          <a:pathLst>
                            <a:path w="38510" h="38956">
                              <a:moveTo>
                                <a:pt x="19422" y="0"/>
                              </a:moveTo>
                              <a:lnTo>
                                <a:pt x="38510" y="19311"/>
                              </a:lnTo>
                              <a:cubicBezTo>
                                <a:pt x="36649" y="21171"/>
                                <a:pt x="34938" y="22901"/>
                                <a:pt x="33375" y="24501"/>
                              </a:cubicBezTo>
                              <a:cubicBezTo>
                                <a:pt x="31812" y="26101"/>
                                <a:pt x="30287" y="27682"/>
                                <a:pt x="28799" y="29245"/>
                              </a:cubicBezTo>
                              <a:cubicBezTo>
                                <a:pt x="27310" y="30808"/>
                                <a:pt x="25803" y="32371"/>
                                <a:pt x="24278" y="33933"/>
                              </a:cubicBezTo>
                              <a:cubicBezTo>
                                <a:pt x="22752" y="35496"/>
                                <a:pt x="21134" y="37170"/>
                                <a:pt x="19422" y="38956"/>
                              </a:cubicBezTo>
                              <a:cubicBezTo>
                                <a:pt x="17562" y="37096"/>
                                <a:pt x="15832" y="35347"/>
                                <a:pt x="14232" y="33710"/>
                              </a:cubicBezTo>
                              <a:cubicBezTo>
                                <a:pt x="12632" y="32073"/>
                                <a:pt x="11069" y="30492"/>
                                <a:pt x="9544" y="28966"/>
                              </a:cubicBezTo>
                              <a:cubicBezTo>
                                <a:pt x="8018" y="27441"/>
                                <a:pt x="6493" y="25897"/>
                                <a:pt x="4967" y="24334"/>
                              </a:cubicBezTo>
                              <a:cubicBezTo>
                                <a:pt x="3442"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365995287" name="TextBox 60"/>
                      <wps:cNvSpPr txBox="1"/>
                      <wps:spPr>
                        <a:xfrm>
                          <a:off x="243706" y="7032"/>
                          <a:ext cx="292447" cy="133722"/>
                        </a:xfrm>
                        <a:custGeom>
                          <a:avLst/>
                          <a:gdLst/>
                          <a:ahLst/>
                          <a:cxnLst/>
                          <a:rect l="l" t="t" r="r" b="b"/>
                          <a:pathLst>
                            <a:path w="292447" h="133722">
                              <a:moveTo>
                                <a:pt x="21878" y="0"/>
                              </a:moveTo>
                              <a:lnTo>
                                <a:pt x="21878" y="109724"/>
                              </a:lnTo>
                              <a:lnTo>
                                <a:pt x="36947" y="109724"/>
                              </a:lnTo>
                              <a:lnTo>
                                <a:pt x="46323" y="109724"/>
                              </a:lnTo>
                              <a:lnTo>
                                <a:pt x="123118" y="109724"/>
                              </a:lnTo>
                              <a:cubicBezTo>
                                <a:pt x="112402" y="96552"/>
                                <a:pt x="104087" y="87437"/>
                                <a:pt x="98171" y="82377"/>
                              </a:cubicBezTo>
                              <a:cubicBezTo>
                                <a:pt x="92255" y="77316"/>
                                <a:pt x="85948" y="73596"/>
                                <a:pt x="79251" y="71214"/>
                              </a:cubicBezTo>
                              <a:cubicBezTo>
                                <a:pt x="77911" y="70768"/>
                                <a:pt x="76572" y="70545"/>
                                <a:pt x="75233" y="70545"/>
                              </a:cubicBezTo>
                              <a:cubicBezTo>
                                <a:pt x="69354" y="70545"/>
                                <a:pt x="62545" y="74712"/>
                                <a:pt x="54806" y="83046"/>
                              </a:cubicBezTo>
                              <a:lnTo>
                                <a:pt x="52462" y="79363"/>
                              </a:lnTo>
                              <a:cubicBezTo>
                                <a:pt x="55290" y="68126"/>
                                <a:pt x="61652" y="59271"/>
                                <a:pt x="71549" y="52797"/>
                              </a:cubicBezTo>
                              <a:cubicBezTo>
                                <a:pt x="76163" y="49820"/>
                                <a:pt x="80814" y="48332"/>
                                <a:pt x="85502" y="48332"/>
                              </a:cubicBezTo>
                              <a:cubicBezTo>
                                <a:pt x="90711" y="48332"/>
                                <a:pt x="95957" y="50192"/>
                                <a:pt x="101240" y="53913"/>
                              </a:cubicBezTo>
                              <a:cubicBezTo>
                                <a:pt x="111137" y="61131"/>
                                <a:pt x="128513" y="79735"/>
                                <a:pt x="153367" y="109724"/>
                              </a:cubicBezTo>
                              <a:lnTo>
                                <a:pt x="160772" y="109724"/>
                              </a:lnTo>
                              <a:lnTo>
                                <a:pt x="169106" y="109724"/>
                              </a:lnTo>
                              <a:lnTo>
                                <a:pt x="191244" y="109724"/>
                              </a:lnTo>
                              <a:lnTo>
                                <a:pt x="191244" y="60834"/>
                              </a:lnTo>
                              <a:lnTo>
                                <a:pt x="213457" y="60834"/>
                              </a:lnTo>
                              <a:lnTo>
                                <a:pt x="213457" y="109724"/>
                              </a:lnTo>
                              <a:lnTo>
                                <a:pt x="236972" y="109724"/>
                              </a:lnTo>
                              <a:lnTo>
                                <a:pt x="242925" y="109724"/>
                              </a:lnTo>
                              <a:lnTo>
                                <a:pt x="270570" y="109724"/>
                              </a:lnTo>
                              <a:lnTo>
                                <a:pt x="270570" y="12278"/>
                              </a:lnTo>
                              <a:lnTo>
                                <a:pt x="292447" y="0"/>
                              </a:lnTo>
                              <a:lnTo>
                                <a:pt x="292447" y="133722"/>
                              </a:lnTo>
                              <a:lnTo>
                                <a:pt x="242925" y="133722"/>
                              </a:lnTo>
                              <a:lnTo>
                                <a:pt x="236972" y="133722"/>
                              </a:lnTo>
                              <a:lnTo>
                                <a:pt x="169106" y="133722"/>
                              </a:lnTo>
                              <a:lnTo>
                                <a:pt x="160772" y="133722"/>
                              </a:lnTo>
                              <a:lnTo>
                                <a:pt x="46323" y="133722"/>
                              </a:lnTo>
                              <a:lnTo>
                                <a:pt x="36947" y="133722"/>
                              </a:lnTo>
                              <a:lnTo>
                                <a:pt x="0" y="133722"/>
                              </a:lnTo>
                              <a:lnTo>
                                <a:pt x="0" y="12278"/>
                              </a:lnTo>
                              <a:lnTo>
                                <a:pt x="2187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053344453" name="TextBox 59"/>
                      <wps:cNvSpPr txBox="1"/>
                      <wps:spPr>
                        <a:xfrm>
                          <a:off x="566440" y="7032"/>
                          <a:ext cx="21878" cy="133722"/>
                        </a:xfrm>
                        <a:custGeom>
                          <a:avLst/>
                          <a:gdLst/>
                          <a:ahLst/>
                          <a:cxnLst/>
                          <a:rect l="l" t="t" r="r" b="b"/>
                          <a:pathLst>
                            <a:path w="21878" h="133722">
                              <a:moveTo>
                                <a:pt x="21878" y="0"/>
                              </a:moveTo>
                              <a:lnTo>
                                <a:pt x="21878" y="133722"/>
                              </a:lnTo>
                              <a:lnTo>
                                <a:pt x="0" y="133722"/>
                              </a:lnTo>
                              <a:lnTo>
                                <a:pt x="0" y="12278"/>
                              </a:lnTo>
                              <a:lnTo>
                                <a:pt x="2187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543837463" name="TextBox 58"/>
                      <wps:cNvSpPr txBox="1"/>
                      <wps:spPr>
                        <a:xfrm>
                          <a:off x="666303" y="7032"/>
                          <a:ext cx="374675" cy="207950"/>
                        </a:xfrm>
                        <a:custGeom>
                          <a:avLst/>
                          <a:gdLst/>
                          <a:ahLst/>
                          <a:cxnLst/>
                          <a:rect l="l" t="t" r="r" b="b"/>
                          <a:pathLst>
                            <a:path w="374675" h="207950">
                              <a:moveTo>
                                <a:pt x="301303" y="0"/>
                              </a:moveTo>
                              <a:lnTo>
                                <a:pt x="301303" y="109724"/>
                              </a:lnTo>
                              <a:lnTo>
                                <a:pt x="319200" y="109724"/>
                              </a:lnTo>
                              <a:lnTo>
                                <a:pt x="326976" y="109724"/>
                              </a:lnTo>
                              <a:lnTo>
                                <a:pt x="352798" y="109724"/>
                              </a:lnTo>
                              <a:lnTo>
                                <a:pt x="352798" y="12278"/>
                              </a:lnTo>
                              <a:lnTo>
                                <a:pt x="374675" y="0"/>
                              </a:lnTo>
                              <a:lnTo>
                                <a:pt x="374675" y="133722"/>
                              </a:lnTo>
                              <a:lnTo>
                                <a:pt x="326976" y="133722"/>
                              </a:lnTo>
                              <a:lnTo>
                                <a:pt x="319200" y="133722"/>
                              </a:lnTo>
                              <a:lnTo>
                                <a:pt x="258478" y="133722"/>
                              </a:lnTo>
                              <a:lnTo>
                                <a:pt x="252525" y="133722"/>
                              </a:lnTo>
                              <a:lnTo>
                                <a:pt x="182278" y="133722"/>
                              </a:lnTo>
                              <a:lnTo>
                                <a:pt x="176325" y="133722"/>
                              </a:lnTo>
                              <a:lnTo>
                                <a:pt x="105259" y="133722"/>
                              </a:lnTo>
                              <a:lnTo>
                                <a:pt x="100125" y="133722"/>
                              </a:lnTo>
                              <a:lnTo>
                                <a:pt x="63736" y="133722"/>
                              </a:lnTo>
                              <a:cubicBezTo>
                                <a:pt x="61504" y="132755"/>
                                <a:pt x="59681" y="131471"/>
                                <a:pt x="58267" y="129871"/>
                              </a:cubicBezTo>
                              <a:cubicBezTo>
                                <a:pt x="56853" y="128271"/>
                                <a:pt x="55513" y="126485"/>
                                <a:pt x="54248" y="124513"/>
                              </a:cubicBezTo>
                              <a:cubicBezTo>
                                <a:pt x="52983" y="122541"/>
                                <a:pt x="51681" y="120514"/>
                                <a:pt x="50342" y="118430"/>
                              </a:cubicBezTo>
                              <a:cubicBezTo>
                                <a:pt x="49002" y="116347"/>
                                <a:pt x="47439" y="114375"/>
                                <a:pt x="45654" y="112514"/>
                              </a:cubicBezTo>
                              <a:cubicBezTo>
                                <a:pt x="41635" y="114598"/>
                                <a:pt x="38193" y="116905"/>
                                <a:pt x="35329" y="119435"/>
                              </a:cubicBezTo>
                              <a:cubicBezTo>
                                <a:pt x="32464" y="121965"/>
                                <a:pt x="30138" y="124625"/>
                                <a:pt x="28352" y="127416"/>
                              </a:cubicBezTo>
                              <a:cubicBezTo>
                                <a:pt x="26566" y="130206"/>
                                <a:pt x="25245" y="133090"/>
                                <a:pt x="24390" y="136066"/>
                              </a:cubicBezTo>
                              <a:cubicBezTo>
                                <a:pt x="23534" y="139043"/>
                                <a:pt x="23106" y="142019"/>
                                <a:pt x="23106" y="144996"/>
                              </a:cubicBezTo>
                              <a:cubicBezTo>
                                <a:pt x="23106" y="152065"/>
                                <a:pt x="24408" y="158000"/>
                                <a:pt x="27013" y="162799"/>
                              </a:cubicBezTo>
                              <a:cubicBezTo>
                                <a:pt x="29617" y="167599"/>
                                <a:pt x="33096" y="171562"/>
                                <a:pt x="37449" y="174687"/>
                              </a:cubicBezTo>
                              <a:cubicBezTo>
                                <a:pt x="41803" y="177813"/>
                                <a:pt x="46844" y="180175"/>
                                <a:pt x="52574" y="181775"/>
                              </a:cubicBezTo>
                              <a:cubicBezTo>
                                <a:pt x="58304" y="183375"/>
                                <a:pt x="64257" y="184547"/>
                                <a:pt x="70433" y="185291"/>
                              </a:cubicBezTo>
                              <a:cubicBezTo>
                                <a:pt x="76610" y="186035"/>
                                <a:pt x="82861" y="186407"/>
                                <a:pt x="89186" y="186407"/>
                              </a:cubicBezTo>
                              <a:cubicBezTo>
                                <a:pt x="91269" y="186482"/>
                                <a:pt x="93316" y="186519"/>
                                <a:pt x="95325" y="186519"/>
                              </a:cubicBezTo>
                              <a:cubicBezTo>
                                <a:pt x="99418" y="186519"/>
                                <a:pt x="103287" y="186482"/>
                                <a:pt x="106933" y="186407"/>
                              </a:cubicBezTo>
                              <a:cubicBezTo>
                                <a:pt x="107901" y="187970"/>
                                <a:pt x="108719" y="189198"/>
                                <a:pt x="109389" y="190091"/>
                              </a:cubicBezTo>
                              <a:cubicBezTo>
                                <a:pt x="101948" y="196342"/>
                                <a:pt x="94097" y="200881"/>
                                <a:pt x="85837" y="203709"/>
                              </a:cubicBezTo>
                              <a:cubicBezTo>
                                <a:pt x="77577" y="206536"/>
                                <a:pt x="69354" y="207950"/>
                                <a:pt x="61169" y="207950"/>
                              </a:cubicBezTo>
                              <a:cubicBezTo>
                                <a:pt x="53132" y="207950"/>
                                <a:pt x="45449" y="206629"/>
                                <a:pt x="38119" y="203988"/>
                              </a:cubicBezTo>
                              <a:cubicBezTo>
                                <a:pt x="30789" y="201346"/>
                                <a:pt x="24315" y="197569"/>
                                <a:pt x="18697" y="192658"/>
                              </a:cubicBezTo>
                              <a:cubicBezTo>
                                <a:pt x="13079" y="187747"/>
                                <a:pt x="8577" y="181775"/>
                                <a:pt x="5191" y="174743"/>
                              </a:cubicBezTo>
                              <a:cubicBezTo>
                                <a:pt x="1805" y="167711"/>
                                <a:pt x="75" y="159804"/>
                                <a:pt x="0" y="151023"/>
                              </a:cubicBezTo>
                              <a:lnTo>
                                <a:pt x="0" y="149572"/>
                              </a:lnTo>
                              <a:cubicBezTo>
                                <a:pt x="0" y="145703"/>
                                <a:pt x="559" y="141647"/>
                                <a:pt x="1675" y="137406"/>
                              </a:cubicBezTo>
                              <a:cubicBezTo>
                                <a:pt x="2940" y="132718"/>
                                <a:pt x="4893" y="128104"/>
                                <a:pt x="7535" y="123565"/>
                              </a:cubicBezTo>
                              <a:cubicBezTo>
                                <a:pt x="10177" y="119025"/>
                                <a:pt x="13581" y="114728"/>
                                <a:pt x="17748" y="110672"/>
                              </a:cubicBezTo>
                              <a:cubicBezTo>
                                <a:pt x="21915" y="106617"/>
                                <a:pt x="26752" y="103101"/>
                                <a:pt x="32259" y="100124"/>
                              </a:cubicBezTo>
                              <a:cubicBezTo>
                                <a:pt x="29506" y="97297"/>
                                <a:pt x="27031" y="95008"/>
                                <a:pt x="24836" y="93260"/>
                              </a:cubicBezTo>
                              <a:cubicBezTo>
                                <a:pt x="22641" y="91511"/>
                                <a:pt x="20539" y="90097"/>
                                <a:pt x="18530" y="89018"/>
                              </a:cubicBezTo>
                              <a:cubicBezTo>
                                <a:pt x="16520" y="87939"/>
                                <a:pt x="14548" y="87083"/>
                                <a:pt x="12614" y="86451"/>
                              </a:cubicBezTo>
                              <a:cubicBezTo>
                                <a:pt x="10679" y="85818"/>
                                <a:pt x="8670" y="85204"/>
                                <a:pt x="6586" y="84609"/>
                              </a:cubicBezTo>
                              <a:cubicBezTo>
                                <a:pt x="6586" y="84460"/>
                                <a:pt x="6735" y="83865"/>
                                <a:pt x="7033" y="82823"/>
                              </a:cubicBezTo>
                              <a:cubicBezTo>
                                <a:pt x="7330" y="81632"/>
                                <a:pt x="7740" y="80051"/>
                                <a:pt x="8260" y="78079"/>
                              </a:cubicBezTo>
                              <a:cubicBezTo>
                                <a:pt x="8781" y="76107"/>
                                <a:pt x="9339" y="73968"/>
                                <a:pt x="9935" y="71661"/>
                              </a:cubicBezTo>
                              <a:cubicBezTo>
                                <a:pt x="10530" y="69354"/>
                                <a:pt x="11088" y="67140"/>
                                <a:pt x="11609" y="65019"/>
                              </a:cubicBezTo>
                              <a:cubicBezTo>
                                <a:pt x="12130" y="62899"/>
                                <a:pt x="12576" y="61020"/>
                                <a:pt x="12949" y="59383"/>
                              </a:cubicBezTo>
                              <a:cubicBezTo>
                                <a:pt x="13097" y="58192"/>
                                <a:pt x="13172" y="57299"/>
                                <a:pt x="13172" y="56704"/>
                              </a:cubicBezTo>
                              <a:lnTo>
                                <a:pt x="13172" y="56369"/>
                              </a:lnTo>
                              <a:cubicBezTo>
                                <a:pt x="16967" y="54583"/>
                                <a:pt x="21413" y="52853"/>
                                <a:pt x="26511" y="51178"/>
                              </a:cubicBezTo>
                              <a:cubicBezTo>
                                <a:pt x="31608" y="49504"/>
                                <a:pt x="36798" y="48183"/>
                                <a:pt x="42082" y="47216"/>
                              </a:cubicBezTo>
                              <a:cubicBezTo>
                                <a:pt x="47291" y="46248"/>
                                <a:pt x="52351" y="45765"/>
                                <a:pt x="57262" y="45765"/>
                              </a:cubicBezTo>
                              <a:lnTo>
                                <a:pt x="57820" y="45765"/>
                              </a:lnTo>
                              <a:cubicBezTo>
                                <a:pt x="62880" y="45839"/>
                                <a:pt x="67438" y="46676"/>
                                <a:pt x="71494" y="48276"/>
                              </a:cubicBezTo>
                              <a:cubicBezTo>
                                <a:pt x="75549" y="49876"/>
                                <a:pt x="78805" y="52425"/>
                                <a:pt x="81261" y="55922"/>
                              </a:cubicBezTo>
                              <a:cubicBezTo>
                                <a:pt x="83716" y="59420"/>
                                <a:pt x="84944" y="64108"/>
                                <a:pt x="84944" y="69987"/>
                              </a:cubicBezTo>
                              <a:cubicBezTo>
                                <a:pt x="84944" y="73484"/>
                                <a:pt x="84442" y="76814"/>
                                <a:pt x="83437" y="79977"/>
                              </a:cubicBezTo>
                              <a:cubicBezTo>
                                <a:pt x="82433" y="83139"/>
                                <a:pt x="81037" y="86134"/>
                                <a:pt x="79251" y="88962"/>
                              </a:cubicBezTo>
                              <a:cubicBezTo>
                                <a:pt x="77466" y="91790"/>
                                <a:pt x="75345" y="94413"/>
                                <a:pt x="72889" y="96831"/>
                              </a:cubicBezTo>
                              <a:cubicBezTo>
                                <a:pt x="70433" y="99250"/>
                                <a:pt x="67755" y="101464"/>
                                <a:pt x="64852" y="103473"/>
                              </a:cubicBezTo>
                              <a:cubicBezTo>
                                <a:pt x="66341" y="105184"/>
                                <a:pt x="67959" y="106617"/>
                                <a:pt x="69708" y="107770"/>
                              </a:cubicBezTo>
                              <a:cubicBezTo>
                                <a:pt x="71456" y="108924"/>
                                <a:pt x="73149" y="109575"/>
                                <a:pt x="74787" y="109724"/>
                              </a:cubicBezTo>
                              <a:lnTo>
                                <a:pt x="100125" y="109724"/>
                              </a:lnTo>
                              <a:lnTo>
                                <a:pt x="105259" y="109724"/>
                              </a:lnTo>
                              <a:lnTo>
                                <a:pt x="130597" y="109724"/>
                              </a:lnTo>
                              <a:lnTo>
                                <a:pt x="130597" y="60834"/>
                              </a:lnTo>
                              <a:lnTo>
                                <a:pt x="152810" y="60834"/>
                              </a:lnTo>
                              <a:lnTo>
                                <a:pt x="152810" y="109724"/>
                              </a:lnTo>
                              <a:lnTo>
                                <a:pt x="176325" y="109724"/>
                              </a:lnTo>
                              <a:lnTo>
                                <a:pt x="182278" y="109724"/>
                              </a:lnTo>
                              <a:lnTo>
                                <a:pt x="206797" y="109724"/>
                              </a:lnTo>
                              <a:lnTo>
                                <a:pt x="206797" y="60834"/>
                              </a:lnTo>
                              <a:lnTo>
                                <a:pt x="229010" y="60834"/>
                              </a:lnTo>
                              <a:lnTo>
                                <a:pt x="229010" y="109724"/>
                              </a:lnTo>
                              <a:lnTo>
                                <a:pt x="252525" y="109724"/>
                              </a:lnTo>
                              <a:lnTo>
                                <a:pt x="258478" y="109724"/>
                              </a:lnTo>
                              <a:lnTo>
                                <a:pt x="279425" y="109724"/>
                              </a:lnTo>
                              <a:lnTo>
                                <a:pt x="279425" y="12278"/>
                              </a:lnTo>
                              <a:lnTo>
                                <a:pt x="301303" y="0"/>
                              </a:lnTo>
                              <a:close/>
                              <a:moveTo>
                                <a:pt x="49337" y="68201"/>
                              </a:moveTo>
                              <a:cubicBezTo>
                                <a:pt x="46807" y="68275"/>
                                <a:pt x="44463" y="68573"/>
                                <a:pt x="42305" y="69094"/>
                              </a:cubicBezTo>
                              <a:cubicBezTo>
                                <a:pt x="40147" y="69615"/>
                                <a:pt x="38324" y="70396"/>
                                <a:pt x="36835" y="71438"/>
                              </a:cubicBezTo>
                              <a:cubicBezTo>
                                <a:pt x="35347" y="72479"/>
                                <a:pt x="34566" y="73744"/>
                                <a:pt x="34491" y="75233"/>
                              </a:cubicBezTo>
                              <a:lnTo>
                                <a:pt x="48332" y="89632"/>
                              </a:lnTo>
                              <a:cubicBezTo>
                                <a:pt x="48258" y="89706"/>
                                <a:pt x="48221" y="89781"/>
                                <a:pt x="48221" y="89855"/>
                              </a:cubicBezTo>
                              <a:cubicBezTo>
                                <a:pt x="48295" y="89855"/>
                                <a:pt x="48556" y="89743"/>
                                <a:pt x="49002" y="89520"/>
                              </a:cubicBezTo>
                              <a:cubicBezTo>
                                <a:pt x="49597" y="89148"/>
                                <a:pt x="50435" y="88590"/>
                                <a:pt x="51514" y="87846"/>
                              </a:cubicBezTo>
                              <a:cubicBezTo>
                                <a:pt x="52593" y="87102"/>
                                <a:pt x="53839" y="86172"/>
                                <a:pt x="55253" y="85055"/>
                              </a:cubicBezTo>
                              <a:cubicBezTo>
                                <a:pt x="56667" y="83939"/>
                                <a:pt x="57988" y="82786"/>
                                <a:pt x="59215" y="81595"/>
                              </a:cubicBezTo>
                              <a:cubicBezTo>
                                <a:pt x="60443" y="80405"/>
                                <a:pt x="61485" y="79177"/>
                                <a:pt x="62341" y="77912"/>
                              </a:cubicBezTo>
                              <a:cubicBezTo>
                                <a:pt x="63197" y="76647"/>
                                <a:pt x="63662" y="75493"/>
                                <a:pt x="63736" y="74451"/>
                              </a:cubicBezTo>
                              <a:lnTo>
                                <a:pt x="63736" y="74228"/>
                              </a:lnTo>
                              <a:cubicBezTo>
                                <a:pt x="63736" y="72889"/>
                                <a:pt x="63066" y="71772"/>
                                <a:pt x="61727" y="70880"/>
                              </a:cubicBezTo>
                              <a:cubicBezTo>
                                <a:pt x="60313" y="69987"/>
                                <a:pt x="58527" y="69317"/>
                                <a:pt x="56369" y="68870"/>
                              </a:cubicBezTo>
                              <a:cubicBezTo>
                                <a:pt x="54434" y="68424"/>
                                <a:pt x="52314" y="68201"/>
                                <a:pt x="50007" y="68201"/>
                              </a:cubicBezTo>
                              <a:lnTo>
                                <a:pt x="49337" y="68201"/>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171540480" name="TextBox 57"/>
                      <wps:cNvSpPr txBox="1"/>
                      <wps:spPr>
                        <a:xfrm>
                          <a:off x="2529706" y="7033"/>
                          <a:ext cx="267705" cy="150577"/>
                        </a:xfrm>
                        <a:custGeom>
                          <a:avLst/>
                          <a:gdLst/>
                          <a:ahLst/>
                          <a:cxnLst/>
                          <a:rect l="l" t="t" r="r" b="b"/>
                          <a:pathLst>
                            <a:path w="267705" h="150577">
                              <a:moveTo>
                                <a:pt x="21878" y="0"/>
                              </a:moveTo>
                              <a:lnTo>
                                <a:pt x="21878" y="109724"/>
                              </a:lnTo>
                              <a:lnTo>
                                <a:pt x="36947" y="109724"/>
                              </a:lnTo>
                              <a:lnTo>
                                <a:pt x="46323" y="109724"/>
                              </a:lnTo>
                              <a:lnTo>
                                <a:pt x="123118" y="109724"/>
                              </a:lnTo>
                              <a:cubicBezTo>
                                <a:pt x="112403" y="96552"/>
                                <a:pt x="104087" y="87437"/>
                                <a:pt x="98171" y="82377"/>
                              </a:cubicBezTo>
                              <a:cubicBezTo>
                                <a:pt x="92255" y="77316"/>
                                <a:pt x="85948" y="73596"/>
                                <a:pt x="79251" y="71214"/>
                              </a:cubicBezTo>
                              <a:cubicBezTo>
                                <a:pt x="77912" y="70768"/>
                                <a:pt x="76572" y="70545"/>
                                <a:pt x="75233" y="70545"/>
                              </a:cubicBezTo>
                              <a:cubicBezTo>
                                <a:pt x="69354" y="70545"/>
                                <a:pt x="62545" y="74712"/>
                                <a:pt x="54806" y="83046"/>
                              </a:cubicBezTo>
                              <a:lnTo>
                                <a:pt x="52462" y="79363"/>
                              </a:lnTo>
                              <a:cubicBezTo>
                                <a:pt x="55290" y="68126"/>
                                <a:pt x="61652" y="59271"/>
                                <a:pt x="71549" y="52797"/>
                              </a:cubicBezTo>
                              <a:cubicBezTo>
                                <a:pt x="76163" y="49820"/>
                                <a:pt x="80814" y="48332"/>
                                <a:pt x="85502" y="48332"/>
                              </a:cubicBezTo>
                              <a:cubicBezTo>
                                <a:pt x="90711" y="48332"/>
                                <a:pt x="95957" y="50192"/>
                                <a:pt x="101240" y="53913"/>
                              </a:cubicBezTo>
                              <a:cubicBezTo>
                                <a:pt x="111138" y="61131"/>
                                <a:pt x="128513" y="79735"/>
                                <a:pt x="153368" y="109724"/>
                              </a:cubicBezTo>
                              <a:lnTo>
                                <a:pt x="160772" y="109724"/>
                              </a:lnTo>
                              <a:lnTo>
                                <a:pt x="169106" y="109724"/>
                              </a:lnTo>
                              <a:lnTo>
                                <a:pt x="185775" y="109724"/>
                              </a:lnTo>
                              <a:cubicBezTo>
                                <a:pt x="188007" y="103250"/>
                                <a:pt x="190500" y="97669"/>
                                <a:pt x="193253" y="92981"/>
                              </a:cubicBezTo>
                              <a:cubicBezTo>
                                <a:pt x="196007" y="88292"/>
                                <a:pt x="199300" y="84144"/>
                                <a:pt x="203132" y="80535"/>
                              </a:cubicBezTo>
                              <a:cubicBezTo>
                                <a:pt x="206964" y="76926"/>
                                <a:pt x="211262" y="74079"/>
                                <a:pt x="216024" y="71996"/>
                              </a:cubicBezTo>
                              <a:cubicBezTo>
                                <a:pt x="220117" y="70210"/>
                                <a:pt x="224359" y="69317"/>
                                <a:pt x="228749" y="69317"/>
                              </a:cubicBezTo>
                              <a:cubicBezTo>
                                <a:pt x="229419" y="69317"/>
                                <a:pt x="230088" y="69354"/>
                                <a:pt x="230758" y="69428"/>
                              </a:cubicBezTo>
                              <a:cubicBezTo>
                                <a:pt x="238051" y="69949"/>
                                <a:pt x="244097" y="71475"/>
                                <a:pt x="248897" y="74005"/>
                              </a:cubicBezTo>
                              <a:cubicBezTo>
                                <a:pt x="253696" y="76535"/>
                                <a:pt x="257473" y="79735"/>
                                <a:pt x="260226" y="83604"/>
                              </a:cubicBezTo>
                              <a:cubicBezTo>
                                <a:pt x="262979" y="87474"/>
                                <a:pt x="264914" y="91864"/>
                                <a:pt x="266030" y="96776"/>
                              </a:cubicBezTo>
                              <a:cubicBezTo>
                                <a:pt x="267147" y="101687"/>
                                <a:pt x="267705" y="106784"/>
                                <a:pt x="267705" y="112068"/>
                              </a:cubicBezTo>
                              <a:cubicBezTo>
                                <a:pt x="267705" y="117202"/>
                                <a:pt x="267333" y="122374"/>
                                <a:pt x="266589" y="127583"/>
                              </a:cubicBezTo>
                              <a:cubicBezTo>
                                <a:pt x="265844" y="132792"/>
                                <a:pt x="264914" y="137741"/>
                                <a:pt x="263798" y="142429"/>
                              </a:cubicBezTo>
                              <a:cubicBezTo>
                                <a:pt x="262533" y="143917"/>
                                <a:pt x="261361" y="145275"/>
                                <a:pt x="260282" y="146503"/>
                              </a:cubicBezTo>
                              <a:cubicBezTo>
                                <a:pt x="259203" y="147731"/>
                                <a:pt x="258031" y="149089"/>
                                <a:pt x="256766" y="150577"/>
                              </a:cubicBezTo>
                              <a:lnTo>
                                <a:pt x="199058" y="135843"/>
                              </a:lnTo>
                              <a:lnTo>
                                <a:pt x="192137" y="133722"/>
                              </a:lnTo>
                              <a:lnTo>
                                <a:pt x="169106" y="133722"/>
                              </a:lnTo>
                              <a:lnTo>
                                <a:pt x="160772" y="133722"/>
                              </a:lnTo>
                              <a:lnTo>
                                <a:pt x="46323" y="133722"/>
                              </a:lnTo>
                              <a:lnTo>
                                <a:pt x="36947" y="133722"/>
                              </a:lnTo>
                              <a:lnTo>
                                <a:pt x="0" y="133722"/>
                              </a:lnTo>
                              <a:lnTo>
                                <a:pt x="0" y="12278"/>
                              </a:lnTo>
                              <a:lnTo>
                                <a:pt x="21878" y="0"/>
                              </a:lnTo>
                              <a:close/>
                              <a:moveTo>
                                <a:pt x="227075" y="90525"/>
                              </a:moveTo>
                              <a:cubicBezTo>
                                <a:pt x="224545" y="90525"/>
                                <a:pt x="222070" y="91157"/>
                                <a:pt x="219652" y="92422"/>
                              </a:cubicBezTo>
                              <a:cubicBezTo>
                                <a:pt x="217233" y="93687"/>
                                <a:pt x="215057" y="95380"/>
                                <a:pt x="213122" y="97501"/>
                              </a:cubicBezTo>
                              <a:cubicBezTo>
                                <a:pt x="211187" y="99622"/>
                                <a:pt x="209587" y="102059"/>
                                <a:pt x="208322" y="104812"/>
                              </a:cubicBezTo>
                              <a:cubicBezTo>
                                <a:pt x="207057" y="107566"/>
                                <a:pt x="206313" y="110393"/>
                                <a:pt x="206090" y="113296"/>
                              </a:cubicBezTo>
                              <a:lnTo>
                                <a:pt x="247055" y="123453"/>
                              </a:lnTo>
                              <a:cubicBezTo>
                                <a:pt x="247055" y="123081"/>
                                <a:pt x="247111" y="122486"/>
                                <a:pt x="247222" y="121667"/>
                              </a:cubicBezTo>
                              <a:cubicBezTo>
                                <a:pt x="247334" y="120849"/>
                                <a:pt x="247427" y="119956"/>
                                <a:pt x="247501" y="118988"/>
                              </a:cubicBezTo>
                              <a:cubicBezTo>
                                <a:pt x="247576" y="118021"/>
                                <a:pt x="247632" y="117091"/>
                                <a:pt x="247669" y="116198"/>
                              </a:cubicBezTo>
                              <a:cubicBezTo>
                                <a:pt x="247706" y="115305"/>
                                <a:pt x="247725" y="114598"/>
                                <a:pt x="247725" y="114077"/>
                              </a:cubicBezTo>
                              <a:cubicBezTo>
                                <a:pt x="247725" y="111621"/>
                                <a:pt x="247483" y="109035"/>
                                <a:pt x="246999" y="106319"/>
                              </a:cubicBezTo>
                              <a:cubicBezTo>
                                <a:pt x="246515" y="103603"/>
                                <a:pt x="245529" y="101092"/>
                                <a:pt x="244041" y="98785"/>
                              </a:cubicBezTo>
                              <a:cubicBezTo>
                                <a:pt x="242553" y="96478"/>
                                <a:pt x="240451" y="94543"/>
                                <a:pt x="237734" y="92981"/>
                              </a:cubicBezTo>
                              <a:cubicBezTo>
                                <a:pt x="235018" y="91418"/>
                                <a:pt x="231465" y="90599"/>
                                <a:pt x="227075" y="90525"/>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444193660" name="TextBox 56"/>
                      <wps:cNvSpPr txBox="1"/>
                      <wps:spPr>
                        <a:xfrm>
                          <a:off x="406487" y="10939"/>
                          <a:ext cx="76460" cy="38956"/>
                        </a:xfrm>
                        <a:custGeom>
                          <a:avLst/>
                          <a:gdLst/>
                          <a:ahLst/>
                          <a:cxnLst/>
                          <a:rect l="l" t="t" r="r" b="b"/>
                          <a:pathLst>
                            <a:path w="76460" h="38956">
                              <a:moveTo>
                                <a:pt x="19422" y="0"/>
                              </a:moveTo>
                              <a:lnTo>
                                <a:pt x="38232" y="19030"/>
                              </a:lnTo>
                              <a:lnTo>
                                <a:pt x="57373" y="0"/>
                              </a:lnTo>
                              <a:lnTo>
                                <a:pt x="76460" y="19310"/>
                              </a:lnTo>
                              <a:cubicBezTo>
                                <a:pt x="74600" y="21171"/>
                                <a:pt x="72888" y="22901"/>
                                <a:pt x="71326" y="24501"/>
                              </a:cubicBezTo>
                              <a:cubicBezTo>
                                <a:pt x="69763" y="26101"/>
                                <a:pt x="68237" y="27682"/>
                                <a:pt x="66749" y="29245"/>
                              </a:cubicBezTo>
                              <a:cubicBezTo>
                                <a:pt x="65261" y="30807"/>
                                <a:pt x="63754" y="32370"/>
                                <a:pt x="62229" y="33933"/>
                              </a:cubicBezTo>
                              <a:cubicBezTo>
                                <a:pt x="60703" y="35495"/>
                                <a:pt x="59085" y="37170"/>
                                <a:pt x="57373" y="38956"/>
                              </a:cubicBezTo>
                              <a:cubicBezTo>
                                <a:pt x="55513" y="37095"/>
                                <a:pt x="53783" y="35347"/>
                                <a:pt x="52183" y="33709"/>
                              </a:cubicBezTo>
                              <a:cubicBezTo>
                                <a:pt x="50583" y="32072"/>
                                <a:pt x="49020" y="30491"/>
                                <a:pt x="47495" y="28966"/>
                              </a:cubicBezTo>
                              <a:cubicBezTo>
                                <a:pt x="45969" y="27440"/>
                                <a:pt x="44444" y="25896"/>
                                <a:pt x="42918" y="24333"/>
                              </a:cubicBezTo>
                              <a:lnTo>
                                <a:pt x="38230" y="19592"/>
                              </a:lnTo>
                              <a:lnTo>
                                <a:pt x="33375" y="24501"/>
                              </a:lnTo>
                              <a:cubicBezTo>
                                <a:pt x="31812" y="26101"/>
                                <a:pt x="30286" y="27682"/>
                                <a:pt x="28798" y="29245"/>
                              </a:cubicBezTo>
                              <a:cubicBezTo>
                                <a:pt x="27310" y="30807"/>
                                <a:pt x="25803" y="32370"/>
                                <a:pt x="24277" y="33933"/>
                              </a:cubicBezTo>
                              <a:cubicBezTo>
                                <a:pt x="22752" y="35495"/>
                                <a:pt x="21133" y="37170"/>
                                <a:pt x="19422" y="38956"/>
                              </a:cubicBezTo>
                              <a:cubicBezTo>
                                <a:pt x="17561" y="37095"/>
                                <a:pt x="15831" y="35347"/>
                                <a:pt x="14231" y="33709"/>
                              </a:cubicBezTo>
                              <a:cubicBezTo>
                                <a:pt x="12632" y="32072"/>
                                <a:pt x="11069" y="30491"/>
                                <a:pt x="9543" y="28966"/>
                              </a:cubicBezTo>
                              <a:cubicBezTo>
                                <a:pt x="8018" y="27440"/>
                                <a:pt x="6492" y="25896"/>
                                <a:pt x="4967" y="24333"/>
                              </a:cubicBezTo>
                              <a:cubicBezTo>
                                <a:pt x="3441"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693470165" name="TextBox 55"/>
                      <wps:cNvSpPr txBox="1"/>
                      <wps:spPr>
                        <a:xfrm>
                          <a:off x="3130637" y="10939"/>
                          <a:ext cx="76460" cy="38956"/>
                        </a:xfrm>
                        <a:custGeom>
                          <a:avLst/>
                          <a:gdLst/>
                          <a:ahLst/>
                          <a:cxnLst/>
                          <a:rect l="l" t="t" r="r" b="b"/>
                          <a:pathLst>
                            <a:path w="76460" h="38956">
                              <a:moveTo>
                                <a:pt x="19422" y="0"/>
                              </a:moveTo>
                              <a:lnTo>
                                <a:pt x="38232" y="19030"/>
                              </a:lnTo>
                              <a:lnTo>
                                <a:pt x="57373" y="0"/>
                              </a:lnTo>
                              <a:lnTo>
                                <a:pt x="76460" y="19310"/>
                              </a:lnTo>
                              <a:cubicBezTo>
                                <a:pt x="74600" y="21171"/>
                                <a:pt x="72888" y="22901"/>
                                <a:pt x="71326" y="24501"/>
                              </a:cubicBezTo>
                              <a:cubicBezTo>
                                <a:pt x="69763" y="26101"/>
                                <a:pt x="68238" y="27682"/>
                                <a:pt x="66749" y="29245"/>
                              </a:cubicBezTo>
                              <a:cubicBezTo>
                                <a:pt x="65261" y="30807"/>
                                <a:pt x="63754" y="32370"/>
                                <a:pt x="62229" y="33933"/>
                              </a:cubicBezTo>
                              <a:cubicBezTo>
                                <a:pt x="60703" y="35495"/>
                                <a:pt x="59085" y="37170"/>
                                <a:pt x="57373" y="38956"/>
                              </a:cubicBezTo>
                              <a:cubicBezTo>
                                <a:pt x="55513" y="37095"/>
                                <a:pt x="53783" y="35347"/>
                                <a:pt x="52183" y="33709"/>
                              </a:cubicBezTo>
                              <a:cubicBezTo>
                                <a:pt x="50583" y="32072"/>
                                <a:pt x="49020" y="30491"/>
                                <a:pt x="47495" y="28966"/>
                              </a:cubicBezTo>
                              <a:cubicBezTo>
                                <a:pt x="45969" y="27440"/>
                                <a:pt x="44444" y="25896"/>
                                <a:pt x="42918" y="24333"/>
                              </a:cubicBezTo>
                              <a:lnTo>
                                <a:pt x="38230" y="19592"/>
                              </a:lnTo>
                              <a:lnTo>
                                <a:pt x="33375" y="24501"/>
                              </a:lnTo>
                              <a:cubicBezTo>
                                <a:pt x="31812" y="26101"/>
                                <a:pt x="30286" y="27682"/>
                                <a:pt x="28798" y="29245"/>
                              </a:cubicBezTo>
                              <a:cubicBezTo>
                                <a:pt x="27310" y="30807"/>
                                <a:pt x="25803" y="32370"/>
                                <a:pt x="24277" y="33933"/>
                              </a:cubicBezTo>
                              <a:cubicBezTo>
                                <a:pt x="22752" y="35495"/>
                                <a:pt x="21133" y="37170"/>
                                <a:pt x="19422" y="38956"/>
                              </a:cubicBezTo>
                              <a:cubicBezTo>
                                <a:pt x="17562" y="37095"/>
                                <a:pt x="15831" y="35347"/>
                                <a:pt x="14232" y="33709"/>
                              </a:cubicBezTo>
                              <a:cubicBezTo>
                                <a:pt x="12632" y="32072"/>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072241227" name="TextBox 54"/>
                      <wps:cNvSpPr txBox="1"/>
                      <wps:spPr>
                        <a:xfrm>
                          <a:off x="1889559" y="55029"/>
                          <a:ext cx="297433" cy="137406"/>
                        </a:xfrm>
                        <a:custGeom>
                          <a:avLst/>
                          <a:gdLst/>
                          <a:ahLst/>
                          <a:cxnLst/>
                          <a:rect l="l" t="t" r="r" b="b"/>
                          <a:pathLst>
                            <a:path w="297433" h="137406">
                              <a:moveTo>
                                <a:pt x="245641" y="0"/>
                              </a:moveTo>
                              <a:cubicBezTo>
                                <a:pt x="250031" y="0"/>
                                <a:pt x="254068" y="521"/>
                                <a:pt x="257752" y="1563"/>
                              </a:cubicBezTo>
                              <a:cubicBezTo>
                                <a:pt x="261435" y="2605"/>
                                <a:pt x="264765" y="4093"/>
                                <a:pt x="267742" y="6028"/>
                              </a:cubicBezTo>
                              <a:cubicBezTo>
                                <a:pt x="270719" y="7963"/>
                                <a:pt x="273323" y="10269"/>
                                <a:pt x="275555" y="12948"/>
                              </a:cubicBezTo>
                              <a:cubicBezTo>
                                <a:pt x="277788" y="15627"/>
                                <a:pt x="279723" y="18604"/>
                                <a:pt x="281360" y="21878"/>
                              </a:cubicBezTo>
                              <a:lnTo>
                                <a:pt x="271202" y="32705"/>
                              </a:lnTo>
                              <a:cubicBezTo>
                                <a:pt x="269342" y="30622"/>
                                <a:pt x="266775" y="28780"/>
                                <a:pt x="263500" y="27180"/>
                              </a:cubicBezTo>
                              <a:cubicBezTo>
                                <a:pt x="260226" y="25580"/>
                                <a:pt x="256729" y="24371"/>
                                <a:pt x="253008" y="23552"/>
                              </a:cubicBezTo>
                              <a:cubicBezTo>
                                <a:pt x="249957" y="22883"/>
                                <a:pt x="246943" y="22548"/>
                                <a:pt x="243967" y="22548"/>
                              </a:cubicBezTo>
                              <a:lnTo>
                                <a:pt x="241957" y="22548"/>
                              </a:lnTo>
                              <a:cubicBezTo>
                                <a:pt x="238162" y="22771"/>
                                <a:pt x="234869" y="23589"/>
                                <a:pt x="232079" y="25003"/>
                              </a:cubicBezTo>
                              <a:cubicBezTo>
                                <a:pt x="229288" y="26417"/>
                                <a:pt x="227149" y="28538"/>
                                <a:pt x="225661" y="31366"/>
                              </a:cubicBezTo>
                              <a:cubicBezTo>
                                <a:pt x="224544" y="33375"/>
                                <a:pt x="223986" y="35831"/>
                                <a:pt x="223986" y="38733"/>
                              </a:cubicBezTo>
                              <a:cubicBezTo>
                                <a:pt x="223986" y="39923"/>
                                <a:pt x="224098" y="41226"/>
                                <a:pt x="224321" y="42639"/>
                              </a:cubicBezTo>
                              <a:lnTo>
                                <a:pt x="224321" y="42528"/>
                              </a:lnTo>
                              <a:cubicBezTo>
                                <a:pt x="225289" y="46100"/>
                                <a:pt x="226702" y="49058"/>
                                <a:pt x="228563" y="51402"/>
                              </a:cubicBezTo>
                              <a:cubicBezTo>
                                <a:pt x="230423" y="53746"/>
                                <a:pt x="232618" y="55606"/>
                                <a:pt x="235148" y="56983"/>
                              </a:cubicBezTo>
                              <a:cubicBezTo>
                                <a:pt x="237679" y="58359"/>
                                <a:pt x="240469" y="59345"/>
                                <a:pt x="243520" y="59941"/>
                              </a:cubicBezTo>
                              <a:cubicBezTo>
                                <a:pt x="244785" y="60164"/>
                                <a:pt x="247873" y="60759"/>
                                <a:pt x="252785" y="61727"/>
                              </a:cubicBezTo>
                              <a:lnTo>
                                <a:pt x="297433" y="61727"/>
                              </a:lnTo>
                              <a:lnTo>
                                <a:pt x="291852" y="85725"/>
                              </a:lnTo>
                              <a:lnTo>
                                <a:pt x="187747" y="85725"/>
                              </a:lnTo>
                              <a:lnTo>
                                <a:pt x="183468" y="85725"/>
                              </a:lnTo>
                              <a:lnTo>
                                <a:pt x="114300" y="85725"/>
                              </a:lnTo>
                              <a:lnTo>
                                <a:pt x="105594" y="85725"/>
                              </a:lnTo>
                              <a:lnTo>
                                <a:pt x="89074" y="85725"/>
                              </a:lnTo>
                              <a:cubicBezTo>
                                <a:pt x="88553" y="89669"/>
                                <a:pt x="87437" y="93669"/>
                                <a:pt x="85725" y="97724"/>
                              </a:cubicBezTo>
                              <a:cubicBezTo>
                                <a:pt x="84013" y="101780"/>
                                <a:pt x="81855" y="105724"/>
                                <a:pt x="79251" y="109556"/>
                              </a:cubicBezTo>
                              <a:cubicBezTo>
                                <a:pt x="76647" y="113389"/>
                                <a:pt x="73707" y="116998"/>
                                <a:pt x="70433" y="120384"/>
                              </a:cubicBezTo>
                              <a:cubicBezTo>
                                <a:pt x="67159" y="123769"/>
                                <a:pt x="63680" y="126727"/>
                                <a:pt x="59996" y="129257"/>
                              </a:cubicBezTo>
                              <a:cubicBezTo>
                                <a:pt x="56313" y="131788"/>
                                <a:pt x="52555" y="133778"/>
                                <a:pt x="48723" y="135229"/>
                              </a:cubicBezTo>
                              <a:cubicBezTo>
                                <a:pt x="44890" y="136680"/>
                                <a:pt x="41151" y="137406"/>
                                <a:pt x="37505" y="137406"/>
                              </a:cubicBezTo>
                              <a:cubicBezTo>
                                <a:pt x="32296" y="137406"/>
                                <a:pt x="27124" y="136345"/>
                                <a:pt x="21989" y="134225"/>
                              </a:cubicBezTo>
                              <a:cubicBezTo>
                                <a:pt x="16855" y="132104"/>
                                <a:pt x="11497" y="129146"/>
                                <a:pt x="5916" y="125351"/>
                              </a:cubicBezTo>
                              <a:lnTo>
                                <a:pt x="0" y="121221"/>
                              </a:lnTo>
                              <a:cubicBezTo>
                                <a:pt x="13097" y="120849"/>
                                <a:pt x="23403" y="119546"/>
                                <a:pt x="30919" y="117314"/>
                              </a:cubicBezTo>
                              <a:cubicBezTo>
                                <a:pt x="38435" y="115082"/>
                                <a:pt x="44946" y="111863"/>
                                <a:pt x="50453" y="107659"/>
                              </a:cubicBezTo>
                              <a:cubicBezTo>
                                <a:pt x="55959" y="103454"/>
                                <a:pt x="60294" y="98283"/>
                                <a:pt x="63457" y="92143"/>
                              </a:cubicBezTo>
                              <a:cubicBezTo>
                                <a:pt x="66619" y="86004"/>
                                <a:pt x="68201" y="78916"/>
                                <a:pt x="68201" y="70880"/>
                              </a:cubicBezTo>
                              <a:cubicBezTo>
                                <a:pt x="68201" y="63885"/>
                                <a:pt x="67103" y="56350"/>
                                <a:pt x="64908" y="48276"/>
                              </a:cubicBezTo>
                              <a:cubicBezTo>
                                <a:pt x="62712" y="40202"/>
                                <a:pt x="59568" y="31589"/>
                                <a:pt x="55476" y="22436"/>
                              </a:cubicBezTo>
                              <a:cubicBezTo>
                                <a:pt x="59420" y="19980"/>
                                <a:pt x="63066" y="17692"/>
                                <a:pt x="66415" y="15571"/>
                              </a:cubicBezTo>
                              <a:cubicBezTo>
                                <a:pt x="69763" y="13451"/>
                                <a:pt x="73335" y="11237"/>
                                <a:pt x="77130" y="8930"/>
                              </a:cubicBezTo>
                              <a:cubicBezTo>
                                <a:pt x="81297" y="15925"/>
                                <a:pt x="84627" y="23980"/>
                                <a:pt x="87120" y="33096"/>
                              </a:cubicBezTo>
                              <a:cubicBezTo>
                                <a:pt x="89613" y="42212"/>
                                <a:pt x="91083" y="51755"/>
                                <a:pt x="91529" y="61727"/>
                              </a:cubicBezTo>
                              <a:lnTo>
                                <a:pt x="105594" y="61727"/>
                              </a:lnTo>
                              <a:lnTo>
                                <a:pt x="114300" y="61727"/>
                              </a:lnTo>
                              <a:lnTo>
                                <a:pt x="136066" y="61727"/>
                              </a:lnTo>
                              <a:lnTo>
                                <a:pt x="136066" y="12837"/>
                              </a:lnTo>
                              <a:lnTo>
                                <a:pt x="158279" y="12837"/>
                              </a:lnTo>
                              <a:lnTo>
                                <a:pt x="158279" y="61727"/>
                              </a:lnTo>
                              <a:lnTo>
                                <a:pt x="183468" y="61727"/>
                              </a:lnTo>
                              <a:lnTo>
                                <a:pt x="187747" y="61727"/>
                              </a:lnTo>
                              <a:lnTo>
                                <a:pt x="205346" y="61727"/>
                              </a:lnTo>
                              <a:cubicBezTo>
                                <a:pt x="203857" y="56220"/>
                                <a:pt x="203113" y="51718"/>
                                <a:pt x="203113" y="48221"/>
                              </a:cubicBezTo>
                              <a:cubicBezTo>
                                <a:pt x="203113" y="42491"/>
                                <a:pt x="204192" y="36761"/>
                                <a:pt x="206350" y="31031"/>
                              </a:cubicBezTo>
                              <a:cubicBezTo>
                                <a:pt x="208508" y="25301"/>
                                <a:pt x="211485" y="20129"/>
                                <a:pt x="215280" y="15516"/>
                              </a:cubicBezTo>
                              <a:cubicBezTo>
                                <a:pt x="219075" y="10902"/>
                                <a:pt x="223577" y="7163"/>
                                <a:pt x="228786" y="4298"/>
                              </a:cubicBezTo>
                              <a:cubicBezTo>
                                <a:pt x="233995" y="1433"/>
                                <a:pt x="239613" y="0"/>
                                <a:pt x="245641"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423107286" name="TextBox 53"/>
                      <wps:cNvSpPr txBox="1"/>
                      <wps:spPr>
                        <a:xfrm>
                          <a:off x="1127410" y="55364"/>
                          <a:ext cx="717501" cy="134838"/>
                        </a:xfrm>
                        <a:custGeom>
                          <a:avLst/>
                          <a:gdLst/>
                          <a:ahLst/>
                          <a:cxnLst/>
                          <a:rect l="l" t="t" r="r" b="b"/>
                          <a:pathLst>
                            <a:path w="717501" h="134838">
                              <a:moveTo>
                                <a:pt x="535298" y="0"/>
                              </a:moveTo>
                              <a:cubicBezTo>
                                <a:pt x="540507" y="0"/>
                                <a:pt x="545753" y="1860"/>
                                <a:pt x="551036" y="5581"/>
                              </a:cubicBezTo>
                              <a:cubicBezTo>
                                <a:pt x="560933" y="12799"/>
                                <a:pt x="578309" y="31403"/>
                                <a:pt x="603163" y="61392"/>
                              </a:cubicBezTo>
                              <a:lnTo>
                                <a:pt x="610568" y="61392"/>
                              </a:lnTo>
                              <a:lnTo>
                                <a:pt x="618902" y="61392"/>
                              </a:lnTo>
                              <a:lnTo>
                                <a:pt x="635571" y="61392"/>
                              </a:lnTo>
                              <a:cubicBezTo>
                                <a:pt x="637803" y="54918"/>
                                <a:pt x="640296" y="49337"/>
                                <a:pt x="643049" y="44649"/>
                              </a:cubicBezTo>
                              <a:cubicBezTo>
                                <a:pt x="645803" y="39960"/>
                                <a:pt x="649096" y="35812"/>
                                <a:pt x="652928" y="32203"/>
                              </a:cubicBezTo>
                              <a:cubicBezTo>
                                <a:pt x="656760" y="28594"/>
                                <a:pt x="661058" y="25747"/>
                                <a:pt x="665820" y="23664"/>
                              </a:cubicBezTo>
                              <a:cubicBezTo>
                                <a:pt x="669913" y="21878"/>
                                <a:pt x="674154" y="20985"/>
                                <a:pt x="678545" y="20985"/>
                              </a:cubicBezTo>
                              <a:cubicBezTo>
                                <a:pt x="679215" y="20985"/>
                                <a:pt x="679884" y="21022"/>
                                <a:pt x="680554" y="21096"/>
                              </a:cubicBezTo>
                              <a:cubicBezTo>
                                <a:pt x="687847" y="21617"/>
                                <a:pt x="693893" y="23143"/>
                                <a:pt x="698692" y="25673"/>
                              </a:cubicBezTo>
                              <a:cubicBezTo>
                                <a:pt x="703492" y="28203"/>
                                <a:pt x="707269" y="31403"/>
                                <a:pt x="710022" y="35272"/>
                              </a:cubicBezTo>
                              <a:cubicBezTo>
                                <a:pt x="712775" y="39142"/>
                                <a:pt x="714710" y="43532"/>
                                <a:pt x="715826" y="48444"/>
                              </a:cubicBezTo>
                              <a:cubicBezTo>
                                <a:pt x="716942" y="53355"/>
                                <a:pt x="717501" y="58452"/>
                                <a:pt x="717501" y="63736"/>
                              </a:cubicBezTo>
                              <a:cubicBezTo>
                                <a:pt x="717501" y="68870"/>
                                <a:pt x="717129" y="74042"/>
                                <a:pt x="716384" y="79251"/>
                              </a:cubicBezTo>
                              <a:cubicBezTo>
                                <a:pt x="715640" y="84460"/>
                                <a:pt x="714710" y="89409"/>
                                <a:pt x="713594" y="94097"/>
                              </a:cubicBezTo>
                              <a:cubicBezTo>
                                <a:pt x="712329" y="95585"/>
                                <a:pt x="711157" y="96943"/>
                                <a:pt x="710078" y="98171"/>
                              </a:cubicBezTo>
                              <a:cubicBezTo>
                                <a:pt x="708999" y="99399"/>
                                <a:pt x="707827" y="100757"/>
                                <a:pt x="706562" y="102245"/>
                              </a:cubicBezTo>
                              <a:lnTo>
                                <a:pt x="648854" y="87511"/>
                              </a:lnTo>
                              <a:lnTo>
                                <a:pt x="641933" y="85390"/>
                              </a:lnTo>
                              <a:lnTo>
                                <a:pt x="618902" y="85390"/>
                              </a:lnTo>
                              <a:lnTo>
                                <a:pt x="610568" y="85390"/>
                              </a:lnTo>
                              <a:lnTo>
                                <a:pt x="492547" y="85390"/>
                              </a:lnTo>
                              <a:lnTo>
                                <a:pt x="486743" y="85390"/>
                              </a:lnTo>
                              <a:lnTo>
                                <a:pt x="287759" y="85390"/>
                              </a:lnTo>
                              <a:lnTo>
                                <a:pt x="286718" y="85390"/>
                              </a:lnTo>
                              <a:lnTo>
                                <a:pt x="127248" y="85390"/>
                              </a:lnTo>
                              <a:cubicBezTo>
                                <a:pt x="127174" y="85390"/>
                                <a:pt x="127137" y="85353"/>
                                <a:pt x="127137" y="85279"/>
                              </a:cubicBezTo>
                              <a:cubicBezTo>
                                <a:pt x="124755" y="92274"/>
                                <a:pt x="121556" y="98785"/>
                                <a:pt x="117537" y="104812"/>
                              </a:cubicBezTo>
                              <a:cubicBezTo>
                                <a:pt x="113519" y="110840"/>
                                <a:pt x="108719" y="116067"/>
                                <a:pt x="103138" y="120495"/>
                              </a:cubicBezTo>
                              <a:cubicBezTo>
                                <a:pt x="97557" y="124923"/>
                                <a:pt x="91195" y="128420"/>
                                <a:pt x="84051" y="130987"/>
                              </a:cubicBezTo>
                              <a:cubicBezTo>
                                <a:pt x="76907" y="133555"/>
                                <a:pt x="69019" y="134838"/>
                                <a:pt x="60387" y="134838"/>
                              </a:cubicBezTo>
                              <a:cubicBezTo>
                                <a:pt x="34417" y="132755"/>
                                <a:pt x="16371" y="121295"/>
                                <a:pt x="6251" y="100459"/>
                              </a:cubicBezTo>
                              <a:cubicBezTo>
                                <a:pt x="2084" y="91976"/>
                                <a:pt x="0" y="82935"/>
                                <a:pt x="0" y="73335"/>
                              </a:cubicBezTo>
                              <a:cubicBezTo>
                                <a:pt x="0" y="59420"/>
                                <a:pt x="4316" y="44388"/>
                                <a:pt x="12948" y="28240"/>
                              </a:cubicBezTo>
                              <a:lnTo>
                                <a:pt x="18083" y="30473"/>
                              </a:lnTo>
                              <a:cubicBezTo>
                                <a:pt x="12948" y="40146"/>
                                <a:pt x="10381" y="49671"/>
                                <a:pt x="10381" y="59048"/>
                              </a:cubicBezTo>
                              <a:cubicBezTo>
                                <a:pt x="10381" y="67680"/>
                                <a:pt x="12539" y="76126"/>
                                <a:pt x="16855" y="84386"/>
                              </a:cubicBezTo>
                              <a:cubicBezTo>
                                <a:pt x="25859" y="101799"/>
                                <a:pt x="40891" y="110654"/>
                                <a:pt x="61950" y="110951"/>
                              </a:cubicBezTo>
                              <a:cubicBezTo>
                                <a:pt x="67605" y="110951"/>
                                <a:pt x="73093" y="109965"/>
                                <a:pt x="78414" y="107993"/>
                              </a:cubicBezTo>
                              <a:cubicBezTo>
                                <a:pt x="83735" y="106022"/>
                                <a:pt x="88441" y="103045"/>
                                <a:pt x="92534" y="99064"/>
                              </a:cubicBezTo>
                              <a:cubicBezTo>
                                <a:pt x="96627" y="95083"/>
                                <a:pt x="99938" y="90115"/>
                                <a:pt x="102468" y="84162"/>
                              </a:cubicBezTo>
                              <a:cubicBezTo>
                                <a:pt x="104329" y="79772"/>
                                <a:pt x="105445" y="72703"/>
                                <a:pt x="105817" y="62954"/>
                              </a:cubicBezTo>
                              <a:cubicBezTo>
                                <a:pt x="105370" y="61020"/>
                                <a:pt x="104924" y="59085"/>
                                <a:pt x="104477" y="57150"/>
                              </a:cubicBezTo>
                              <a:cubicBezTo>
                                <a:pt x="103957" y="54992"/>
                                <a:pt x="103361" y="52871"/>
                                <a:pt x="102692" y="50788"/>
                              </a:cubicBezTo>
                              <a:cubicBezTo>
                                <a:pt x="102096" y="48704"/>
                                <a:pt x="101538" y="46565"/>
                                <a:pt x="101017" y="44369"/>
                              </a:cubicBezTo>
                              <a:cubicBezTo>
                                <a:pt x="100496" y="42174"/>
                                <a:pt x="100050" y="39923"/>
                                <a:pt x="99678" y="37616"/>
                              </a:cubicBezTo>
                              <a:cubicBezTo>
                                <a:pt x="103250" y="36128"/>
                                <a:pt x="106505" y="34807"/>
                                <a:pt x="109445" y="33654"/>
                              </a:cubicBezTo>
                              <a:cubicBezTo>
                                <a:pt x="112384" y="32500"/>
                                <a:pt x="115491" y="31254"/>
                                <a:pt x="118765" y="29915"/>
                              </a:cubicBezTo>
                              <a:cubicBezTo>
                                <a:pt x="119658" y="35496"/>
                                <a:pt x="120960" y="40928"/>
                                <a:pt x="122672" y="46211"/>
                              </a:cubicBezTo>
                              <a:lnTo>
                                <a:pt x="127137" y="61392"/>
                              </a:lnTo>
                              <a:lnTo>
                                <a:pt x="140308" y="61392"/>
                              </a:lnTo>
                              <a:cubicBezTo>
                                <a:pt x="143731" y="57522"/>
                                <a:pt x="147470" y="53448"/>
                                <a:pt x="151526" y="49169"/>
                              </a:cubicBezTo>
                              <a:cubicBezTo>
                                <a:pt x="155581" y="44890"/>
                                <a:pt x="159860" y="40667"/>
                                <a:pt x="164362" y="36500"/>
                              </a:cubicBezTo>
                              <a:cubicBezTo>
                                <a:pt x="168864" y="32333"/>
                                <a:pt x="173497" y="28352"/>
                                <a:pt x="178259" y="24557"/>
                              </a:cubicBezTo>
                              <a:cubicBezTo>
                                <a:pt x="183022" y="20762"/>
                                <a:pt x="187896" y="17432"/>
                                <a:pt x="192881" y="14567"/>
                              </a:cubicBezTo>
                              <a:cubicBezTo>
                                <a:pt x="197867" y="11702"/>
                                <a:pt x="202834" y="9432"/>
                                <a:pt x="207783" y="7758"/>
                              </a:cubicBezTo>
                              <a:cubicBezTo>
                                <a:pt x="212731" y="6083"/>
                                <a:pt x="217550" y="5246"/>
                                <a:pt x="222238" y="5246"/>
                              </a:cubicBezTo>
                              <a:cubicBezTo>
                                <a:pt x="226777" y="5246"/>
                                <a:pt x="231260" y="6176"/>
                                <a:pt x="235688" y="8037"/>
                              </a:cubicBezTo>
                              <a:cubicBezTo>
                                <a:pt x="240116" y="9897"/>
                                <a:pt x="244543" y="12855"/>
                                <a:pt x="248971" y="16911"/>
                              </a:cubicBezTo>
                              <a:cubicBezTo>
                                <a:pt x="253399" y="20966"/>
                                <a:pt x="257659" y="27831"/>
                                <a:pt x="261752" y="37505"/>
                              </a:cubicBezTo>
                              <a:cubicBezTo>
                                <a:pt x="264207" y="43235"/>
                                <a:pt x="265733" y="51197"/>
                                <a:pt x="266328" y="61392"/>
                              </a:cubicBezTo>
                              <a:lnTo>
                                <a:pt x="286718" y="61392"/>
                              </a:lnTo>
                              <a:lnTo>
                                <a:pt x="287759" y="61392"/>
                              </a:lnTo>
                              <a:lnTo>
                                <a:pt x="313953" y="61392"/>
                              </a:lnTo>
                              <a:cubicBezTo>
                                <a:pt x="312316" y="58192"/>
                                <a:pt x="310883" y="54564"/>
                                <a:pt x="309656" y="50509"/>
                              </a:cubicBezTo>
                              <a:cubicBezTo>
                                <a:pt x="308428" y="46453"/>
                                <a:pt x="307479" y="42193"/>
                                <a:pt x="306809" y="37728"/>
                              </a:cubicBezTo>
                              <a:cubicBezTo>
                                <a:pt x="310381" y="36240"/>
                                <a:pt x="313655" y="34882"/>
                                <a:pt x="316632" y="33654"/>
                              </a:cubicBezTo>
                              <a:cubicBezTo>
                                <a:pt x="319609" y="32426"/>
                                <a:pt x="322734" y="31142"/>
                                <a:pt x="326008" y="29803"/>
                              </a:cubicBezTo>
                              <a:cubicBezTo>
                                <a:pt x="326901" y="35384"/>
                                <a:pt x="328203" y="40835"/>
                                <a:pt x="329915" y="46155"/>
                              </a:cubicBezTo>
                              <a:cubicBezTo>
                                <a:pt x="331626" y="51476"/>
                                <a:pt x="333450" y="56555"/>
                                <a:pt x="335384" y="61392"/>
                              </a:cubicBezTo>
                              <a:lnTo>
                                <a:pt x="347551" y="61392"/>
                              </a:lnTo>
                              <a:cubicBezTo>
                                <a:pt x="350974" y="57522"/>
                                <a:pt x="354732" y="53448"/>
                                <a:pt x="358825" y="49169"/>
                              </a:cubicBezTo>
                              <a:cubicBezTo>
                                <a:pt x="362918" y="44890"/>
                                <a:pt x="367196" y="40667"/>
                                <a:pt x="371661" y="36500"/>
                              </a:cubicBezTo>
                              <a:cubicBezTo>
                                <a:pt x="376126" y="32333"/>
                                <a:pt x="380740" y="28352"/>
                                <a:pt x="385502" y="24557"/>
                              </a:cubicBezTo>
                              <a:cubicBezTo>
                                <a:pt x="390265" y="20762"/>
                                <a:pt x="395102" y="17432"/>
                                <a:pt x="400013" y="14567"/>
                              </a:cubicBezTo>
                              <a:cubicBezTo>
                                <a:pt x="404924" y="11702"/>
                                <a:pt x="409854" y="9432"/>
                                <a:pt x="414803" y="7758"/>
                              </a:cubicBezTo>
                              <a:cubicBezTo>
                                <a:pt x="419751" y="6083"/>
                                <a:pt x="424607" y="5246"/>
                                <a:pt x="429369" y="5246"/>
                              </a:cubicBezTo>
                              <a:cubicBezTo>
                                <a:pt x="443657" y="5618"/>
                                <a:pt x="455600" y="12725"/>
                                <a:pt x="465200" y="26566"/>
                              </a:cubicBezTo>
                              <a:cubicBezTo>
                                <a:pt x="471525" y="35719"/>
                                <a:pt x="474911" y="47327"/>
                                <a:pt x="475357" y="61392"/>
                              </a:cubicBezTo>
                              <a:lnTo>
                                <a:pt x="486743" y="61392"/>
                              </a:lnTo>
                              <a:lnTo>
                                <a:pt x="492547" y="61392"/>
                              </a:lnTo>
                              <a:lnTo>
                                <a:pt x="572914" y="61392"/>
                              </a:lnTo>
                              <a:cubicBezTo>
                                <a:pt x="562198" y="48220"/>
                                <a:pt x="553883" y="39105"/>
                                <a:pt x="547967" y="34045"/>
                              </a:cubicBezTo>
                              <a:cubicBezTo>
                                <a:pt x="542051" y="28984"/>
                                <a:pt x="535744" y="25264"/>
                                <a:pt x="529047" y="22882"/>
                              </a:cubicBezTo>
                              <a:cubicBezTo>
                                <a:pt x="527708" y="22436"/>
                                <a:pt x="526368" y="22213"/>
                                <a:pt x="525029" y="22213"/>
                              </a:cubicBezTo>
                              <a:cubicBezTo>
                                <a:pt x="519150" y="22213"/>
                                <a:pt x="512341" y="26380"/>
                                <a:pt x="504602" y="34714"/>
                              </a:cubicBezTo>
                              <a:lnTo>
                                <a:pt x="502258" y="31031"/>
                              </a:lnTo>
                              <a:cubicBezTo>
                                <a:pt x="505086" y="19794"/>
                                <a:pt x="511448" y="10939"/>
                                <a:pt x="521345" y="4465"/>
                              </a:cubicBezTo>
                              <a:cubicBezTo>
                                <a:pt x="525959" y="1488"/>
                                <a:pt x="530610" y="0"/>
                                <a:pt x="535298" y="0"/>
                              </a:cubicBezTo>
                              <a:close/>
                              <a:moveTo>
                                <a:pt x="425574" y="28240"/>
                              </a:moveTo>
                              <a:cubicBezTo>
                                <a:pt x="421630" y="28240"/>
                                <a:pt x="417482" y="29208"/>
                                <a:pt x="413129" y="31142"/>
                              </a:cubicBezTo>
                              <a:cubicBezTo>
                                <a:pt x="408775" y="33077"/>
                                <a:pt x="404366" y="35607"/>
                                <a:pt x="399902" y="38733"/>
                              </a:cubicBezTo>
                              <a:cubicBezTo>
                                <a:pt x="395437" y="41858"/>
                                <a:pt x="390990" y="45411"/>
                                <a:pt x="386563" y="49392"/>
                              </a:cubicBezTo>
                              <a:cubicBezTo>
                                <a:pt x="382135" y="53374"/>
                                <a:pt x="377949" y="57373"/>
                                <a:pt x="374005" y="61392"/>
                              </a:cubicBezTo>
                              <a:lnTo>
                                <a:pt x="454707" y="61392"/>
                              </a:lnTo>
                              <a:cubicBezTo>
                                <a:pt x="454038" y="52834"/>
                                <a:pt x="451619" y="45690"/>
                                <a:pt x="447452" y="39960"/>
                              </a:cubicBezTo>
                              <a:cubicBezTo>
                                <a:pt x="443285" y="34231"/>
                                <a:pt x="439359" y="30845"/>
                                <a:pt x="435676" y="29803"/>
                              </a:cubicBezTo>
                              <a:cubicBezTo>
                                <a:pt x="431992" y="28761"/>
                                <a:pt x="428625" y="28240"/>
                                <a:pt x="425574" y="28240"/>
                              </a:cubicBezTo>
                              <a:close/>
                              <a:moveTo>
                                <a:pt x="218443" y="28240"/>
                              </a:moveTo>
                              <a:cubicBezTo>
                                <a:pt x="214573" y="28240"/>
                                <a:pt x="210443" y="29208"/>
                                <a:pt x="206053" y="31142"/>
                              </a:cubicBezTo>
                              <a:cubicBezTo>
                                <a:pt x="201662" y="33077"/>
                                <a:pt x="197235" y="35607"/>
                                <a:pt x="192770" y="38733"/>
                              </a:cubicBezTo>
                              <a:cubicBezTo>
                                <a:pt x="188305" y="41858"/>
                                <a:pt x="183877" y="45411"/>
                                <a:pt x="179487" y="49392"/>
                              </a:cubicBezTo>
                              <a:cubicBezTo>
                                <a:pt x="175096" y="53374"/>
                                <a:pt x="170929" y="57373"/>
                                <a:pt x="166985" y="61392"/>
                              </a:cubicBezTo>
                              <a:lnTo>
                                <a:pt x="244116" y="61392"/>
                              </a:lnTo>
                              <a:lnTo>
                                <a:pt x="246683" y="61503"/>
                              </a:lnTo>
                              <a:cubicBezTo>
                                <a:pt x="245492" y="53467"/>
                                <a:pt x="243874" y="47588"/>
                                <a:pt x="241827" y="43867"/>
                              </a:cubicBezTo>
                              <a:cubicBezTo>
                                <a:pt x="239781" y="40146"/>
                                <a:pt x="237530" y="37133"/>
                                <a:pt x="235074" y="34826"/>
                              </a:cubicBezTo>
                              <a:cubicBezTo>
                                <a:pt x="232618" y="32519"/>
                                <a:pt x="229995" y="30845"/>
                                <a:pt x="227205" y="29803"/>
                              </a:cubicBezTo>
                              <a:cubicBezTo>
                                <a:pt x="224414" y="28761"/>
                                <a:pt x="221494" y="28240"/>
                                <a:pt x="218443" y="28240"/>
                              </a:cubicBezTo>
                              <a:close/>
                              <a:moveTo>
                                <a:pt x="676871" y="42193"/>
                              </a:moveTo>
                              <a:cubicBezTo>
                                <a:pt x="674340" y="42193"/>
                                <a:pt x="671866" y="42825"/>
                                <a:pt x="669448" y="44090"/>
                              </a:cubicBezTo>
                              <a:cubicBezTo>
                                <a:pt x="667029" y="45355"/>
                                <a:pt x="664853" y="47048"/>
                                <a:pt x="662918" y="49169"/>
                              </a:cubicBezTo>
                              <a:cubicBezTo>
                                <a:pt x="660983" y="51290"/>
                                <a:pt x="659383" y="53727"/>
                                <a:pt x="658118" y="56480"/>
                              </a:cubicBezTo>
                              <a:cubicBezTo>
                                <a:pt x="656853" y="59234"/>
                                <a:pt x="656109" y="62061"/>
                                <a:pt x="655886" y="64964"/>
                              </a:cubicBezTo>
                              <a:lnTo>
                                <a:pt x="696851" y="75121"/>
                              </a:lnTo>
                              <a:cubicBezTo>
                                <a:pt x="696851" y="74749"/>
                                <a:pt x="696906" y="74154"/>
                                <a:pt x="697018" y="73335"/>
                              </a:cubicBezTo>
                              <a:cubicBezTo>
                                <a:pt x="697130" y="72517"/>
                                <a:pt x="697223" y="71624"/>
                                <a:pt x="697297" y="70656"/>
                              </a:cubicBezTo>
                              <a:cubicBezTo>
                                <a:pt x="697372" y="69689"/>
                                <a:pt x="697427" y="68759"/>
                                <a:pt x="697465" y="67866"/>
                              </a:cubicBezTo>
                              <a:cubicBezTo>
                                <a:pt x="697502" y="66973"/>
                                <a:pt x="697520" y="66266"/>
                                <a:pt x="697520" y="65745"/>
                              </a:cubicBezTo>
                              <a:cubicBezTo>
                                <a:pt x="697520" y="63289"/>
                                <a:pt x="697279" y="60703"/>
                                <a:pt x="696795" y="57987"/>
                              </a:cubicBezTo>
                              <a:cubicBezTo>
                                <a:pt x="696311" y="55271"/>
                                <a:pt x="695325" y="52760"/>
                                <a:pt x="693837" y="50453"/>
                              </a:cubicBezTo>
                              <a:cubicBezTo>
                                <a:pt x="692349" y="48146"/>
                                <a:pt x="690246" y="46211"/>
                                <a:pt x="687530" y="44649"/>
                              </a:cubicBezTo>
                              <a:cubicBezTo>
                                <a:pt x="684814" y="43086"/>
                                <a:pt x="681261" y="42267"/>
                                <a:pt x="676871" y="42193"/>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704361323" name="TextBox 52"/>
                      <wps:cNvSpPr txBox="1"/>
                      <wps:spPr>
                        <a:xfrm>
                          <a:off x="3023146" y="55365"/>
                          <a:ext cx="412440" cy="137071"/>
                        </a:xfrm>
                        <a:custGeom>
                          <a:avLst/>
                          <a:gdLst/>
                          <a:ahLst/>
                          <a:cxnLst/>
                          <a:rect l="l" t="t" r="r" b="b"/>
                          <a:pathLst>
                            <a:path w="412440" h="137071">
                              <a:moveTo>
                                <a:pt x="230237" y="0"/>
                              </a:moveTo>
                              <a:cubicBezTo>
                                <a:pt x="235446" y="0"/>
                                <a:pt x="240692" y="1860"/>
                                <a:pt x="245975" y="5581"/>
                              </a:cubicBezTo>
                              <a:cubicBezTo>
                                <a:pt x="255873" y="12799"/>
                                <a:pt x="273248" y="31403"/>
                                <a:pt x="298103" y="61392"/>
                              </a:cubicBezTo>
                              <a:lnTo>
                                <a:pt x="305507" y="61392"/>
                              </a:lnTo>
                              <a:lnTo>
                                <a:pt x="313841" y="61392"/>
                              </a:lnTo>
                              <a:lnTo>
                                <a:pt x="330510" y="61392"/>
                              </a:lnTo>
                              <a:cubicBezTo>
                                <a:pt x="332742" y="54918"/>
                                <a:pt x="335235" y="49337"/>
                                <a:pt x="337988" y="44649"/>
                              </a:cubicBezTo>
                              <a:cubicBezTo>
                                <a:pt x="340742" y="39960"/>
                                <a:pt x="344035" y="35812"/>
                                <a:pt x="347867" y="32203"/>
                              </a:cubicBezTo>
                              <a:cubicBezTo>
                                <a:pt x="351699" y="28594"/>
                                <a:pt x="355997" y="25747"/>
                                <a:pt x="360759" y="23664"/>
                              </a:cubicBezTo>
                              <a:cubicBezTo>
                                <a:pt x="364852" y="21878"/>
                                <a:pt x="369094" y="20985"/>
                                <a:pt x="373484" y="20985"/>
                              </a:cubicBezTo>
                              <a:cubicBezTo>
                                <a:pt x="374154" y="20985"/>
                                <a:pt x="374823" y="21022"/>
                                <a:pt x="375493" y="21096"/>
                              </a:cubicBezTo>
                              <a:cubicBezTo>
                                <a:pt x="382786" y="21617"/>
                                <a:pt x="388832" y="23143"/>
                                <a:pt x="393632" y="25673"/>
                              </a:cubicBezTo>
                              <a:cubicBezTo>
                                <a:pt x="398431" y="28203"/>
                                <a:pt x="402208" y="31403"/>
                                <a:pt x="404961" y="35272"/>
                              </a:cubicBezTo>
                              <a:cubicBezTo>
                                <a:pt x="407714" y="39142"/>
                                <a:pt x="409649" y="43532"/>
                                <a:pt x="410765" y="48444"/>
                              </a:cubicBezTo>
                              <a:cubicBezTo>
                                <a:pt x="411882" y="53355"/>
                                <a:pt x="412440" y="58452"/>
                                <a:pt x="412440" y="63736"/>
                              </a:cubicBezTo>
                              <a:cubicBezTo>
                                <a:pt x="412440" y="68870"/>
                                <a:pt x="412068" y="74042"/>
                                <a:pt x="411324" y="79251"/>
                              </a:cubicBezTo>
                              <a:cubicBezTo>
                                <a:pt x="410579" y="84460"/>
                                <a:pt x="409649" y="89409"/>
                                <a:pt x="408533" y="94097"/>
                              </a:cubicBezTo>
                              <a:cubicBezTo>
                                <a:pt x="407268" y="95585"/>
                                <a:pt x="406096" y="96943"/>
                                <a:pt x="405017" y="98171"/>
                              </a:cubicBezTo>
                              <a:cubicBezTo>
                                <a:pt x="403938" y="99399"/>
                                <a:pt x="402766" y="100757"/>
                                <a:pt x="401501" y="102245"/>
                              </a:cubicBezTo>
                              <a:lnTo>
                                <a:pt x="343793" y="87511"/>
                              </a:lnTo>
                              <a:lnTo>
                                <a:pt x="336872" y="85390"/>
                              </a:lnTo>
                              <a:lnTo>
                                <a:pt x="313841" y="85390"/>
                              </a:lnTo>
                              <a:lnTo>
                                <a:pt x="305507" y="85390"/>
                              </a:lnTo>
                              <a:lnTo>
                                <a:pt x="187635" y="85390"/>
                              </a:lnTo>
                              <a:lnTo>
                                <a:pt x="181682" y="85390"/>
                              </a:lnTo>
                              <a:lnTo>
                                <a:pt x="108272" y="85390"/>
                              </a:lnTo>
                              <a:lnTo>
                                <a:pt x="105482" y="85390"/>
                              </a:lnTo>
                              <a:lnTo>
                                <a:pt x="87846" y="85390"/>
                              </a:lnTo>
                              <a:cubicBezTo>
                                <a:pt x="86208" y="91864"/>
                                <a:pt x="84143" y="97762"/>
                                <a:pt x="81651" y="103082"/>
                              </a:cubicBezTo>
                              <a:cubicBezTo>
                                <a:pt x="79158" y="108403"/>
                                <a:pt x="76237" y="112849"/>
                                <a:pt x="72888" y="116421"/>
                              </a:cubicBezTo>
                              <a:cubicBezTo>
                                <a:pt x="66489" y="123713"/>
                                <a:pt x="60331" y="128978"/>
                                <a:pt x="54415" y="132215"/>
                              </a:cubicBezTo>
                              <a:cubicBezTo>
                                <a:pt x="48499" y="135452"/>
                                <a:pt x="42602" y="137071"/>
                                <a:pt x="36723" y="137071"/>
                              </a:cubicBezTo>
                              <a:cubicBezTo>
                                <a:pt x="31514" y="137071"/>
                                <a:pt x="26324" y="136010"/>
                                <a:pt x="21152" y="133890"/>
                              </a:cubicBezTo>
                              <a:cubicBezTo>
                                <a:pt x="15980" y="131769"/>
                                <a:pt x="10641" y="128848"/>
                                <a:pt x="5134" y="125127"/>
                              </a:cubicBezTo>
                              <a:lnTo>
                                <a:pt x="0" y="121109"/>
                              </a:lnTo>
                              <a:lnTo>
                                <a:pt x="6139" y="121109"/>
                              </a:lnTo>
                              <a:cubicBezTo>
                                <a:pt x="12911" y="121109"/>
                                <a:pt x="19347" y="120328"/>
                                <a:pt x="25449" y="118765"/>
                              </a:cubicBezTo>
                              <a:cubicBezTo>
                                <a:pt x="31700" y="117202"/>
                                <a:pt x="37411" y="114877"/>
                                <a:pt x="42583" y="111789"/>
                              </a:cubicBezTo>
                              <a:cubicBezTo>
                                <a:pt x="47755" y="108700"/>
                                <a:pt x="52276" y="104924"/>
                                <a:pt x="56145" y="100459"/>
                              </a:cubicBezTo>
                              <a:cubicBezTo>
                                <a:pt x="60015" y="95994"/>
                                <a:pt x="63103" y="90971"/>
                                <a:pt x="65410" y="85390"/>
                              </a:cubicBezTo>
                              <a:lnTo>
                                <a:pt x="28686" y="85390"/>
                              </a:lnTo>
                              <a:cubicBezTo>
                                <a:pt x="27124" y="85241"/>
                                <a:pt x="25710" y="85000"/>
                                <a:pt x="24445" y="84665"/>
                              </a:cubicBezTo>
                              <a:lnTo>
                                <a:pt x="22050" y="83999"/>
                              </a:lnTo>
                              <a:lnTo>
                                <a:pt x="9376" y="71214"/>
                              </a:lnTo>
                              <a:cubicBezTo>
                                <a:pt x="6771" y="66005"/>
                                <a:pt x="5469" y="60462"/>
                                <a:pt x="5469" y="54583"/>
                              </a:cubicBezTo>
                              <a:cubicBezTo>
                                <a:pt x="5469" y="48853"/>
                                <a:pt x="6548" y="43104"/>
                                <a:pt x="8706" y="37337"/>
                              </a:cubicBezTo>
                              <a:cubicBezTo>
                                <a:pt x="10864" y="31570"/>
                                <a:pt x="13841" y="26380"/>
                                <a:pt x="17636" y="21766"/>
                              </a:cubicBezTo>
                              <a:cubicBezTo>
                                <a:pt x="21431" y="17153"/>
                                <a:pt x="25896" y="13395"/>
                                <a:pt x="31030" y="10492"/>
                              </a:cubicBezTo>
                              <a:cubicBezTo>
                                <a:pt x="36165" y="7590"/>
                                <a:pt x="41783" y="6139"/>
                                <a:pt x="47885" y="6139"/>
                              </a:cubicBezTo>
                              <a:cubicBezTo>
                                <a:pt x="55252" y="6139"/>
                                <a:pt x="61596" y="7665"/>
                                <a:pt x="66917" y="10716"/>
                              </a:cubicBezTo>
                              <a:cubicBezTo>
                                <a:pt x="72237" y="13767"/>
                                <a:pt x="76628" y="17841"/>
                                <a:pt x="80088" y="22938"/>
                              </a:cubicBezTo>
                              <a:cubicBezTo>
                                <a:pt x="83548" y="28036"/>
                                <a:pt x="86153" y="33914"/>
                                <a:pt x="87901" y="40574"/>
                              </a:cubicBezTo>
                              <a:cubicBezTo>
                                <a:pt x="89650" y="47234"/>
                                <a:pt x="90599" y="54174"/>
                                <a:pt x="90748" y="61392"/>
                              </a:cubicBezTo>
                              <a:lnTo>
                                <a:pt x="105482" y="61392"/>
                              </a:lnTo>
                              <a:lnTo>
                                <a:pt x="108272" y="61392"/>
                              </a:lnTo>
                              <a:lnTo>
                                <a:pt x="135954" y="61392"/>
                              </a:lnTo>
                              <a:lnTo>
                                <a:pt x="135954" y="12502"/>
                              </a:lnTo>
                              <a:lnTo>
                                <a:pt x="158167" y="12502"/>
                              </a:lnTo>
                              <a:lnTo>
                                <a:pt x="158167" y="61392"/>
                              </a:lnTo>
                              <a:lnTo>
                                <a:pt x="181682" y="61392"/>
                              </a:lnTo>
                              <a:lnTo>
                                <a:pt x="187635" y="61392"/>
                              </a:lnTo>
                              <a:lnTo>
                                <a:pt x="267853" y="61392"/>
                              </a:lnTo>
                              <a:cubicBezTo>
                                <a:pt x="257138" y="48220"/>
                                <a:pt x="248822" y="39105"/>
                                <a:pt x="242906" y="34045"/>
                              </a:cubicBezTo>
                              <a:cubicBezTo>
                                <a:pt x="236990" y="28984"/>
                                <a:pt x="230683" y="25264"/>
                                <a:pt x="223986" y="22882"/>
                              </a:cubicBezTo>
                              <a:cubicBezTo>
                                <a:pt x="222647" y="22436"/>
                                <a:pt x="221307" y="22213"/>
                                <a:pt x="219968" y="22213"/>
                              </a:cubicBezTo>
                              <a:cubicBezTo>
                                <a:pt x="214089" y="22213"/>
                                <a:pt x="207280" y="26380"/>
                                <a:pt x="199541" y="34714"/>
                              </a:cubicBezTo>
                              <a:lnTo>
                                <a:pt x="197197" y="31031"/>
                              </a:lnTo>
                              <a:cubicBezTo>
                                <a:pt x="200025" y="19794"/>
                                <a:pt x="206387" y="10939"/>
                                <a:pt x="216284" y="4465"/>
                              </a:cubicBezTo>
                              <a:cubicBezTo>
                                <a:pt x="220898" y="1488"/>
                                <a:pt x="225549" y="0"/>
                                <a:pt x="230237" y="0"/>
                              </a:cubicBezTo>
                              <a:close/>
                              <a:moveTo>
                                <a:pt x="43532" y="25115"/>
                              </a:moveTo>
                              <a:cubicBezTo>
                                <a:pt x="40853" y="25115"/>
                                <a:pt x="38397" y="25747"/>
                                <a:pt x="36165" y="27012"/>
                              </a:cubicBezTo>
                              <a:cubicBezTo>
                                <a:pt x="33933" y="28277"/>
                                <a:pt x="32016" y="29915"/>
                                <a:pt x="30417" y="31924"/>
                              </a:cubicBezTo>
                              <a:cubicBezTo>
                                <a:pt x="28817" y="33933"/>
                                <a:pt x="27589" y="36165"/>
                                <a:pt x="26733" y="38621"/>
                              </a:cubicBezTo>
                              <a:cubicBezTo>
                                <a:pt x="25877" y="41077"/>
                                <a:pt x="25449" y="43532"/>
                                <a:pt x="25449" y="45988"/>
                              </a:cubicBezTo>
                              <a:cubicBezTo>
                                <a:pt x="25449" y="49337"/>
                                <a:pt x="26305" y="52425"/>
                                <a:pt x="28017" y="55253"/>
                              </a:cubicBezTo>
                              <a:cubicBezTo>
                                <a:pt x="29728" y="58080"/>
                                <a:pt x="32482" y="60127"/>
                                <a:pt x="36277" y="61392"/>
                              </a:cubicBezTo>
                              <a:lnTo>
                                <a:pt x="65521" y="61392"/>
                              </a:lnTo>
                              <a:cubicBezTo>
                                <a:pt x="65968" y="59978"/>
                                <a:pt x="66247" y="58657"/>
                                <a:pt x="66359" y="57429"/>
                              </a:cubicBezTo>
                              <a:cubicBezTo>
                                <a:pt x="66470" y="56201"/>
                                <a:pt x="66526" y="55066"/>
                                <a:pt x="66526" y="54025"/>
                              </a:cubicBezTo>
                              <a:cubicBezTo>
                                <a:pt x="66526" y="51569"/>
                                <a:pt x="66247" y="48685"/>
                                <a:pt x="65689" y="45374"/>
                              </a:cubicBezTo>
                              <a:cubicBezTo>
                                <a:pt x="65131" y="42063"/>
                                <a:pt x="64014" y="38919"/>
                                <a:pt x="62340" y="35942"/>
                              </a:cubicBezTo>
                              <a:cubicBezTo>
                                <a:pt x="60666" y="32966"/>
                                <a:pt x="58322" y="30417"/>
                                <a:pt x="55308" y="28296"/>
                              </a:cubicBezTo>
                              <a:cubicBezTo>
                                <a:pt x="52294" y="26175"/>
                                <a:pt x="48369" y="25115"/>
                                <a:pt x="43532" y="25115"/>
                              </a:cubicBezTo>
                              <a:close/>
                              <a:moveTo>
                                <a:pt x="371810" y="42193"/>
                              </a:moveTo>
                              <a:cubicBezTo>
                                <a:pt x="369280" y="42193"/>
                                <a:pt x="366805" y="42825"/>
                                <a:pt x="364387" y="44090"/>
                              </a:cubicBezTo>
                              <a:cubicBezTo>
                                <a:pt x="361968" y="45355"/>
                                <a:pt x="359792" y="47048"/>
                                <a:pt x="357857" y="49169"/>
                              </a:cubicBezTo>
                              <a:cubicBezTo>
                                <a:pt x="355922" y="51290"/>
                                <a:pt x="354322" y="53727"/>
                                <a:pt x="353057" y="56480"/>
                              </a:cubicBezTo>
                              <a:cubicBezTo>
                                <a:pt x="351792" y="59234"/>
                                <a:pt x="351048" y="62061"/>
                                <a:pt x="350825" y="64964"/>
                              </a:cubicBezTo>
                              <a:lnTo>
                                <a:pt x="391790" y="75121"/>
                              </a:lnTo>
                              <a:cubicBezTo>
                                <a:pt x="391790" y="74749"/>
                                <a:pt x="391846" y="74154"/>
                                <a:pt x="391957" y="73335"/>
                              </a:cubicBezTo>
                              <a:cubicBezTo>
                                <a:pt x="392069" y="72517"/>
                                <a:pt x="392162" y="71624"/>
                                <a:pt x="392236" y="70656"/>
                              </a:cubicBezTo>
                              <a:cubicBezTo>
                                <a:pt x="392311" y="69689"/>
                                <a:pt x="392367" y="68759"/>
                                <a:pt x="392404" y="67866"/>
                              </a:cubicBezTo>
                              <a:cubicBezTo>
                                <a:pt x="392441" y="66973"/>
                                <a:pt x="392460" y="66266"/>
                                <a:pt x="392460" y="65745"/>
                              </a:cubicBezTo>
                              <a:cubicBezTo>
                                <a:pt x="392460" y="63289"/>
                                <a:pt x="392218" y="60703"/>
                                <a:pt x="391734" y="57987"/>
                              </a:cubicBezTo>
                              <a:cubicBezTo>
                                <a:pt x="391250" y="55271"/>
                                <a:pt x="390264" y="52760"/>
                                <a:pt x="388776" y="50453"/>
                              </a:cubicBezTo>
                              <a:cubicBezTo>
                                <a:pt x="387288" y="48146"/>
                                <a:pt x="385186" y="46211"/>
                                <a:pt x="382469" y="44649"/>
                              </a:cubicBezTo>
                              <a:cubicBezTo>
                                <a:pt x="379753" y="43086"/>
                                <a:pt x="376200" y="42267"/>
                                <a:pt x="371810" y="42193"/>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367565608" name="TextBox 51"/>
                      <wps:cNvSpPr txBox="1"/>
                      <wps:spPr>
                        <a:xfrm>
                          <a:off x="0" y="56370"/>
                          <a:ext cx="130373" cy="133833"/>
                        </a:xfrm>
                        <a:custGeom>
                          <a:avLst/>
                          <a:gdLst/>
                          <a:ahLst/>
                          <a:cxnLst/>
                          <a:rect l="l" t="t" r="r" b="b"/>
                          <a:pathLst>
                            <a:path w="130373" h="133833">
                              <a:moveTo>
                                <a:pt x="117649" y="0"/>
                              </a:moveTo>
                              <a:cubicBezTo>
                                <a:pt x="119955" y="0"/>
                                <a:pt x="121853" y="242"/>
                                <a:pt x="123341" y="725"/>
                              </a:cubicBezTo>
                              <a:cubicBezTo>
                                <a:pt x="124830" y="1209"/>
                                <a:pt x="126299" y="2102"/>
                                <a:pt x="127750" y="3404"/>
                              </a:cubicBezTo>
                              <a:cubicBezTo>
                                <a:pt x="129201" y="4706"/>
                                <a:pt x="130076" y="7329"/>
                                <a:pt x="130373" y="11273"/>
                              </a:cubicBezTo>
                              <a:lnTo>
                                <a:pt x="130373" y="12501"/>
                              </a:lnTo>
                              <a:cubicBezTo>
                                <a:pt x="130373" y="16296"/>
                                <a:pt x="129183" y="21208"/>
                                <a:pt x="126802" y="27235"/>
                              </a:cubicBezTo>
                              <a:cubicBezTo>
                                <a:pt x="124420" y="24184"/>
                                <a:pt x="121220" y="22659"/>
                                <a:pt x="117202" y="22659"/>
                              </a:cubicBezTo>
                              <a:lnTo>
                                <a:pt x="116867" y="22659"/>
                              </a:lnTo>
                              <a:cubicBezTo>
                                <a:pt x="112626" y="22808"/>
                                <a:pt x="109314" y="23422"/>
                                <a:pt x="106933" y="24500"/>
                              </a:cubicBezTo>
                              <a:cubicBezTo>
                                <a:pt x="104552" y="25580"/>
                                <a:pt x="102487" y="26900"/>
                                <a:pt x="100738" y="28463"/>
                              </a:cubicBezTo>
                              <a:cubicBezTo>
                                <a:pt x="98989" y="30026"/>
                                <a:pt x="97296" y="31719"/>
                                <a:pt x="95659" y="33542"/>
                              </a:cubicBezTo>
                              <a:cubicBezTo>
                                <a:pt x="94022" y="35365"/>
                                <a:pt x="92571" y="37132"/>
                                <a:pt x="91306" y="38844"/>
                              </a:cubicBezTo>
                              <a:cubicBezTo>
                                <a:pt x="90041" y="40555"/>
                                <a:pt x="89018" y="42044"/>
                                <a:pt x="88236" y="43309"/>
                              </a:cubicBezTo>
                              <a:cubicBezTo>
                                <a:pt x="87455" y="44574"/>
                                <a:pt x="87064" y="45392"/>
                                <a:pt x="87064" y="45764"/>
                              </a:cubicBezTo>
                              <a:cubicBezTo>
                                <a:pt x="87064" y="47104"/>
                                <a:pt x="87864" y="48332"/>
                                <a:pt x="89464" y="49448"/>
                              </a:cubicBezTo>
                              <a:cubicBezTo>
                                <a:pt x="91064" y="50564"/>
                                <a:pt x="93073" y="51569"/>
                                <a:pt x="95492" y="52462"/>
                              </a:cubicBezTo>
                              <a:cubicBezTo>
                                <a:pt x="97910" y="53355"/>
                                <a:pt x="100589" y="54155"/>
                                <a:pt x="103528" y="54861"/>
                              </a:cubicBezTo>
                              <a:cubicBezTo>
                                <a:pt x="106468" y="55568"/>
                                <a:pt x="109277" y="56219"/>
                                <a:pt x="111956" y="56815"/>
                              </a:cubicBezTo>
                              <a:cubicBezTo>
                                <a:pt x="114412" y="57336"/>
                                <a:pt x="116681" y="57838"/>
                                <a:pt x="118765" y="58322"/>
                              </a:cubicBezTo>
                              <a:cubicBezTo>
                                <a:pt x="120848" y="58805"/>
                                <a:pt x="122262" y="59233"/>
                                <a:pt x="123006" y="59605"/>
                              </a:cubicBezTo>
                              <a:cubicBezTo>
                                <a:pt x="124346" y="60201"/>
                                <a:pt x="125443" y="61131"/>
                                <a:pt x="126299" y="62396"/>
                              </a:cubicBezTo>
                              <a:cubicBezTo>
                                <a:pt x="127155" y="63661"/>
                                <a:pt x="127787" y="65075"/>
                                <a:pt x="128197" y="66637"/>
                              </a:cubicBezTo>
                              <a:cubicBezTo>
                                <a:pt x="128606" y="68200"/>
                                <a:pt x="128885" y="69874"/>
                                <a:pt x="129034" y="71660"/>
                              </a:cubicBezTo>
                              <a:cubicBezTo>
                                <a:pt x="129183" y="73446"/>
                                <a:pt x="129257" y="76125"/>
                                <a:pt x="129257" y="79697"/>
                              </a:cubicBezTo>
                              <a:cubicBezTo>
                                <a:pt x="128141" y="88924"/>
                                <a:pt x="123155" y="98356"/>
                                <a:pt x="114300" y="107993"/>
                              </a:cubicBezTo>
                              <a:cubicBezTo>
                                <a:pt x="105445" y="117630"/>
                                <a:pt x="96310" y="124346"/>
                                <a:pt x="86897" y="128141"/>
                              </a:cubicBezTo>
                              <a:cubicBezTo>
                                <a:pt x="77484" y="131936"/>
                                <a:pt x="68424" y="133833"/>
                                <a:pt x="59717" y="133833"/>
                              </a:cubicBezTo>
                              <a:cubicBezTo>
                                <a:pt x="32035" y="131750"/>
                                <a:pt x="13767" y="120290"/>
                                <a:pt x="4911" y="99454"/>
                              </a:cubicBezTo>
                              <a:cubicBezTo>
                                <a:pt x="1637" y="91864"/>
                                <a:pt x="0" y="83827"/>
                                <a:pt x="0" y="75344"/>
                              </a:cubicBezTo>
                              <a:cubicBezTo>
                                <a:pt x="0" y="60610"/>
                                <a:pt x="4874" y="44574"/>
                                <a:pt x="14622" y="27235"/>
                              </a:cubicBezTo>
                              <a:lnTo>
                                <a:pt x="19757" y="29468"/>
                              </a:lnTo>
                              <a:cubicBezTo>
                                <a:pt x="14250" y="39960"/>
                                <a:pt x="11497" y="49969"/>
                                <a:pt x="11497" y="59494"/>
                              </a:cubicBezTo>
                              <a:cubicBezTo>
                                <a:pt x="11497" y="66861"/>
                                <a:pt x="13171" y="73930"/>
                                <a:pt x="16520" y="80702"/>
                              </a:cubicBezTo>
                              <a:cubicBezTo>
                                <a:pt x="24110" y="96329"/>
                                <a:pt x="35719" y="105668"/>
                                <a:pt x="51346" y="108719"/>
                              </a:cubicBezTo>
                              <a:cubicBezTo>
                                <a:pt x="53132" y="108793"/>
                                <a:pt x="54955" y="108905"/>
                                <a:pt x="56815" y="109053"/>
                              </a:cubicBezTo>
                              <a:cubicBezTo>
                                <a:pt x="58675" y="109202"/>
                                <a:pt x="60573" y="109277"/>
                                <a:pt x="62508" y="109277"/>
                              </a:cubicBezTo>
                              <a:cubicBezTo>
                                <a:pt x="67419" y="109277"/>
                                <a:pt x="72386" y="108570"/>
                                <a:pt x="77409" y="107156"/>
                              </a:cubicBezTo>
                              <a:cubicBezTo>
                                <a:pt x="82432" y="105742"/>
                                <a:pt x="87157" y="103733"/>
                                <a:pt x="91585" y="101128"/>
                              </a:cubicBezTo>
                              <a:cubicBezTo>
                                <a:pt x="96013" y="98524"/>
                                <a:pt x="99864" y="95417"/>
                                <a:pt x="103138" y="91808"/>
                              </a:cubicBezTo>
                              <a:cubicBezTo>
                                <a:pt x="106412" y="88199"/>
                                <a:pt x="108719" y="84162"/>
                                <a:pt x="110058" y="79697"/>
                              </a:cubicBezTo>
                              <a:cubicBezTo>
                                <a:pt x="109537" y="79623"/>
                                <a:pt x="108812" y="79492"/>
                                <a:pt x="107882" y="79306"/>
                              </a:cubicBezTo>
                              <a:cubicBezTo>
                                <a:pt x="106952" y="79120"/>
                                <a:pt x="105947" y="78934"/>
                                <a:pt x="104868" y="78748"/>
                              </a:cubicBezTo>
                              <a:cubicBezTo>
                                <a:pt x="103789" y="78562"/>
                                <a:pt x="102747" y="78376"/>
                                <a:pt x="101743" y="78190"/>
                              </a:cubicBezTo>
                              <a:cubicBezTo>
                                <a:pt x="100738" y="78004"/>
                                <a:pt x="99864" y="77837"/>
                                <a:pt x="99119" y="77688"/>
                              </a:cubicBezTo>
                              <a:cubicBezTo>
                                <a:pt x="95920" y="77167"/>
                                <a:pt x="92478" y="76535"/>
                                <a:pt x="88795" y="75790"/>
                              </a:cubicBezTo>
                              <a:cubicBezTo>
                                <a:pt x="85111" y="75046"/>
                                <a:pt x="81688" y="74060"/>
                                <a:pt x="78525" y="72832"/>
                              </a:cubicBezTo>
                              <a:cubicBezTo>
                                <a:pt x="75363" y="71605"/>
                                <a:pt x="72740" y="70079"/>
                                <a:pt x="70656" y="68256"/>
                              </a:cubicBezTo>
                              <a:cubicBezTo>
                                <a:pt x="68572" y="66433"/>
                                <a:pt x="67531" y="64182"/>
                                <a:pt x="67531" y="61503"/>
                              </a:cubicBezTo>
                              <a:cubicBezTo>
                                <a:pt x="67531" y="57931"/>
                                <a:pt x="68200" y="53931"/>
                                <a:pt x="69540" y="49504"/>
                              </a:cubicBezTo>
                              <a:cubicBezTo>
                                <a:pt x="70879" y="45076"/>
                                <a:pt x="72721" y="40593"/>
                                <a:pt x="75065" y="36053"/>
                              </a:cubicBezTo>
                              <a:cubicBezTo>
                                <a:pt x="77409" y="31514"/>
                                <a:pt x="80181" y="27086"/>
                                <a:pt x="83381" y="22770"/>
                              </a:cubicBezTo>
                              <a:cubicBezTo>
                                <a:pt x="86581" y="18454"/>
                                <a:pt x="90022" y="14603"/>
                                <a:pt x="93706" y="11218"/>
                              </a:cubicBezTo>
                              <a:cubicBezTo>
                                <a:pt x="97389" y="7832"/>
                                <a:pt x="101277" y="5116"/>
                                <a:pt x="105370" y="3069"/>
                              </a:cubicBezTo>
                              <a:cubicBezTo>
                                <a:pt x="109463" y="1023"/>
                                <a:pt x="113556" y="0"/>
                                <a:pt x="117649"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514786563" name="TextBox 50"/>
                      <wps:cNvSpPr txBox="1"/>
                      <wps:spPr>
                        <a:xfrm>
                          <a:off x="2876550" y="56370"/>
                          <a:ext cx="130374" cy="133833"/>
                        </a:xfrm>
                        <a:custGeom>
                          <a:avLst/>
                          <a:gdLst/>
                          <a:ahLst/>
                          <a:cxnLst/>
                          <a:rect l="l" t="t" r="r" b="b"/>
                          <a:pathLst>
                            <a:path w="130374" h="133833">
                              <a:moveTo>
                                <a:pt x="117649" y="0"/>
                              </a:moveTo>
                              <a:cubicBezTo>
                                <a:pt x="119956" y="0"/>
                                <a:pt x="121853" y="242"/>
                                <a:pt x="123341" y="725"/>
                              </a:cubicBezTo>
                              <a:cubicBezTo>
                                <a:pt x="124830" y="1209"/>
                                <a:pt x="126299" y="2102"/>
                                <a:pt x="127750" y="3404"/>
                              </a:cubicBezTo>
                              <a:cubicBezTo>
                                <a:pt x="129202" y="4706"/>
                                <a:pt x="130076" y="7329"/>
                                <a:pt x="130374" y="11273"/>
                              </a:cubicBezTo>
                              <a:lnTo>
                                <a:pt x="130374" y="12501"/>
                              </a:lnTo>
                              <a:cubicBezTo>
                                <a:pt x="130374" y="16296"/>
                                <a:pt x="129183" y="21208"/>
                                <a:pt x="126802" y="27235"/>
                              </a:cubicBezTo>
                              <a:cubicBezTo>
                                <a:pt x="124420" y="24184"/>
                                <a:pt x="121221" y="22659"/>
                                <a:pt x="117202" y="22659"/>
                              </a:cubicBezTo>
                              <a:lnTo>
                                <a:pt x="116867" y="22659"/>
                              </a:lnTo>
                              <a:cubicBezTo>
                                <a:pt x="112626" y="22808"/>
                                <a:pt x="109314" y="23422"/>
                                <a:pt x="106933" y="24500"/>
                              </a:cubicBezTo>
                              <a:cubicBezTo>
                                <a:pt x="104552" y="25580"/>
                                <a:pt x="102487" y="26900"/>
                                <a:pt x="100738" y="28463"/>
                              </a:cubicBezTo>
                              <a:cubicBezTo>
                                <a:pt x="98989" y="30026"/>
                                <a:pt x="97296" y="31719"/>
                                <a:pt x="95659" y="33542"/>
                              </a:cubicBezTo>
                              <a:cubicBezTo>
                                <a:pt x="94022" y="35365"/>
                                <a:pt x="92571" y="37132"/>
                                <a:pt x="91306" y="38844"/>
                              </a:cubicBezTo>
                              <a:cubicBezTo>
                                <a:pt x="90041" y="40555"/>
                                <a:pt x="89018" y="42044"/>
                                <a:pt x="88237" y="43309"/>
                              </a:cubicBezTo>
                              <a:cubicBezTo>
                                <a:pt x="87455" y="44574"/>
                                <a:pt x="87065" y="45392"/>
                                <a:pt x="87065" y="45764"/>
                              </a:cubicBezTo>
                              <a:cubicBezTo>
                                <a:pt x="87065" y="47104"/>
                                <a:pt x="87864" y="48332"/>
                                <a:pt x="89464" y="49448"/>
                              </a:cubicBezTo>
                              <a:cubicBezTo>
                                <a:pt x="91064" y="50564"/>
                                <a:pt x="93073" y="51569"/>
                                <a:pt x="95492" y="52462"/>
                              </a:cubicBezTo>
                              <a:cubicBezTo>
                                <a:pt x="97910" y="53355"/>
                                <a:pt x="100589" y="54155"/>
                                <a:pt x="103529" y="54861"/>
                              </a:cubicBezTo>
                              <a:cubicBezTo>
                                <a:pt x="106468" y="55568"/>
                                <a:pt x="109277" y="56219"/>
                                <a:pt x="111956" y="56815"/>
                              </a:cubicBezTo>
                              <a:cubicBezTo>
                                <a:pt x="114412" y="57336"/>
                                <a:pt x="116681" y="57838"/>
                                <a:pt x="118765" y="58322"/>
                              </a:cubicBezTo>
                              <a:cubicBezTo>
                                <a:pt x="120849" y="58805"/>
                                <a:pt x="122262" y="59233"/>
                                <a:pt x="123007" y="59605"/>
                              </a:cubicBezTo>
                              <a:cubicBezTo>
                                <a:pt x="124346" y="60201"/>
                                <a:pt x="125444" y="61131"/>
                                <a:pt x="126299" y="62396"/>
                              </a:cubicBezTo>
                              <a:cubicBezTo>
                                <a:pt x="127155" y="63661"/>
                                <a:pt x="127788" y="65075"/>
                                <a:pt x="128197" y="66637"/>
                              </a:cubicBezTo>
                              <a:cubicBezTo>
                                <a:pt x="128606" y="68200"/>
                                <a:pt x="128885" y="69874"/>
                                <a:pt x="129034" y="71660"/>
                              </a:cubicBezTo>
                              <a:cubicBezTo>
                                <a:pt x="129183" y="73446"/>
                                <a:pt x="129257" y="76125"/>
                                <a:pt x="129257" y="79697"/>
                              </a:cubicBezTo>
                              <a:cubicBezTo>
                                <a:pt x="128141" y="88924"/>
                                <a:pt x="123155" y="98356"/>
                                <a:pt x="114300" y="107993"/>
                              </a:cubicBezTo>
                              <a:cubicBezTo>
                                <a:pt x="105445" y="117630"/>
                                <a:pt x="96310" y="124346"/>
                                <a:pt x="86897" y="128141"/>
                              </a:cubicBezTo>
                              <a:cubicBezTo>
                                <a:pt x="77484" y="131936"/>
                                <a:pt x="68424" y="133833"/>
                                <a:pt x="59717" y="133833"/>
                              </a:cubicBezTo>
                              <a:cubicBezTo>
                                <a:pt x="32035" y="131750"/>
                                <a:pt x="13767" y="120290"/>
                                <a:pt x="4911" y="99454"/>
                              </a:cubicBezTo>
                              <a:cubicBezTo>
                                <a:pt x="1637" y="91864"/>
                                <a:pt x="0" y="83827"/>
                                <a:pt x="0" y="75344"/>
                              </a:cubicBezTo>
                              <a:cubicBezTo>
                                <a:pt x="0" y="60610"/>
                                <a:pt x="4874" y="44574"/>
                                <a:pt x="14622" y="27235"/>
                              </a:cubicBezTo>
                              <a:lnTo>
                                <a:pt x="19757" y="29468"/>
                              </a:lnTo>
                              <a:cubicBezTo>
                                <a:pt x="14250" y="39960"/>
                                <a:pt x="11497" y="49969"/>
                                <a:pt x="11497" y="59494"/>
                              </a:cubicBezTo>
                              <a:cubicBezTo>
                                <a:pt x="11497" y="66861"/>
                                <a:pt x="13171" y="73930"/>
                                <a:pt x="16520" y="80702"/>
                              </a:cubicBezTo>
                              <a:cubicBezTo>
                                <a:pt x="24110" y="96329"/>
                                <a:pt x="35719" y="105668"/>
                                <a:pt x="51346" y="108719"/>
                              </a:cubicBezTo>
                              <a:cubicBezTo>
                                <a:pt x="53132" y="108793"/>
                                <a:pt x="54955" y="108905"/>
                                <a:pt x="56815" y="109053"/>
                              </a:cubicBezTo>
                              <a:cubicBezTo>
                                <a:pt x="58676" y="109202"/>
                                <a:pt x="60573" y="109277"/>
                                <a:pt x="62508" y="109277"/>
                              </a:cubicBezTo>
                              <a:cubicBezTo>
                                <a:pt x="67419" y="109277"/>
                                <a:pt x="72386" y="108570"/>
                                <a:pt x="77409" y="107156"/>
                              </a:cubicBezTo>
                              <a:cubicBezTo>
                                <a:pt x="82432" y="105742"/>
                                <a:pt x="87158" y="103733"/>
                                <a:pt x="91585" y="101128"/>
                              </a:cubicBezTo>
                              <a:cubicBezTo>
                                <a:pt x="96013" y="98524"/>
                                <a:pt x="99864" y="95417"/>
                                <a:pt x="103138" y="91808"/>
                              </a:cubicBezTo>
                              <a:cubicBezTo>
                                <a:pt x="106412" y="88199"/>
                                <a:pt x="108719" y="84162"/>
                                <a:pt x="110058" y="79697"/>
                              </a:cubicBezTo>
                              <a:cubicBezTo>
                                <a:pt x="109538" y="79623"/>
                                <a:pt x="108812" y="79492"/>
                                <a:pt x="107882" y="79306"/>
                              </a:cubicBezTo>
                              <a:cubicBezTo>
                                <a:pt x="106952" y="79120"/>
                                <a:pt x="105947" y="78934"/>
                                <a:pt x="104868" y="78748"/>
                              </a:cubicBezTo>
                              <a:cubicBezTo>
                                <a:pt x="103789" y="78562"/>
                                <a:pt x="102747" y="78376"/>
                                <a:pt x="101743" y="78190"/>
                              </a:cubicBezTo>
                              <a:cubicBezTo>
                                <a:pt x="100738" y="78004"/>
                                <a:pt x="99864" y="77837"/>
                                <a:pt x="99120" y="77688"/>
                              </a:cubicBezTo>
                              <a:cubicBezTo>
                                <a:pt x="95920" y="77167"/>
                                <a:pt x="92478" y="76535"/>
                                <a:pt x="88795" y="75790"/>
                              </a:cubicBezTo>
                              <a:cubicBezTo>
                                <a:pt x="85111" y="75046"/>
                                <a:pt x="81688" y="74060"/>
                                <a:pt x="78526" y="72832"/>
                              </a:cubicBezTo>
                              <a:cubicBezTo>
                                <a:pt x="75363" y="71605"/>
                                <a:pt x="72740" y="70079"/>
                                <a:pt x="70656" y="68256"/>
                              </a:cubicBezTo>
                              <a:cubicBezTo>
                                <a:pt x="68573" y="66433"/>
                                <a:pt x="67531" y="64182"/>
                                <a:pt x="67531" y="61503"/>
                              </a:cubicBezTo>
                              <a:cubicBezTo>
                                <a:pt x="67531" y="57931"/>
                                <a:pt x="68201" y="53931"/>
                                <a:pt x="69540" y="49504"/>
                              </a:cubicBezTo>
                              <a:cubicBezTo>
                                <a:pt x="70879" y="45076"/>
                                <a:pt x="72721" y="40593"/>
                                <a:pt x="75065" y="36053"/>
                              </a:cubicBezTo>
                              <a:cubicBezTo>
                                <a:pt x="77409" y="31514"/>
                                <a:pt x="80181" y="27086"/>
                                <a:pt x="83381" y="22770"/>
                              </a:cubicBezTo>
                              <a:cubicBezTo>
                                <a:pt x="86581" y="18454"/>
                                <a:pt x="90022" y="14603"/>
                                <a:pt x="93706" y="11218"/>
                              </a:cubicBezTo>
                              <a:cubicBezTo>
                                <a:pt x="97389" y="7832"/>
                                <a:pt x="101278" y="5116"/>
                                <a:pt x="105370" y="3069"/>
                              </a:cubicBezTo>
                              <a:cubicBezTo>
                                <a:pt x="109463" y="1023"/>
                                <a:pt x="113556" y="0"/>
                                <a:pt x="117649"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463048866" name="TextBox 49"/>
                      <wps:cNvSpPr txBox="1"/>
                      <wps:spPr>
                        <a:xfrm>
                          <a:off x="130634" y="64071"/>
                          <a:ext cx="84497" cy="128364"/>
                        </a:xfrm>
                        <a:custGeom>
                          <a:avLst/>
                          <a:gdLst/>
                          <a:ahLst/>
                          <a:cxnLst/>
                          <a:rect l="l" t="t" r="r" b="b"/>
                          <a:pathLst>
                            <a:path w="84497" h="128364">
                              <a:moveTo>
                                <a:pt x="70098" y="0"/>
                              </a:moveTo>
                              <a:cubicBezTo>
                                <a:pt x="74786" y="7664"/>
                                <a:pt x="78358" y="16203"/>
                                <a:pt x="80813" y="25617"/>
                              </a:cubicBezTo>
                              <a:cubicBezTo>
                                <a:pt x="83269" y="35030"/>
                                <a:pt x="84497" y="44648"/>
                                <a:pt x="84497" y="54471"/>
                              </a:cubicBezTo>
                              <a:cubicBezTo>
                                <a:pt x="84497" y="59382"/>
                                <a:pt x="83976" y="64610"/>
                                <a:pt x="82934" y="70153"/>
                              </a:cubicBezTo>
                              <a:cubicBezTo>
                                <a:pt x="81892" y="75697"/>
                                <a:pt x="80348" y="81204"/>
                                <a:pt x="78302" y="86673"/>
                              </a:cubicBezTo>
                              <a:cubicBezTo>
                                <a:pt x="76256" y="92143"/>
                                <a:pt x="73726" y="97389"/>
                                <a:pt x="70712" y="102412"/>
                              </a:cubicBezTo>
                              <a:cubicBezTo>
                                <a:pt x="67698" y="107435"/>
                                <a:pt x="64182" y="111862"/>
                                <a:pt x="60164" y="115695"/>
                              </a:cubicBezTo>
                              <a:cubicBezTo>
                                <a:pt x="56145" y="119527"/>
                                <a:pt x="51662" y="122597"/>
                                <a:pt x="46713" y="124904"/>
                              </a:cubicBezTo>
                              <a:cubicBezTo>
                                <a:pt x="41765" y="127210"/>
                                <a:pt x="36351" y="128364"/>
                                <a:pt x="30472" y="128364"/>
                              </a:cubicBezTo>
                              <a:cubicBezTo>
                                <a:pt x="18268" y="127694"/>
                                <a:pt x="8111" y="122039"/>
                                <a:pt x="0" y="111397"/>
                              </a:cubicBezTo>
                              <a:cubicBezTo>
                                <a:pt x="2083" y="111546"/>
                                <a:pt x="4093" y="111621"/>
                                <a:pt x="6027" y="111621"/>
                              </a:cubicBezTo>
                              <a:cubicBezTo>
                                <a:pt x="11832" y="111621"/>
                                <a:pt x="17487" y="110876"/>
                                <a:pt x="22994" y="109388"/>
                              </a:cubicBezTo>
                              <a:cubicBezTo>
                                <a:pt x="30286" y="107453"/>
                                <a:pt x="36742" y="104328"/>
                                <a:pt x="42360" y="100012"/>
                              </a:cubicBezTo>
                              <a:cubicBezTo>
                                <a:pt x="47978" y="95696"/>
                                <a:pt x="52499" y="90320"/>
                                <a:pt x="55922" y="83883"/>
                              </a:cubicBezTo>
                              <a:cubicBezTo>
                                <a:pt x="59345" y="77446"/>
                                <a:pt x="61057" y="70098"/>
                                <a:pt x="61057" y="61838"/>
                              </a:cubicBezTo>
                              <a:cubicBezTo>
                                <a:pt x="61057" y="54843"/>
                                <a:pt x="59996" y="47308"/>
                                <a:pt x="57875" y="39234"/>
                              </a:cubicBezTo>
                              <a:cubicBezTo>
                                <a:pt x="55755" y="31160"/>
                                <a:pt x="52648" y="22547"/>
                                <a:pt x="48555" y="13394"/>
                              </a:cubicBezTo>
                              <a:lnTo>
                                <a:pt x="7009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419129974" name="TextBox 48"/>
                      <wps:cNvSpPr txBox="1"/>
                      <wps:spPr>
                        <a:xfrm>
                          <a:off x="2276922" y="67867"/>
                          <a:ext cx="217958" cy="133275"/>
                        </a:xfrm>
                        <a:custGeom>
                          <a:avLst/>
                          <a:gdLst/>
                          <a:ahLst/>
                          <a:cxnLst/>
                          <a:rect l="l" t="t" r="r" b="b"/>
                          <a:pathLst>
                            <a:path w="217958" h="133275">
                              <a:moveTo>
                                <a:pt x="195746" y="0"/>
                              </a:moveTo>
                              <a:lnTo>
                                <a:pt x="217958" y="0"/>
                              </a:lnTo>
                              <a:lnTo>
                                <a:pt x="217958" y="72888"/>
                              </a:lnTo>
                              <a:lnTo>
                                <a:pt x="152586" y="72888"/>
                              </a:lnTo>
                              <a:lnTo>
                                <a:pt x="146856" y="72888"/>
                              </a:lnTo>
                              <a:lnTo>
                                <a:pt x="130373" y="72888"/>
                              </a:lnTo>
                              <a:lnTo>
                                <a:pt x="130373" y="73781"/>
                              </a:lnTo>
                              <a:cubicBezTo>
                                <a:pt x="130373" y="80032"/>
                                <a:pt x="129592" y="85799"/>
                                <a:pt x="128029" y="91082"/>
                              </a:cubicBezTo>
                              <a:cubicBezTo>
                                <a:pt x="126317" y="96663"/>
                                <a:pt x="121536" y="103231"/>
                                <a:pt x="113686" y="110784"/>
                              </a:cubicBezTo>
                              <a:cubicBezTo>
                                <a:pt x="105835" y="118337"/>
                                <a:pt x="96849" y="124122"/>
                                <a:pt x="86729" y="128141"/>
                              </a:cubicBezTo>
                              <a:cubicBezTo>
                                <a:pt x="78023" y="131564"/>
                                <a:pt x="68498" y="133275"/>
                                <a:pt x="58154" y="133275"/>
                              </a:cubicBezTo>
                              <a:cubicBezTo>
                                <a:pt x="56443" y="133275"/>
                                <a:pt x="54694" y="133238"/>
                                <a:pt x="52908" y="133164"/>
                              </a:cubicBezTo>
                              <a:cubicBezTo>
                                <a:pt x="28426" y="129592"/>
                                <a:pt x="12203" y="118616"/>
                                <a:pt x="4241" y="100235"/>
                              </a:cubicBezTo>
                              <a:cubicBezTo>
                                <a:pt x="1413" y="93761"/>
                                <a:pt x="0" y="86804"/>
                                <a:pt x="0" y="79362"/>
                              </a:cubicBezTo>
                              <a:cubicBezTo>
                                <a:pt x="0" y="65447"/>
                                <a:pt x="4799" y="49783"/>
                                <a:pt x="14399" y="32370"/>
                              </a:cubicBezTo>
                              <a:lnTo>
                                <a:pt x="19533" y="34602"/>
                              </a:lnTo>
                              <a:cubicBezTo>
                                <a:pt x="14920" y="45839"/>
                                <a:pt x="12613" y="55922"/>
                                <a:pt x="12613" y="64851"/>
                              </a:cubicBezTo>
                              <a:cubicBezTo>
                                <a:pt x="12613" y="72442"/>
                                <a:pt x="14324" y="79213"/>
                                <a:pt x="17747" y="85167"/>
                              </a:cubicBezTo>
                              <a:cubicBezTo>
                                <a:pt x="25040" y="98115"/>
                                <a:pt x="36686" y="105891"/>
                                <a:pt x="52685" y="108495"/>
                              </a:cubicBezTo>
                              <a:lnTo>
                                <a:pt x="52685" y="108384"/>
                              </a:lnTo>
                              <a:cubicBezTo>
                                <a:pt x="52982" y="108458"/>
                                <a:pt x="53280" y="108533"/>
                                <a:pt x="53578" y="108607"/>
                              </a:cubicBezTo>
                              <a:cubicBezTo>
                                <a:pt x="56405" y="108979"/>
                                <a:pt x="59382" y="109202"/>
                                <a:pt x="62507" y="109277"/>
                              </a:cubicBezTo>
                              <a:cubicBezTo>
                                <a:pt x="63177" y="109277"/>
                                <a:pt x="63772" y="109388"/>
                                <a:pt x="64293" y="109612"/>
                              </a:cubicBezTo>
                              <a:cubicBezTo>
                                <a:pt x="66228" y="109537"/>
                                <a:pt x="68237" y="109351"/>
                                <a:pt x="70321" y="109053"/>
                              </a:cubicBezTo>
                              <a:cubicBezTo>
                                <a:pt x="76497" y="108309"/>
                                <a:pt x="82320" y="106728"/>
                                <a:pt x="87790" y="104310"/>
                              </a:cubicBezTo>
                              <a:cubicBezTo>
                                <a:pt x="93259" y="101891"/>
                                <a:pt x="98059" y="98728"/>
                                <a:pt x="102189" y="94822"/>
                              </a:cubicBezTo>
                              <a:cubicBezTo>
                                <a:pt x="106319" y="90915"/>
                                <a:pt x="109165" y="86469"/>
                                <a:pt x="110728" y="81483"/>
                              </a:cubicBezTo>
                              <a:cubicBezTo>
                                <a:pt x="108942" y="79251"/>
                                <a:pt x="106747" y="77520"/>
                                <a:pt x="104142" y="76293"/>
                              </a:cubicBezTo>
                              <a:cubicBezTo>
                                <a:pt x="101538" y="75065"/>
                                <a:pt x="98710" y="74190"/>
                                <a:pt x="95659" y="73670"/>
                              </a:cubicBezTo>
                              <a:cubicBezTo>
                                <a:pt x="92608" y="73149"/>
                                <a:pt x="89520" y="72870"/>
                                <a:pt x="86394" y="72832"/>
                              </a:cubicBezTo>
                              <a:cubicBezTo>
                                <a:pt x="83269" y="72795"/>
                                <a:pt x="80292" y="72777"/>
                                <a:pt x="77465" y="72777"/>
                              </a:cubicBezTo>
                              <a:lnTo>
                                <a:pt x="84497" y="48890"/>
                              </a:lnTo>
                              <a:lnTo>
                                <a:pt x="146856" y="48890"/>
                              </a:lnTo>
                              <a:lnTo>
                                <a:pt x="152586" y="48890"/>
                              </a:lnTo>
                              <a:lnTo>
                                <a:pt x="195746" y="48890"/>
                              </a:lnTo>
                              <a:lnTo>
                                <a:pt x="195746"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159317359" name="TextBox 47"/>
                      <wps:cNvSpPr txBox="1"/>
                      <wps:spPr>
                        <a:xfrm>
                          <a:off x="3044577" y="139193"/>
                          <a:ext cx="670" cy="223"/>
                        </a:xfrm>
                        <a:custGeom>
                          <a:avLst/>
                          <a:gdLst/>
                          <a:ahLst/>
                          <a:cxnLst/>
                          <a:rect l="l" t="t" r="r" b="b"/>
                          <a:pathLst>
                            <a:path w="670" h="223">
                              <a:moveTo>
                                <a:pt x="0" y="0"/>
                              </a:moveTo>
                              <a:lnTo>
                                <a:pt x="619" y="171"/>
                              </a:lnTo>
                              <a:lnTo>
                                <a:pt x="670" y="223"/>
                              </a:lnTo>
                              <a:lnTo>
                                <a:pt x="0"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84594877" name="TextBox 46"/>
                      <wps:cNvSpPr txBox="1"/>
                      <wps:spPr>
                        <a:xfrm>
                          <a:off x="864170" y="158837"/>
                          <a:ext cx="38510" cy="38956"/>
                        </a:xfrm>
                        <a:custGeom>
                          <a:avLst/>
                          <a:gdLst/>
                          <a:ahLst/>
                          <a:cxnLst/>
                          <a:rect l="l" t="t" r="r" b="b"/>
                          <a:pathLst>
                            <a:path w="38510" h="38956">
                              <a:moveTo>
                                <a:pt x="19423" y="0"/>
                              </a:moveTo>
                              <a:lnTo>
                                <a:pt x="38510" y="19310"/>
                              </a:lnTo>
                              <a:cubicBezTo>
                                <a:pt x="36649" y="21171"/>
                                <a:pt x="34938" y="22901"/>
                                <a:pt x="33375" y="24501"/>
                              </a:cubicBezTo>
                              <a:cubicBezTo>
                                <a:pt x="31812" y="26101"/>
                                <a:pt x="30287" y="27682"/>
                                <a:pt x="28799" y="29245"/>
                              </a:cubicBezTo>
                              <a:cubicBezTo>
                                <a:pt x="27310" y="30807"/>
                                <a:pt x="25804" y="32370"/>
                                <a:pt x="24278" y="33933"/>
                              </a:cubicBezTo>
                              <a:cubicBezTo>
                                <a:pt x="22753" y="35495"/>
                                <a:pt x="21134" y="37170"/>
                                <a:pt x="19423" y="38956"/>
                              </a:cubicBezTo>
                              <a:cubicBezTo>
                                <a:pt x="17562" y="37095"/>
                                <a:pt x="15832" y="35347"/>
                                <a:pt x="14232" y="33709"/>
                              </a:cubicBezTo>
                              <a:cubicBezTo>
                                <a:pt x="12632" y="32072"/>
                                <a:pt x="11070" y="30491"/>
                                <a:pt x="9544" y="28966"/>
                              </a:cubicBezTo>
                              <a:cubicBezTo>
                                <a:pt x="8019" y="27440"/>
                                <a:pt x="6493" y="25896"/>
                                <a:pt x="4968" y="24333"/>
                              </a:cubicBezTo>
                              <a:cubicBezTo>
                                <a:pt x="3442" y="22771"/>
                                <a:pt x="1786" y="21096"/>
                                <a:pt x="0" y="19310"/>
                              </a:cubicBezTo>
                              <a:lnTo>
                                <a:pt x="19423"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375492524" name="TextBox 45"/>
                      <wps:cNvSpPr txBox="1"/>
                      <wps:spPr>
                        <a:xfrm>
                          <a:off x="768660" y="159953"/>
                          <a:ext cx="76460" cy="38956"/>
                        </a:xfrm>
                        <a:custGeom>
                          <a:avLst/>
                          <a:gdLst/>
                          <a:ahLst/>
                          <a:cxnLst/>
                          <a:rect l="l" t="t" r="r" b="b"/>
                          <a:pathLst>
                            <a:path w="76460" h="38956">
                              <a:moveTo>
                                <a:pt x="19422" y="0"/>
                              </a:moveTo>
                              <a:lnTo>
                                <a:pt x="38233" y="19031"/>
                              </a:lnTo>
                              <a:lnTo>
                                <a:pt x="57373" y="0"/>
                              </a:lnTo>
                              <a:lnTo>
                                <a:pt x="76460" y="19310"/>
                              </a:lnTo>
                              <a:cubicBezTo>
                                <a:pt x="74600" y="21171"/>
                                <a:pt x="72889" y="22901"/>
                                <a:pt x="71326" y="24501"/>
                              </a:cubicBezTo>
                              <a:cubicBezTo>
                                <a:pt x="69763" y="26101"/>
                                <a:pt x="68238" y="27682"/>
                                <a:pt x="66749" y="29245"/>
                              </a:cubicBezTo>
                              <a:cubicBezTo>
                                <a:pt x="65261" y="30807"/>
                                <a:pt x="63754" y="32370"/>
                                <a:pt x="62229" y="33933"/>
                              </a:cubicBezTo>
                              <a:cubicBezTo>
                                <a:pt x="60703" y="35496"/>
                                <a:pt x="59085" y="37170"/>
                                <a:pt x="57373" y="38956"/>
                              </a:cubicBezTo>
                              <a:cubicBezTo>
                                <a:pt x="55513" y="37095"/>
                                <a:pt x="53783" y="35347"/>
                                <a:pt x="52183" y="33710"/>
                              </a:cubicBezTo>
                              <a:cubicBezTo>
                                <a:pt x="50583" y="32073"/>
                                <a:pt x="49020" y="30491"/>
                                <a:pt x="47495" y="28966"/>
                              </a:cubicBezTo>
                              <a:cubicBezTo>
                                <a:pt x="45969" y="27440"/>
                                <a:pt x="44444" y="25896"/>
                                <a:pt x="42918" y="24333"/>
                              </a:cubicBezTo>
                              <a:lnTo>
                                <a:pt x="38230" y="19593"/>
                              </a:lnTo>
                              <a:lnTo>
                                <a:pt x="33375" y="24501"/>
                              </a:lnTo>
                              <a:cubicBezTo>
                                <a:pt x="31812" y="26101"/>
                                <a:pt x="30287" y="27682"/>
                                <a:pt x="28798"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3"/>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909676604" name="TextBox 44"/>
                      <wps:cNvSpPr txBox="1"/>
                      <wps:spPr>
                        <a:xfrm>
                          <a:off x="1997385" y="159953"/>
                          <a:ext cx="76460" cy="38956"/>
                        </a:xfrm>
                        <a:custGeom>
                          <a:avLst/>
                          <a:gdLst/>
                          <a:ahLst/>
                          <a:cxnLst/>
                          <a:rect l="l" t="t" r="r" b="b"/>
                          <a:pathLst>
                            <a:path w="76460" h="38956">
                              <a:moveTo>
                                <a:pt x="19422" y="0"/>
                              </a:moveTo>
                              <a:lnTo>
                                <a:pt x="38233" y="19031"/>
                              </a:lnTo>
                              <a:lnTo>
                                <a:pt x="57373" y="0"/>
                              </a:lnTo>
                              <a:lnTo>
                                <a:pt x="76460" y="19310"/>
                              </a:lnTo>
                              <a:cubicBezTo>
                                <a:pt x="74600" y="21171"/>
                                <a:pt x="72889" y="22901"/>
                                <a:pt x="71326" y="24501"/>
                              </a:cubicBezTo>
                              <a:cubicBezTo>
                                <a:pt x="69763" y="26101"/>
                                <a:pt x="68238" y="27682"/>
                                <a:pt x="66749" y="29245"/>
                              </a:cubicBezTo>
                              <a:cubicBezTo>
                                <a:pt x="65261" y="30807"/>
                                <a:pt x="63754" y="32370"/>
                                <a:pt x="62229" y="33933"/>
                              </a:cubicBezTo>
                              <a:cubicBezTo>
                                <a:pt x="60703" y="35496"/>
                                <a:pt x="59085" y="37170"/>
                                <a:pt x="57373" y="38956"/>
                              </a:cubicBezTo>
                              <a:cubicBezTo>
                                <a:pt x="55513" y="37095"/>
                                <a:pt x="53783" y="35347"/>
                                <a:pt x="52183" y="33710"/>
                              </a:cubicBezTo>
                              <a:cubicBezTo>
                                <a:pt x="50583" y="32073"/>
                                <a:pt x="49020" y="30491"/>
                                <a:pt x="47495" y="28966"/>
                              </a:cubicBezTo>
                              <a:cubicBezTo>
                                <a:pt x="45969" y="27440"/>
                                <a:pt x="44444" y="25896"/>
                                <a:pt x="42918" y="24333"/>
                              </a:cubicBezTo>
                              <a:lnTo>
                                <a:pt x="38230" y="19593"/>
                              </a:lnTo>
                              <a:lnTo>
                                <a:pt x="33375" y="24501"/>
                              </a:lnTo>
                              <a:cubicBezTo>
                                <a:pt x="31812" y="26101"/>
                                <a:pt x="30287" y="27682"/>
                                <a:pt x="28798"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3"/>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222454688" name="TextBox 43"/>
                      <wps:cNvSpPr txBox="1"/>
                      <wps:spPr>
                        <a:xfrm>
                          <a:off x="316706" y="162410"/>
                          <a:ext cx="38509" cy="38955"/>
                        </a:xfrm>
                        <a:custGeom>
                          <a:avLst/>
                          <a:gdLst/>
                          <a:ahLst/>
                          <a:cxnLst/>
                          <a:rect l="l" t="t" r="r" b="b"/>
                          <a:pathLst>
                            <a:path w="38509" h="38955">
                              <a:moveTo>
                                <a:pt x="19422" y="0"/>
                              </a:moveTo>
                              <a:lnTo>
                                <a:pt x="38509" y="19310"/>
                              </a:lnTo>
                              <a:cubicBezTo>
                                <a:pt x="36649" y="21171"/>
                                <a:pt x="34938" y="22901"/>
                                <a:pt x="33375" y="24501"/>
                              </a:cubicBezTo>
                              <a:cubicBezTo>
                                <a:pt x="31812" y="26100"/>
                                <a:pt x="30287" y="27682"/>
                                <a:pt x="28798" y="29244"/>
                              </a:cubicBezTo>
                              <a:cubicBezTo>
                                <a:pt x="27310" y="30807"/>
                                <a:pt x="25803" y="32370"/>
                                <a:pt x="24278"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596005941" name="TextBox 42"/>
                      <wps:cNvSpPr txBox="1"/>
                      <wps:spPr>
                        <a:xfrm>
                          <a:off x="2602706" y="162410"/>
                          <a:ext cx="38510" cy="38955"/>
                        </a:xfrm>
                        <a:custGeom>
                          <a:avLst/>
                          <a:gdLst/>
                          <a:ahLst/>
                          <a:cxnLst/>
                          <a:rect l="l" t="t" r="r" b="b"/>
                          <a:pathLst>
                            <a:path w="38510" h="38955">
                              <a:moveTo>
                                <a:pt x="19422" y="0"/>
                              </a:moveTo>
                              <a:lnTo>
                                <a:pt x="38510" y="19310"/>
                              </a:lnTo>
                              <a:cubicBezTo>
                                <a:pt x="36649" y="21171"/>
                                <a:pt x="34938" y="22901"/>
                                <a:pt x="33375" y="24501"/>
                              </a:cubicBezTo>
                              <a:cubicBezTo>
                                <a:pt x="31812" y="26100"/>
                                <a:pt x="30287" y="27682"/>
                                <a:pt x="28799" y="29244"/>
                              </a:cubicBezTo>
                              <a:cubicBezTo>
                                <a:pt x="27310" y="30807"/>
                                <a:pt x="25803" y="32370"/>
                                <a:pt x="24278"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353673001" name="TextBox 40"/>
                      <wps:cNvSpPr txBox="1"/>
                      <wps:spPr>
                        <a:xfrm>
                          <a:off x="25338" y="205719"/>
                          <a:ext cx="76460" cy="38955"/>
                        </a:xfrm>
                        <a:custGeom>
                          <a:avLst/>
                          <a:gdLst/>
                          <a:ahLst/>
                          <a:cxnLst/>
                          <a:rect l="l" t="t" r="r" b="b"/>
                          <a:pathLst>
                            <a:path w="76460" h="38955">
                              <a:moveTo>
                                <a:pt x="19422" y="0"/>
                              </a:moveTo>
                              <a:lnTo>
                                <a:pt x="38233" y="19030"/>
                              </a:lnTo>
                              <a:lnTo>
                                <a:pt x="57373" y="0"/>
                              </a:lnTo>
                              <a:lnTo>
                                <a:pt x="76460" y="19310"/>
                              </a:lnTo>
                              <a:cubicBezTo>
                                <a:pt x="74600" y="21170"/>
                                <a:pt x="72888" y="22901"/>
                                <a:pt x="71326" y="24501"/>
                              </a:cubicBezTo>
                              <a:cubicBezTo>
                                <a:pt x="69763" y="26100"/>
                                <a:pt x="68238" y="27682"/>
                                <a:pt x="66749" y="29244"/>
                              </a:cubicBezTo>
                              <a:cubicBezTo>
                                <a:pt x="65261" y="30807"/>
                                <a:pt x="63754" y="32370"/>
                                <a:pt x="62229" y="33933"/>
                              </a:cubicBezTo>
                              <a:cubicBezTo>
                                <a:pt x="60703" y="35495"/>
                                <a:pt x="59085" y="37170"/>
                                <a:pt x="57373" y="38955"/>
                              </a:cubicBezTo>
                              <a:cubicBezTo>
                                <a:pt x="55513" y="37095"/>
                                <a:pt x="53783" y="35346"/>
                                <a:pt x="52183" y="33709"/>
                              </a:cubicBezTo>
                              <a:cubicBezTo>
                                <a:pt x="50583" y="32072"/>
                                <a:pt x="49020" y="30491"/>
                                <a:pt x="47495" y="28965"/>
                              </a:cubicBezTo>
                              <a:cubicBezTo>
                                <a:pt x="45969" y="27440"/>
                                <a:pt x="44444" y="25896"/>
                                <a:pt x="42918" y="24333"/>
                              </a:cubicBezTo>
                              <a:lnTo>
                                <a:pt x="38230" y="19592"/>
                              </a:lnTo>
                              <a:lnTo>
                                <a:pt x="33375" y="24501"/>
                              </a:lnTo>
                              <a:cubicBezTo>
                                <a:pt x="31812" y="26100"/>
                                <a:pt x="30286" y="27682"/>
                                <a:pt x="28798" y="29244"/>
                              </a:cubicBezTo>
                              <a:cubicBezTo>
                                <a:pt x="27310" y="30807"/>
                                <a:pt x="25803" y="32370"/>
                                <a:pt x="24277"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1227656647" name="TextBox 39"/>
                      <wps:cNvSpPr txBox="1"/>
                      <wps:spPr>
                        <a:xfrm>
                          <a:off x="2300474" y="215205"/>
                          <a:ext cx="76460" cy="38956"/>
                        </a:xfrm>
                        <a:custGeom>
                          <a:avLst/>
                          <a:gdLst/>
                          <a:ahLst/>
                          <a:cxnLst/>
                          <a:rect l="l" t="t" r="r" b="b"/>
                          <a:pathLst>
                            <a:path w="76460" h="38956">
                              <a:moveTo>
                                <a:pt x="19422" y="0"/>
                              </a:moveTo>
                              <a:lnTo>
                                <a:pt x="38232" y="19031"/>
                              </a:lnTo>
                              <a:lnTo>
                                <a:pt x="57373" y="0"/>
                              </a:lnTo>
                              <a:lnTo>
                                <a:pt x="76460" y="19311"/>
                              </a:lnTo>
                              <a:cubicBezTo>
                                <a:pt x="74600" y="21171"/>
                                <a:pt x="72888" y="22901"/>
                                <a:pt x="71325" y="24501"/>
                              </a:cubicBezTo>
                              <a:cubicBezTo>
                                <a:pt x="69763" y="26101"/>
                                <a:pt x="68237" y="27683"/>
                                <a:pt x="66749" y="29245"/>
                              </a:cubicBezTo>
                              <a:cubicBezTo>
                                <a:pt x="65261" y="30808"/>
                                <a:pt x="63754" y="32371"/>
                                <a:pt x="62228" y="33933"/>
                              </a:cubicBezTo>
                              <a:cubicBezTo>
                                <a:pt x="60703" y="35496"/>
                                <a:pt x="59084" y="37170"/>
                                <a:pt x="57373" y="38956"/>
                              </a:cubicBezTo>
                              <a:cubicBezTo>
                                <a:pt x="55513" y="37096"/>
                                <a:pt x="53782" y="35347"/>
                                <a:pt x="52182" y="33710"/>
                              </a:cubicBezTo>
                              <a:cubicBezTo>
                                <a:pt x="50583" y="32073"/>
                                <a:pt x="49020" y="30492"/>
                                <a:pt x="47494" y="28966"/>
                              </a:cubicBezTo>
                              <a:cubicBezTo>
                                <a:pt x="45969" y="27441"/>
                                <a:pt x="44443" y="25897"/>
                                <a:pt x="42918" y="24334"/>
                              </a:cubicBezTo>
                              <a:lnTo>
                                <a:pt x="38230" y="19593"/>
                              </a:lnTo>
                              <a:lnTo>
                                <a:pt x="33374" y="24501"/>
                              </a:lnTo>
                              <a:cubicBezTo>
                                <a:pt x="31812" y="26101"/>
                                <a:pt x="30286" y="27683"/>
                                <a:pt x="28798" y="29245"/>
                              </a:cubicBezTo>
                              <a:cubicBezTo>
                                <a:pt x="27310" y="30808"/>
                                <a:pt x="25803" y="32371"/>
                                <a:pt x="24277" y="33933"/>
                              </a:cubicBezTo>
                              <a:cubicBezTo>
                                <a:pt x="22752" y="35496"/>
                                <a:pt x="21133" y="37170"/>
                                <a:pt x="19422" y="38956"/>
                              </a:cubicBezTo>
                              <a:cubicBezTo>
                                <a:pt x="17561" y="37096"/>
                                <a:pt x="15831" y="35347"/>
                                <a:pt x="14231" y="33710"/>
                              </a:cubicBezTo>
                              <a:cubicBezTo>
                                <a:pt x="12631" y="32073"/>
                                <a:pt x="11069" y="30492"/>
                                <a:pt x="9543" y="28966"/>
                              </a:cubicBezTo>
                              <a:cubicBezTo>
                                <a:pt x="8018" y="27441"/>
                                <a:pt x="6492" y="25897"/>
                                <a:pt x="4967" y="24334"/>
                              </a:cubicBezTo>
                              <a:cubicBezTo>
                                <a:pt x="3441"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5DB3E4" id="Group 36" o:spid="_x0000_s1026" style="position:absolute;margin-left:345.8pt;margin-top:7.45pt;width:158.4pt;height:11.5pt;z-index:251779072;mso-width-relative:margin;mso-height-relative:margin" coordsize="34355,2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">
              <v:shape id="TextBox 63" o:spid="_x0000_s1027" style="position:absolute;left:16387;width:385;height:389;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" path="m19422,l38510,19310v-1861,1861,-3572,3591,-5135,5191c31812,26101,30287,27682,28799,29245v-1489,1562,-2996,3125,-4521,4688c22752,35496,21134,37170,19422,38956,17562,37095,15832,35347,14232,33710,12632,32072,11069,30491,9544,28966,8018,27440,6493,25896,4967,24333,3442,22771,1786,21096,,19310l19422,xe" fillcolor="#2d2d2d [3213]" stroked="f">
                <v:path arrowok="t"/>
              </v:shape>
              <v:shape id="TextBox 62" o:spid="_x0000_s1028" style="position:absolute;left:21080;top:4;width:385;height:390;visibility:visible;mso-wrap-style:square;v-text-anchor:top" coordsize="38509,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" path="m19422,l38509,19311v-1860,1860,-3572,3590,-5134,5190c31812,26101,30287,27683,28798,29245v-1488,1563,-2995,3126,-4520,4688c22752,35496,21134,37170,19422,38956,17562,37096,15832,35347,14232,33710,12632,32073,11069,30492,9544,28966,8018,27441,6493,25897,4967,24334,3442,22771,1786,21097,,19311l19422,xe" fillcolor="#2d2d2d [3213]" stroked="f">
                <v:path arrowok="t"/>
              </v:shape>
              <v:shape id="TextBox 61" o:spid="_x0000_s1029" style="position:absolute;left:24450;top:54;width:386;height:390;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" path="m19422,l38510,19311v-1861,1860,-3572,3590,-5135,5190c31812,26101,30287,27682,28799,29245v-1489,1563,-2996,3126,-4521,4688c22752,35496,21134,37170,19422,38956,17562,37096,15832,35347,14232,33710,12632,32073,11069,30492,9544,28966,8018,27441,6493,25897,4967,24334,3442,22771,1786,21097,,19311l19422,xe" fillcolor="#2d2d2d [3213]" stroked="f">
                <v:path arrowok="t"/>
              </v:shape>
              <v:shape id="TextBox 60" o:spid="_x0000_s1030" style="position:absolute;left:2437;top:70;width:2924;height:1337;visibility:visible;mso-wrap-style:square;v-text-anchor:top" coordsize="292447,13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" path="m21878,r,109724l36947,109724r9376,l123118,109724c112402,96552,104087,87437,98171,82377,92255,77316,85948,73596,79251,71214v-1340,-446,-2679,-669,-4018,-669c69354,70545,62545,74712,54806,83046l52462,79363c55290,68126,61652,59271,71549,52797v4614,-2977,9265,-4465,13953,-4465c90711,48332,95957,50192,101240,53913v9897,7218,27273,25822,52127,55811l160772,109724r8334,l191244,109724r,-48890l213457,60834r,48890l236972,109724r5953,l270570,109724r,-97446l292447,r,133722l242925,133722r-5953,l169106,133722r-8334,l46323,133722r-9376,l,133722,,12278,21878,xe" fillcolor="#2d2d2d [3213]" stroked="f">
                <v:path arrowok="t"/>
              </v:shape>
              <v:shape id="TextBox 59" o:spid="_x0000_s1031" style="position:absolute;left:5664;top:70;width:219;height:1337;visibility:visible;mso-wrap-style:square;v-text-anchor:top" coordsize="21878,13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" path="m21878,r,133722l,133722,,12278,21878,xe" fillcolor="#2d2d2d [3213]" stroked="f">
                <v:path arrowok="t"/>
              </v:shape>
              <v:shape id="TextBox 58" o:spid="_x0000_s1032" style="position:absolute;left:6663;top:70;width:3746;height:2079;visibility:visible;mso-wrap-style:square;v-text-anchor:top" coordsize="374675,2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" path="m301303,r,109724l319200,109724r7776,l352798,109724r,-97446l374675,r,133722l326976,133722r-7776,l258478,133722r-5953,l182278,133722r-5953,l105259,133722r-5134,l63736,133722v-2232,-967,-4055,-2251,-5469,-3851c56853,128271,55513,126485,54248,124513v-1265,-1972,-2567,-3999,-3906,-6083c49002,116347,47439,114375,45654,112514v-4019,2084,-7461,4391,-10325,6921c32464,121965,30138,124625,28352,127416v-1786,2790,-3107,5674,-3962,8650c23534,139043,23106,142019,23106,144996v,7069,1302,13004,3907,17803c29617,167599,33096,171562,37449,174687v4354,3126,9395,5488,15125,7088c58304,183375,64257,184547,70433,185291v6177,744,12428,1116,18753,1116c91269,186482,93316,186519,95325,186519v4093,,7962,-37,11608,-112c107901,187970,108719,189198,109389,190091v-7441,6251,-15292,10790,-23552,13618c77577,206536,69354,207950,61169,207950v-8037,,-15720,-1321,-23050,-3962c30789,201346,24315,197569,18697,192658,13079,187747,8577,181775,5191,174743,1805,167711,75,159804,,151023r,-1451c,145703,559,141647,1675,137406v1265,-4688,3218,-9302,5860,-13841c10177,119025,13581,114728,17748,110672v4167,-4055,9004,-7571,14511,-10548c29506,97297,27031,95008,24836,93260,22641,91511,20539,90097,18530,89018,16520,87939,14548,87083,12614,86451,10679,85818,8670,85204,6586,84609v,-149,149,-744,447,-1786c7330,81632,7740,80051,8260,78079v521,-1972,1079,-4111,1675,-6418c10530,69354,11088,67140,11609,65019v521,-2120,967,-3999,1340,-5636c13097,58192,13172,57299,13172,56704r,-335c16967,54583,21413,52853,26511,51178v5097,-1674,10287,-2995,15571,-3962c47291,46248,52351,45765,57262,45765r558,c62880,45839,67438,46676,71494,48276v4055,1600,7311,4149,9767,7646c83716,59420,84944,64108,84944,69987v,3497,-502,6827,-1507,9990c82433,83139,81037,86134,79251,88962v-1785,2828,-3906,5451,-6362,7869c70433,99250,67755,101464,64852,103473v1489,1711,3107,3144,4856,4297c71456,108924,73149,109575,74787,109724r25338,l105259,109724r25338,l130597,60834r22213,l152810,109724r23515,l182278,109724r24519,l206797,60834r22213,l229010,109724r23515,l258478,109724r20947,l279425,12278,301303,xm49337,68201v-2530,74,-4874,372,-7032,893c40147,69615,38324,70396,36835,71438v-1488,1041,-2269,2306,-2344,3795l48332,89632v-74,74,-111,149,-111,223c48295,89855,48556,89743,49002,89520v595,-372,1433,-930,2512,-1674c52593,87102,53839,86172,55253,85055v1414,-1116,2735,-2269,3962,-3460c60443,80405,61485,79177,62341,77912v856,-1265,1321,-2419,1395,-3461l63736,74228v,-1339,-670,-2456,-2009,-3348c60313,69987,58527,69317,56369,68870v-1935,-446,-4055,-669,-6362,-669l49337,68201xe" fillcolor="#2d2d2d [3213]" stroked="f">
                <v:path arrowok="t"/>
              </v:shape>
              <v:shape id="TextBox 57" o:spid="_x0000_s1033" style="position:absolute;left:25297;top:70;width:2677;height:1506;visibility:visible;mso-wrap-style:square;v-text-anchor:top" coordsize="267705,1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" path="m21878,r,109724l36947,109724r9376,l123118,109724c112403,96552,104087,87437,98171,82377,92255,77316,85948,73596,79251,71214v-1339,-446,-2679,-669,-4018,-669c69354,70545,62545,74712,54806,83046l52462,79363c55290,68126,61652,59271,71549,52797v4614,-2977,9265,-4465,13953,-4465c90711,48332,95957,50192,101240,53913v9898,7218,27273,25822,52128,55811l160772,109724r8334,l185775,109724v2232,-6474,4725,-12055,7478,-16743c196007,88292,199300,84144,203132,80535v3832,-3609,8130,-6456,12892,-8539c220117,70210,224359,69317,228749,69317v670,,1339,37,2009,111c238051,69949,244097,71475,248897,74005v4799,2530,8576,5730,11329,9599c262979,87474,264914,91864,266030,96776v1117,4911,1675,10008,1675,15292c267705,117202,267333,122374,266589,127583v-745,5209,-1675,10158,-2791,14846c262533,143917,261361,145275,260282,146503v-1079,1228,-2251,2586,-3516,4074l199058,135843r-6921,-2121l169106,133722r-8334,l46323,133722r-9376,l,133722,,12278,21878,xm227075,90525v-2530,,-5005,632,-7423,1897c217233,93687,215057,95380,213122,97501v-1935,2121,-3535,4558,-4800,7311c207057,107566,206313,110393,206090,113296r40965,10157c247055,123081,247111,122486,247222,121667v112,-818,205,-1711,279,-2679c247576,118021,247632,117091,247669,116198v37,-893,56,-1600,56,-2121c247725,111621,247483,109035,246999,106319v-484,-2716,-1470,-5227,-2958,-7534c242553,96478,240451,94543,237734,92981v-2716,-1563,-6269,-2382,-10659,-2456xe" fillcolor="#2d2d2d [3213]" stroked="f">
                <v:path arrowok="t"/>
              </v:shape>
              <v:shape id="TextBox 56" o:spid="_x0000_s1034" style="position:absolute;left:4064;top:109;width:765;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" path="m19422,l38232,19030,57373,,76460,19310v-1860,1861,-3572,3591,-5134,5191c69763,26101,68237,27682,66749,29245v-1488,1562,-2995,3125,-4520,4688c60703,35495,59085,37170,57373,38956,55513,37095,53783,35347,52183,33709,50583,32072,49020,30491,47495,28966,45969,27440,44444,25896,42918,24333l38230,19592r-4855,4909c31812,26101,30286,27682,28798,29245v-1488,1562,-2995,3125,-4521,4688c22752,35495,21133,37170,19422,38956,17561,37095,15831,35347,14231,33709,12632,32072,11069,30491,9543,28966,8018,27440,6492,25896,4967,24333,3441,22771,1786,21096,,19310l19422,xe" fillcolor="#2d2d2d [3213]" stroked="f">
                <v:path arrowok="t"/>
              </v:shape>
              <v:shape id="TextBox 55" o:spid="_x0000_s1035" style="position:absolute;left:31306;top:109;width:764;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" path="m19422,l38232,19030,57373,,76460,19310v-1860,1861,-3572,3591,-5134,5191c69763,26101,68238,27682,66749,29245v-1488,1562,-2995,3125,-4520,4688c60703,35495,59085,37170,57373,38956,55513,37095,53783,35347,52183,33709,50583,32072,49020,30491,47495,28966,45969,27440,44444,25896,42918,24333l38230,19592r-4855,4909c31812,26101,30286,27682,28798,29245v-1488,1562,-2995,3125,-4521,4688c22752,35495,21133,37170,19422,38956,17562,37095,15831,35347,14232,33709,12632,32072,11069,30491,9544,28966,8018,27440,6493,25896,4967,24333,3442,22771,1786,21096,,19310l19422,xe" fillcolor="#2d2d2d [3213]" stroked="f">
                <v:path arrowok="t"/>
              </v:shape>
              <v:shape id="TextBox 54" o:spid="_x0000_s1036" style="position:absolute;left:18895;top:550;width:2974;height:1374;visibility:visible;mso-wrap-style:square;v-text-anchor:top" coordsize="297433,1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" path="m245641,v4390,,8427,521,12111,1563c261435,2605,264765,4093,267742,6028v2977,1935,5581,4241,7813,6920c277788,15627,279723,18604,281360,21878l271202,32705v-1860,-2083,-4427,-3925,-7702,-5525c260226,25580,256729,24371,253008,23552v-3051,-669,-6065,-1004,-9041,-1004l241957,22548v-3795,223,-7088,1041,-9878,2455c229288,26417,227149,28538,225661,31366v-1117,2009,-1675,4465,-1675,7367c223986,39923,224098,41226,224321,42639r,-111c225289,46100,226702,49058,228563,51402v1860,2344,4055,4204,6585,5581c237679,58359,240469,59345,243520,59941v1265,223,4353,818,9265,1786l297433,61727r-5581,23998l187747,85725r-4279,l114300,85725r-8706,l89074,85725v-521,3944,-1637,7944,-3349,11999c84013,101780,81855,105724,79251,109556v-2604,3833,-5544,7442,-8818,10828c67159,123769,63680,126727,59996,129257v-3683,2531,-7441,4521,-11273,5972c44890,136680,41151,137406,37505,137406v-5209,,-10381,-1061,-15516,-3181c16855,132104,11497,129146,5916,125351l,121221v13097,-372,23403,-1675,30919,-3907c38435,115082,44946,111863,50453,107659v5506,-4205,9841,-9376,13004,-15516c66619,86004,68201,78916,68201,70880v,-6995,-1098,-14530,-3293,-22604c62712,40202,59568,31589,55476,22436v3944,-2456,7590,-4744,10939,-6865c69763,13451,73335,11237,77130,8930v4167,6995,7497,15050,9990,24166c89613,42212,91083,51755,91529,61727r14065,l114300,61727r21766,l136066,12837r22213,l158279,61727r25189,l187747,61727r17599,c203857,56220,203113,51718,203113,48221v,-5730,1079,-11460,3237,-17190c208508,25301,211485,20129,215280,15516v3795,-4614,8297,-8353,13506,-11218c233995,1433,239613,,245641,xe" fillcolor="#2d2d2d [3213]" stroked="f">
                <v:path arrowok="t"/>
              </v:shape>
              <v:shape id="TextBox 53" o:spid="_x0000_s1037" style="position:absolute;left:11274;top:553;width:7175;height:1349;visibility:visible;mso-wrap-style:square;v-text-anchor:top" coordsize="717501,13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" path="m535298,v5209,,10455,1860,15738,5581c560933,12799,578309,31403,603163,61392r7405,l618902,61392r16669,c637803,54918,640296,49337,643049,44649v2754,-4689,6047,-8837,9879,-12446c656760,28594,661058,25747,665820,23664v4093,-1786,8334,-2679,12725,-2679c679215,20985,679884,21022,680554,21096v7293,521,13339,2047,18138,4577c703492,28203,707269,31403,710022,35272v2753,3870,4688,8260,5804,13172c716942,53355,717501,58452,717501,63736v,5134,-372,10306,-1117,15515c715640,84460,714710,89409,713594,94097v-1265,1488,-2437,2846,-3516,4074c708999,99399,707827,100757,706562,102245l648854,87511r-6921,-2121l618902,85390r-8334,l492547,85390r-5804,l287759,85390r-1041,l127248,85390v-74,,-111,-37,-111,-111c124755,92274,121556,98785,117537,104812v-4018,6028,-8818,11255,-14399,15683c97557,124923,91195,128420,84051,130987v-7144,2568,-15032,3851,-23664,3851c34417,132755,16371,121295,6251,100459,2084,91976,,82935,,73335,,59420,4316,44388,12948,28240r5135,2233c12948,40146,10381,49671,10381,59048v,8632,2158,17078,6474,25338c25859,101799,40891,110654,61950,110951v5655,,11143,-986,16464,-2958c83735,106022,88441,103045,92534,99064v4093,-3981,7404,-8949,9934,-14902c104329,79772,105445,72703,105817,62954v-447,-1934,-893,-3869,-1340,-5804c103957,54992,103361,52871,102692,50788v-596,-2084,-1154,-4223,-1675,-6419c100496,42174,100050,39923,99678,37616v3572,-1488,6827,-2809,9767,-3962c112384,32500,115491,31254,118765,29915v893,5581,2195,11013,3907,16296l127137,61392r13171,c143731,57522,147470,53448,151526,49169v4055,-4279,8334,-8502,12836,-12669c168864,32333,173497,28352,178259,24557v4763,-3795,9637,-7125,14622,-9990c197867,11702,202834,9432,207783,7758v4948,-1675,9767,-2512,14455,-2512c226777,5246,231260,6176,235688,8037v4428,1860,8855,4818,13283,8874c253399,20966,257659,27831,261752,37505v2455,5730,3981,13692,4576,23887l286718,61392r1041,l313953,61392v-1637,-3200,-3070,-6828,-4297,-10883c308428,46453,307479,42193,306809,37728v3572,-1488,6846,-2846,9823,-4074c319609,32426,322734,31142,326008,29803v893,5581,2195,11032,3907,16352c331626,51476,333450,56555,335384,61392r12167,c350974,57522,354732,53448,358825,49169v4093,-4279,8371,-8502,12836,-12669c376126,32333,380740,28352,385502,24557v4763,-3795,9600,-7125,14511,-9990c404924,11702,409854,9432,414803,7758v4948,-1675,9804,-2512,14566,-2512c443657,5618,455600,12725,465200,26566v6325,9153,9711,20761,10157,34826l486743,61392r5804,l572914,61392c562198,48220,553883,39105,547967,34045,542051,28984,535744,25264,529047,22882v-1339,-446,-2679,-669,-4018,-669c519150,22213,512341,26380,504602,34714r-2344,-3683c505086,19794,511448,10939,521345,4465,525959,1488,530610,,535298,xm425574,28240v-3944,,-8092,968,-12445,2902c408775,33077,404366,35607,399902,38733v-4465,3125,-8912,6678,-13339,10659c382135,53374,377949,57373,374005,61392r80702,c454038,52834,451619,45690,447452,39960v-4167,-5729,-8093,-9115,-11776,-10157c431992,28761,428625,28240,425574,28240xm218443,28240v-3870,,-8000,968,-12390,2902c201662,33077,197235,35607,192770,38733v-4465,3125,-8893,6678,-13283,10659c175096,53374,170929,57373,166985,61392r77131,l246683,61503v-1191,-8036,-2809,-13915,-4856,-17636c239781,40146,237530,37133,235074,34826v-2456,-2307,-5079,-3981,-7869,-5023c224414,28761,221494,28240,218443,28240xm676871,42193v-2531,,-5005,632,-7423,1897c667029,45355,664853,47048,662918,49169v-1935,2121,-3535,4558,-4800,7311c656853,59234,656109,62061,655886,64964r40965,10157c696851,74749,696906,74154,697018,73335v112,-818,205,-1711,279,-2679c697372,69689,697427,68759,697465,67866v37,-893,55,-1600,55,-2121c697520,63289,697279,60703,696795,57987v-484,-2716,-1470,-5227,-2958,-7534c692349,48146,690246,46211,687530,44649v-2716,-1563,-6269,-2382,-10659,-2456xe" fillcolor="#2d2d2d [3213]" stroked="f">
                <v:path arrowok="t"/>
              </v:shape>
              <v:shape id="TextBox 52" o:spid="_x0000_s1038" style="position:absolute;left:30231;top:553;width:4124;height:1371;visibility:visible;mso-wrap-style:square;v-text-anchor:top" coordsize="412440,137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" path="m230237,v5209,,10455,1860,15738,5581c255873,12799,273248,31403,298103,61392r7404,l313841,61392r16669,c332742,54918,335235,49337,337988,44649v2754,-4689,6047,-8837,9879,-12446c351699,28594,355997,25747,360759,23664v4093,-1786,8335,-2679,12725,-2679c374154,20985,374823,21022,375493,21096v7293,521,13339,2047,18139,4577c398431,28203,402208,31403,404961,35272v2753,3870,4688,8260,5804,13172c411882,53355,412440,58452,412440,63736v,5134,-372,10306,-1116,15515c410579,84460,409649,89409,408533,94097v-1265,1488,-2437,2846,-3516,4074c403938,99399,402766,100757,401501,102245l343793,87511r-6921,-2121l313841,85390r-8334,l187635,85390r-5953,l108272,85390r-2790,l87846,85390v-1638,6474,-3703,12372,-6195,17692c79158,108403,76237,112849,72888,116421v-6399,7292,-12557,12557,-18473,15794c48499,135452,42602,137071,36723,137071v-5209,,-10399,-1061,-15571,-3181c15980,131769,10641,128848,5134,125127l,121109r6139,c12911,121109,19347,120328,25449,118765v6251,-1563,11962,-3888,17134,-6976c47755,108700,52276,104924,56145,100459v3870,-4465,6958,-9488,9265,-15069l28686,85390v-1562,-149,-2976,-390,-4241,-725l22050,83999,9376,71214c6771,66005,5469,60462,5469,54583v,-5730,1079,-11479,3237,-17246c10864,31570,13841,26380,17636,21766v3795,-4613,8260,-8371,13394,-11274c36165,7590,41783,6139,47885,6139v7367,,13711,1526,19032,4577c72237,13767,76628,17841,80088,22938v3460,5098,6065,10976,7813,17636c89650,47234,90599,54174,90748,61392r14734,l108272,61392r27682,l135954,12502r22213,l158167,61392r23515,l187635,61392r80218,c257138,48220,248822,39105,242906,34045,236990,28984,230683,25264,223986,22882v-1339,-446,-2679,-669,-4018,-669c214089,22213,207280,26380,199541,34714r-2344,-3683c200025,19794,206387,10939,216284,4465,220898,1488,225549,,230237,xm43532,25115v-2679,,-5135,632,-7367,1897c33933,28277,32016,29915,30417,31924v-1600,2009,-2828,4241,-3684,6697c25877,41077,25449,43532,25449,45988v,3349,856,6437,2568,9265c29728,58080,32482,60127,36277,61392r29244,c65968,59978,66247,58657,66359,57429v111,-1228,167,-2363,167,-3404c66526,51569,66247,48685,65689,45374v-558,-3311,-1675,-6455,-3349,-9432c60666,32966,58322,30417,55308,28296,52294,26175,48369,25115,43532,25115xm371810,42193v-2530,,-5005,632,-7423,1897c361968,45355,359792,47048,357857,49169v-1935,2121,-3535,4558,-4800,7311c351792,59234,351048,62061,350825,64964r40965,10157c391790,74749,391846,74154,391957,73335v112,-818,205,-1711,279,-2679c392311,69689,392367,68759,392404,67866v37,-893,56,-1600,56,-2121c392460,63289,392218,60703,391734,57987v-484,-2716,-1470,-5227,-2958,-7534c387288,48146,385186,46211,382469,44649v-2716,-1563,-6269,-2382,-10659,-2456xe" fillcolor="#2d2d2d [3213]" stroked="f">
                <v:path arrowok="t"/>
              </v:shape>
              <v:shape id="TextBox 51" o:spid="_x0000_s1039" style="position:absolute;top:563;width:1303;height:1339;visibility:visible;mso-wrap-style:square;v-text-anchor:top" coordsize="130373,1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" path="m117649,v2306,,4204,242,5692,725c124830,1209,126299,2102,127750,3404v1451,1302,2326,3925,2623,7869l130373,12501v,3795,-1190,8707,-3571,14734c124420,24184,121220,22659,117202,22659r-335,c112626,22808,109314,23422,106933,24500v-2381,1080,-4446,2400,-6195,3963c98989,30026,97296,31719,95659,33542v-1637,1823,-3088,3590,-4353,5302c90041,40555,89018,42044,88236,43309v-781,1265,-1172,2083,-1172,2455c87064,47104,87864,48332,89464,49448v1600,1116,3609,2121,6028,3014c97910,53355,100589,54155,103528,54861v2940,707,5749,1358,8428,1954c114412,57336,116681,57838,118765,58322v2083,483,3497,911,4241,1283c124346,60201,125443,61131,126299,62396v856,1265,1488,2679,1898,4241c128606,68200,128885,69874,129034,71660v149,1786,223,4465,223,8037c128141,88924,123155,98356,114300,107993v-8855,9637,-17990,16353,-27403,20148c77484,131936,68424,133833,59717,133833,32035,131750,13767,120290,4911,99454,1637,91864,,83827,,75344,,60610,4874,44574,14622,27235r5135,2233c14250,39960,11497,49969,11497,59494v,7367,1674,14436,5023,21208c24110,96329,35719,105668,51346,108719v1786,74,3609,186,5469,334c58675,109202,60573,109277,62508,109277v4911,,9878,-707,14901,-2121c82432,105742,87157,103733,91585,101128v4428,-2604,8279,-5711,11553,-9320c106412,88199,108719,84162,110058,79697v-521,-74,-1246,-205,-2176,-391c106952,79120,105947,78934,104868,78748v-1079,-186,-2121,-372,-3125,-558c100738,78004,99864,77837,99119,77688,95920,77167,92478,76535,88795,75790,85111,75046,81688,74060,78525,72832,75363,71605,72740,70079,70656,68256,68572,66433,67531,64182,67531,61503v,-3572,669,-7572,2009,-11999c70879,45076,72721,40593,75065,36053v2344,-4539,5116,-8967,8316,-13283c86581,18454,90022,14603,93706,11218v3683,-3386,7571,-6102,11664,-8149c109463,1023,113556,,117649,xe" fillcolor="#2d2d2d [3213]" stroked="f">
                <v:path arrowok="t"/>
              </v:shape>
              <v:shape id="TextBox 50" o:spid="_x0000_s1040" style="position:absolute;left:28765;top:563;width:1304;height:1339;visibility:visible;mso-wrap-style:square;v-text-anchor:top" coordsize="130374,1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" path="m117649,v2307,,4204,242,5692,725c124830,1209,126299,2102,127750,3404v1452,1302,2326,3925,2624,7869l130374,12501v,3795,-1191,8707,-3572,14734c124420,24184,121221,22659,117202,22659r-335,c112626,22808,109314,23422,106933,24500v-2381,1080,-4446,2400,-6195,3963c98989,30026,97296,31719,95659,33542v-1637,1823,-3088,3590,-4353,5302c90041,40555,89018,42044,88237,43309v-782,1265,-1172,2083,-1172,2455c87065,47104,87864,48332,89464,49448v1600,1116,3609,2121,6028,3014c97910,53355,100589,54155,103529,54861v2939,707,5748,1358,8427,1954c114412,57336,116681,57838,118765,58322v2084,483,3497,911,4242,1283c124346,60201,125444,61131,126299,62396v856,1265,1489,2679,1898,4241c128606,68200,128885,69874,129034,71660v149,1786,223,4465,223,8037c128141,88924,123155,98356,114300,107993v-8855,9637,-17990,16353,-27403,20148c77484,131936,68424,133833,59717,133833,32035,131750,13767,120290,4911,99454,1637,91864,,83827,,75344,,60610,4874,44574,14622,27235r5135,2233c14250,39960,11497,49969,11497,59494v,7367,1674,14436,5023,21208c24110,96329,35719,105668,51346,108719v1786,74,3609,186,5469,334c58676,109202,60573,109277,62508,109277v4911,,9878,-707,14901,-2121c82432,105742,87158,103733,91585,101128v4428,-2604,8279,-5711,11553,-9320c106412,88199,108719,84162,110058,79697v-520,-74,-1246,-205,-2176,-391c106952,79120,105947,78934,104868,78748v-1079,-186,-2121,-372,-3125,-558c100738,78004,99864,77837,99120,77688,95920,77167,92478,76535,88795,75790,85111,75046,81688,74060,78526,72832,75363,71605,72740,70079,70656,68256,68573,66433,67531,64182,67531,61503v,-3572,670,-7572,2009,-11999c70879,45076,72721,40593,75065,36053v2344,-4539,5116,-8967,8316,-13283c86581,18454,90022,14603,93706,11218v3683,-3386,7572,-6102,11664,-8149c109463,1023,113556,,117649,xe" fillcolor="#2d2d2d [3213]" stroked="f">
                <v:path arrowok="t"/>
              </v:shape>
              <v:shape id="TextBox 49" o:spid="_x0000_s1041" style="position:absolute;left:1306;top:640;width:845;height:1284;visibility:visible;mso-wrap-style:square;v-text-anchor:top" coordsize="84497,12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" path="m70098,v4688,7664,8260,16203,10715,25617c83269,35030,84497,44648,84497,54471v,4911,-521,10139,-1563,15682c81892,75697,80348,81204,78302,86673v-2046,5470,-4576,10716,-7590,15739c67698,107435,64182,111862,60164,115695v-4019,3832,-8502,6902,-13451,9209c41765,127210,36351,128364,30472,128364,18268,127694,8111,122039,,111397v2083,149,4093,224,6027,224c11832,111621,17487,110876,22994,109388v7292,-1935,13748,-5060,19366,-9376c47978,95696,52499,90320,55922,83883v3423,-6437,5135,-13785,5135,-22045c61057,54843,59996,47308,57875,39234,55755,31160,52648,22547,48555,13394l70098,xe" fillcolor="#2d2d2d [3213]" stroked="f">
                <v:path arrowok="t"/>
              </v:shape>
              <v:shape id="TextBox 48" o:spid="_x0000_s1042" style="position:absolute;left:22769;top:678;width:2179;height:1333;visibility:visible;mso-wrap-style:square;v-text-anchor:top" coordsize="217958,1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" path="m195746,r22212,l217958,72888r-65372,l146856,72888r-16483,l130373,73781v,6251,-781,12018,-2344,17301c126317,96663,121536,103231,113686,110784v-7851,7553,-16837,13338,-26957,17357c78023,131564,68498,133275,58154,133275v-1711,,-3460,-37,-5246,-111c28426,129592,12203,118616,4241,100235,1413,93761,,86804,,79362,,65447,4799,49783,14399,32370r5134,2232c14920,45839,12613,55922,12613,64851v,7591,1711,14362,5134,20316c25040,98115,36686,105891,52685,108495r,-111c52982,108458,53280,108533,53578,108607v2827,372,5804,595,8929,670c63177,109277,63772,109388,64293,109612v1935,-75,3944,-261,6028,-559c76497,108309,82320,106728,87790,104310v5469,-2419,10269,-5582,14399,-9488c106319,90915,109165,86469,110728,81483v-1786,-2232,-3981,-3963,-6586,-5190c101538,75065,98710,74190,95659,73670v-3051,-521,-6139,-800,-9265,-838c83269,72795,80292,72777,77465,72777l84497,48890r62359,l152586,48890r43160,l195746,xe" fillcolor="#2d2d2d [3213]" stroked="f">
                <v:path arrowok="t"/>
              </v:shape>
              <v:shape id="TextBox 47" o:spid="_x0000_s1043" style="position:absolute;left:30445;top:1391;width:7;height:3;visibility:visible;mso-wrap-style:square;v-text-anchor:top" coordsize="67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" path="m,l619,171r51,52l,xe" fillcolor="#2d2d2d [3213]" stroked="f">
                <v:path arrowok="t"/>
              </v:shape>
              <v:shape id="TextBox 46" o:spid="_x0000_s1044" style="position:absolute;left:8641;top:1588;width:385;height:389;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" path="m19423,l38510,19310v-1861,1861,-3572,3591,-5135,5191c31812,26101,30287,27682,28799,29245v-1489,1562,-2995,3125,-4521,4688c22753,35495,21134,37170,19423,38956,17562,37095,15832,35347,14232,33709,12632,32072,11070,30491,9544,28966,8019,27440,6493,25896,4968,24333,3442,22771,1786,21096,,19310l19423,xe" fillcolor="#2d2d2d [3213]" stroked="f">
                <v:path arrowok="t"/>
              </v:shape>
              <v:shape id="TextBox 45" o:spid="_x0000_s1045" style="position:absolute;left:7686;top:1599;width:765;height:390;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" path="m19422,l38233,19031,57373,,76460,19310v-1860,1861,-3571,3591,-5134,5191c69763,26101,68238,27682,66749,29245v-1488,1562,-2995,3125,-4520,4688c60703,35496,59085,37170,57373,38956,55513,37095,53783,35347,52183,33710,50583,32073,49020,30491,47495,28966,45969,27440,44444,25896,42918,24333l38230,19593r-4855,4908c31812,26101,30287,27682,28798,29245v-1488,1562,-2995,3125,-4520,4688c22752,35496,21134,37170,19422,38956,17562,37095,15832,35347,14232,33710,12632,32073,11069,30491,9544,28966,8018,27440,6493,25896,4967,24333,3442,22771,1786,21096,,19310l19422,xe" fillcolor="#2d2d2d [3213]" stroked="f">
                <v:path arrowok="t"/>
              </v:shape>
              <v:shape id="TextBox 44" o:spid="_x0000_s1046" style="position:absolute;left:19973;top:1599;width:765;height:390;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" path="m19422,l38233,19031,57373,,76460,19310v-1860,1861,-3571,3591,-5134,5191c69763,26101,68238,27682,66749,29245v-1488,1562,-2995,3125,-4520,4688c60703,35496,59085,37170,57373,38956,55513,37095,53783,35347,52183,33710,50583,32073,49020,30491,47495,28966,45969,27440,44444,25896,42918,24333l38230,19593r-4855,4908c31812,26101,30287,27682,28798,29245v-1488,1562,-2995,3125,-4520,4688c22752,35496,21134,37170,19422,38956,17562,37095,15832,35347,14232,33710,12632,32073,11069,30491,9544,28966,8018,27440,6493,25896,4967,24333,3442,22771,1786,21096,,19310l19422,xe" fillcolor="#2d2d2d [3213]" stroked="f">
                <v:path arrowok="t"/>
              </v:shape>
              <v:shape id="TextBox 43" o:spid="_x0000_s1047" style="position:absolute;left:3167;top:1624;width:385;height:389;visibility:visible;mso-wrap-style:square;v-text-anchor:top" coordsize="38509,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" path="m19422,l38509,19310v-1860,1861,-3571,3591,-5134,5191c31812,26100,30287,27682,28798,29244v-1488,1563,-2995,3126,-4520,4689c22752,35495,21134,37170,19422,38955,17562,37095,15832,35346,14232,33709,12632,32072,11069,30491,9544,28965,8018,27440,6493,25896,4967,24333,3442,22770,1786,21096,,19310l19422,xe" fillcolor="#2d2d2d [3213]" stroked="f">
                <v:path arrowok="t"/>
              </v:shape>
              <v:shape id="TextBox 42" o:spid="_x0000_s1048" style="position:absolute;left:26027;top:1624;width:385;height:389;visibility:visible;mso-wrap-style:square;v-text-anchor:top" coordsize="38510,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" path="m19422,l38510,19310v-1861,1861,-3572,3591,-5135,5191c31812,26100,30287,27682,28799,29244v-1489,1563,-2996,3126,-4521,4689c22752,35495,21134,37170,19422,38955,17562,37095,15832,35346,14232,33709,12632,32072,11069,30491,9544,28965,8018,27440,6493,25896,4967,24333,3442,22770,1786,21096,,19310l19422,xe" fillcolor="#2d2d2d [3213]" stroked="f">
                <v:path arrowok="t"/>
              </v:shape>
              <v:shape id="TextBox 40" o:spid="_x0000_s1049" style="position:absolute;left:253;top:2057;width:764;height:389;visibility:visible;mso-wrap-style:square;v-text-anchor:top" coordsize="76460,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" path="m19422,l38233,19030,57373,,76460,19310v-1860,1860,-3572,3591,-5134,5191c69763,26100,68238,27682,66749,29244v-1488,1563,-2995,3126,-4520,4689c60703,35495,59085,37170,57373,38955,55513,37095,53783,35346,52183,33709,50583,32072,49020,30491,47495,28965,45969,27440,44444,25896,42918,24333l38230,19592r-4855,4909c31812,26100,30286,27682,28798,29244v-1488,1563,-2995,3126,-4521,4689c22752,35495,21134,37170,19422,38955,17562,37095,15832,35346,14232,33709,12632,32072,11069,30491,9544,28965,8018,27440,6493,25896,4967,24333,3442,22770,1786,21096,,19310l19422,xe" fillcolor="#2d2d2d [3213]" stroked="f">
                <v:path arrowok="t"/>
              </v:shape>
              <v:shape id="TextBox 39" o:spid="_x0000_s1050" style="position:absolute;left:23004;top:2152;width:765;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" path="m19422,l38232,19031,57373,,76460,19311v-1860,1860,-3572,3590,-5135,5190c69763,26101,68237,27683,66749,29245v-1488,1563,-2995,3126,-4521,4688c60703,35496,59084,37170,57373,38956,55513,37096,53782,35347,52182,33710,50583,32073,49020,30492,47494,28966,45969,27441,44443,25897,42918,24334l38230,19593r-4856,4908c31812,26101,30286,27683,28798,29245v-1488,1563,-2995,3126,-4521,4688c22752,35496,21133,37170,19422,38956,17561,37096,15831,35347,14231,33710,12631,32073,11069,30492,9543,28966,8018,27441,6492,25897,4967,24334,3441,22771,1786,21097,,19311l19422,xe" fillcolor="#2d2d2d [3213]" stroked="f">
                <v:path arrowok="t"/>
              </v:shape>
            </v:group>
          </w:pict>
        </mc:Fallback>
      </mc:AlternateContent>
    </w:r>
    <w:r w:rsidR="009D5BE4" w:rsidRPr="004D626F">
      <w:rPr>
        <w:noProof/>
      </w:rPr>
      <mc:AlternateContent>
        <mc:Choice Requires="wps">
          <w:drawing>
            <wp:anchor distT="0" distB="0" distL="114300" distR="114300" simplePos="0" relativeHeight="251763712" behindDoc="0" locked="0" layoutInCell="1" allowOverlap="1" wp14:anchorId="106EC59B" wp14:editId="7AFF1646">
              <wp:simplePos x="0" y="0"/>
              <wp:positionH relativeFrom="column">
                <wp:posOffset>6407785</wp:posOffset>
              </wp:positionH>
              <wp:positionV relativeFrom="paragraph">
                <wp:posOffset>118322</wp:posOffset>
              </wp:positionV>
              <wp:extent cx="583565" cy="400050"/>
              <wp:effectExtent l="0" t="0" r="0" b="0"/>
              <wp:wrapNone/>
              <wp:docPr id="5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3565" cy="400050"/>
                      </a:xfrm>
                      <a:prstGeom prst="rect">
                        <a:avLst/>
                      </a:prstGeom>
                      <a:noFill/>
                      <a:ln w="9525">
                        <a:noFill/>
                        <a:miter lim="800000"/>
                        <a:headEnd/>
                        <a:tailEnd/>
                      </a:ln>
                    </wps:spPr>
                    <wps:txbx>
                      <w:txbxContent>
                        <w:p w14:paraId="29D64DE0" w14:textId="77777777" w:rsidR="009D5BE4" w:rsidRPr="00DA6D38" w:rsidRDefault="009D5BE4" w:rsidP="009D5BE4">
                          <w:pPr>
                            <w:pStyle w:val="0Main"/>
                            <w:rPr>
                              <w:rFonts w:cs="Cocon® Next Arabic"/>
                              <w:color w:val="auto"/>
                              <w:sz w:val="40"/>
                              <w:szCs w:val="40"/>
                              <w:rtl/>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Pr="00EF521E">
                            <w:rPr>
                              <w:rFonts w:cs="Cocon® Next Arabic"/>
                              <w:noProof/>
                              <w:color w:val="auto"/>
                              <w:sz w:val="40"/>
                              <w:szCs w:val="40"/>
                              <w:rtl/>
                              <w:lang w:val="ar-SA"/>
                            </w:rPr>
                            <w:t>2</w:t>
                          </w:r>
                          <w:r w:rsidRPr="00DA6D38">
                            <w:rPr>
                              <w:rFonts w:cs="Cocon® Next Arabic"/>
                              <w:color w:val="auto"/>
                              <w:sz w:val="40"/>
                              <w:szCs w:val="40"/>
                              <w:rtl/>
                            </w:rPr>
                            <w:fldChar w:fldCharType="end"/>
                          </w:r>
                        </w:p>
                        <w:p w14:paraId="1D7663D8" w14:textId="77777777" w:rsidR="009D5BE4" w:rsidRPr="00DA6D38" w:rsidRDefault="009D5BE4" w:rsidP="009D5BE4">
                          <w:pPr>
                            <w:pStyle w:val="0Main"/>
                            <w:rPr>
                              <w:rFonts w:cs="Cocon® Next Arabic"/>
                              <w:color w:val="auto"/>
                              <w:sz w:val="40"/>
                              <w:szCs w:val="40"/>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Pr="00EF521E">
                            <w:rPr>
                              <w:rFonts w:cs="Cocon® Next Arabic"/>
                              <w:noProof/>
                              <w:color w:val="auto"/>
                              <w:sz w:val="40"/>
                              <w:szCs w:val="40"/>
                              <w:rtl/>
                              <w:lang w:val="ar-SA"/>
                            </w:rPr>
                            <w:t>2</w:t>
                          </w:r>
                          <w:r w:rsidRPr="00DA6D38">
                            <w:rPr>
                              <w:rFonts w:cs="Cocon® Next Arabic"/>
                              <w:color w:val="auto"/>
                              <w:sz w:val="40"/>
                              <w:szCs w:val="40"/>
                              <w:rtl/>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6EC59B" id="_x0000_t202" coordsize="21600,21600" o:spt="202" path="m,l,21600r21600,l21600,xe">
              <v:stroke joinstyle="miter"/>
              <v:path gradientshapeok="t" o:connecttype="rect"/>
            </v:shapetype>
            <v:shape id="_x0000_s1063" type="#_x0000_t202" style="position:absolute;margin-left:504.55pt;margin-top:9.3pt;width:45.95pt;height:3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" filled="f" stroked="f">
              <v:textbox>
                <w:txbxContent>
                  <w:p w14:paraId="29D64DE0" w14:textId="77777777" w:rsidR="009D5BE4" w:rsidRPr="00DA6D38" w:rsidRDefault="009D5BE4" w:rsidP="009D5BE4">
                    <w:pPr>
                      <w:pStyle w:val="0Main"/>
                      <w:rPr>
                        <w:rFonts w:cs="Cocon® Next Arabic"/>
                        <w:color w:val="auto"/>
                        <w:sz w:val="40"/>
                        <w:szCs w:val="40"/>
                        <w:rtl/>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Pr="00EF521E">
                      <w:rPr>
                        <w:rFonts w:cs="Cocon® Next Arabic"/>
                        <w:noProof/>
                        <w:color w:val="auto"/>
                        <w:sz w:val="40"/>
                        <w:szCs w:val="40"/>
                        <w:rtl/>
                        <w:lang w:val="ar-SA"/>
                      </w:rPr>
                      <w:t>2</w:t>
                    </w:r>
                    <w:r w:rsidRPr="00DA6D38">
                      <w:rPr>
                        <w:rFonts w:cs="Cocon® Next Arabic"/>
                        <w:color w:val="auto"/>
                        <w:sz w:val="40"/>
                        <w:szCs w:val="40"/>
                        <w:rtl/>
                      </w:rPr>
                      <w:fldChar w:fldCharType="end"/>
                    </w:r>
                  </w:p>
                  <w:p w14:paraId="1D7663D8" w14:textId="77777777" w:rsidR="009D5BE4" w:rsidRPr="00DA6D38" w:rsidRDefault="009D5BE4" w:rsidP="009D5BE4">
                    <w:pPr>
                      <w:pStyle w:val="0Main"/>
                      <w:rPr>
                        <w:rFonts w:cs="Cocon® Next Arabic"/>
                        <w:color w:val="auto"/>
                        <w:sz w:val="40"/>
                        <w:szCs w:val="40"/>
                      </w:rPr>
                    </w:pPr>
                    <w:r w:rsidRPr="00DA6D38">
                      <w:rPr>
                        <w:rFonts w:cs="Cocon® Next Arabic"/>
                        <w:color w:val="auto"/>
                        <w:sz w:val="40"/>
                        <w:szCs w:val="40"/>
                        <w:rtl/>
                      </w:rPr>
                      <w:fldChar w:fldCharType="begin"/>
                    </w:r>
                    <w:r w:rsidRPr="00DA6D38">
                      <w:rPr>
                        <w:rFonts w:cs="Cocon® Next Arabic"/>
                        <w:color w:val="auto"/>
                        <w:sz w:val="40"/>
                        <w:szCs w:val="40"/>
                      </w:rPr>
                      <w:instrText>PAGE   \* MERGEFORMAT</w:instrText>
                    </w:r>
                    <w:r w:rsidRPr="00DA6D38">
                      <w:rPr>
                        <w:rFonts w:cs="Cocon® Next Arabic"/>
                        <w:color w:val="auto"/>
                        <w:sz w:val="40"/>
                        <w:szCs w:val="40"/>
                        <w:rtl/>
                      </w:rPr>
                      <w:fldChar w:fldCharType="separate"/>
                    </w:r>
                    <w:r w:rsidRPr="00EF521E">
                      <w:rPr>
                        <w:rFonts w:cs="Cocon® Next Arabic"/>
                        <w:noProof/>
                        <w:color w:val="auto"/>
                        <w:sz w:val="40"/>
                        <w:szCs w:val="40"/>
                        <w:rtl/>
                        <w:lang w:val="ar-SA"/>
                      </w:rPr>
                      <w:t>2</w:t>
                    </w:r>
                    <w:r w:rsidRPr="00DA6D38">
                      <w:rPr>
                        <w:rFonts w:cs="Cocon® Next Arabic"/>
                        <w:color w:val="auto"/>
                        <w:sz w:val="40"/>
                        <w:szCs w:val="40"/>
                        <w:rtl/>
                      </w:rPr>
                      <w:fldChar w:fldCharType="end"/>
                    </w:r>
                  </w:p>
                </w:txbxContent>
              </v:textbox>
            </v:shape>
          </w:pict>
        </mc:Fallback>
      </mc:AlternateContent>
    </w:r>
    <w:r w:rsidR="00D753B1">
      <w:rPr>
        <w:noProof/>
      </w:rPr>
      <w:drawing>
        <wp:anchor distT="0" distB="0" distL="114300" distR="114300" simplePos="0" relativeHeight="251759616" behindDoc="1" locked="0" layoutInCell="1" allowOverlap="1" wp14:anchorId="7E62C48A" wp14:editId="10D5B4A9">
          <wp:simplePos x="0" y="0"/>
          <wp:positionH relativeFrom="page">
            <wp:posOffset>-4868</wp:posOffset>
          </wp:positionH>
          <wp:positionV relativeFrom="paragraph">
            <wp:posOffset>-16510</wp:posOffset>
          </wp:positionV>
          <wp:extent cx="7399020" cy="621665"/>
          <wp:effectExtent l="0" t="0" r="0" b="6985"/>
          <wp:wrapNone/>
          <wp:docPr id="48" name="Picture 48" descr="F:\College\RBCs\Headers\MHD\معلوماتية\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llege\RBCs\Headers\MHD\معلوماتية\foot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9020" cy="62166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5AB04" w14:textId="77777777" w:rsidR="00E810A1" w:rsidRDefault="00E810A1" w:rsidP="00111189">
      <w:pPr>
        <w:spacing w:after="0" w:line="240" w:lineRule="auto"/>
      </w:pPr>
      <w:r>
        <w:separator/>
      </w:r>
    </w:p>
  </w:footnote>
  <w:footnote w:type="continuationSeparator" w:id="0">
    <w:p w14:paraId="7BA0EB39" w14:textId="77777777" w:rsidR="00E810A1" w:rsidRDefault="00E810A1" w:rsidP="001111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1EFB2" w14:textId="2B697FE9" w:rsidR="00110B4B" w:rsidRDefault="00D753B1">
    <w:pPr>
      <w:pStyle w:val="Header"/>
    </w:pPr>
    <w:r w:rsidRPr="00F7736A">
      <w:rPr>
        <w:noProof/>
      </w:rPr>
      <mc:AlternateContent>
        <mc:Choice Requires="wps">
          <w:drawing>
            <wp:anchor distT="0" distB="0" distL="114300" distR="114300" simplePos="0" relativeHeight="251723776" behindDoc="0" locked="0" layoutInCell="1" allowOverlap="1" wp14:anchorId="73E055B2" wp14:editId="786005AB">
              <wp:simplePos x="0" y="0"/>
              <wp:positionH relativeFrom="column">
                <wp:posOffset>1932305</wp:posOffset>
              </wp:positionH>
              <wp:positionV relativeFrom="paragraph">
                <wp:posOffset>-312420</wp:posOffset>
              </wp:positionV>
              <wp:extent cx="3869055" cy="586740"/>
              <wp:effectExtent l="0" t="0" r="0" b="3810"/>
              <wp:wrapTight wrapText="bothSides">
                <wp:wrapPolygon edited="0">
                  <wp:start x="319" y="0"/>
                  <wp:lineTo x="319" y="21039"/>
                  <wp:lineTo x="21270" y="21039"/>
                  <wp:lineTo x="21270" y="0"/>
                  <wp:lineTo x="319" y="0"/>
                </wp:wrapPolygon>
              </wp:wrapTight>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586740"/>
                      </a:xfrm>
                      <a:prstGeom prst="rect">
                        <a:avLst/>
                      </a:prstGeom>
                      <a:noFill/>
                      <a:ln w="9525">
                        <a:noFill/>
                        <a:miter lim="800000"/>
                        <a:headEnd/>
                        <a:tailEnd/>
                      </a:ln>
                    </wps:spPr>
                    <wps:txbx>
                      <w:txbxContent>
                        <w:p w14:paraId="342FF8E3" w14:textId="4E53A6C1" w:rsidR="00110B4B" w:rsidRPr="00807ECB" w:rsidRDefault="00D753B1" w:rsidP="00986C5E">
                          <w:pPr>
                            <w:rPr>
                              <w:rFonts w:ascii="Hacen Tunisia" w:hAnsi="Hacen Tunisia" w:cs="Hacen Tunisia"/>
                              <w:color w:val="323737" w:themeColor="background2" w:themeShade="40"/>
                              <w:sz w:val="32"/>
                              <w:szCs w:val="32"/>
                              <w:rtl/>
                              <w:lang w:bidi="ar-SY"/>
                            </w:rPr>
                          </w:pPr>
                          <w:r>
                            <w:rPr>
                              <w:rFonts w:ascii="Hacen Tunisia" w:hAnsi="Hacen Tunisia" w:cs="Hacen Tunisia" w:hint="cs"/>
                              <w:color w:val="323737" w:themeColor="background2" w:themeShade="40"/>
                              <w:sz w:val="32"/>
                              <w:szCs w:val="32"/>
                              <w:rtl/>
                              <w:lang w:bidi="ar-SY"/>
                            </w:rPr>
                            <w:t>الجبر الخطي</w:t>
                          </w:r>
                          <w:r w:rsidR="00110B4B" w:rsidRPr="00807ECB">
                            <w:rPr>
                              <w:rFonts w:ascii="Hacen Tunisia" w:hAnsi="Hacen Tunisia" w:cs="Hacen Tunisia" w:hint="cs"/>
                              <w:color w:val="323737" w:themeColor="background2" w:themeShade="40"/>
                              <w:sz w:val="32"/>
                              <w:szCs w:val="32"/>
                              <w:rtl/>
                              <w:lang w:bidi="ar-SY"/>
                            </w:rPr>
                            <w:t xml:space="preserve">| </w:t>
                          </w:r>
                          <w:r w:rsidR="00110B4B">
                            <w:rPr>
                              <w:rFonts w:ascii="Hacen Tunisia" w:hAnsi="Hacen Tunisia" w:cs="Hacen Tunisia" w:hint="cs"/>
                              <w:color w:val="323737" w:themeColor="background2" w:themeShade="40"/>
                              <w:sz w:val="32"/>
                              <w:szCs w:val="32"/>
                              <w:rtl/>
                              <w:lang w:bidi="ar-SY"/>
                            </w:rPr>
                            <w:t xml:space="preserve">د. </w:t>
                          </w:r>
                          <w:r w:rsidR="00986C5E">
                            <w:rPr>
                              <w:rFonts w:ascii="Hacen Tunisia" w:hAnsi="Hacen Tunisia" w:cs="Hacen Tunisia" w:hint="cs"/>
                              <w:color w:val="323737" w:themeColor="background2" w:themeShade="40"/>
                              <w:sz w:val="32"/>
                              <w:szCs w:val="32"/>
                              <w:rtl/>
                              <w:lang w:bidi="ar-SY"/>
                            </w:rPr>
                            <w:t>اسم الدكتور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E055B2" id="_x0000_t202" coordsize="21600,21600" o:spt="202" path="m,l,21600r21600,l21600,xe">
              <v:stroke joinstyle="miter"/>
              <v:path gradientshapeok="t" o:connecttype="rect"/>
            </v:shapetype>
            <v:shape id="_x0000_s1049" type="#_x0000_t202" style="position:absolute;margin-left:152.15pt;margin-top:-24.6pt;width:304.65pt;height:46.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" filled="f" stroked="f">
              <v:textbox>
                <w:txbxContent>
                  <w:p w14:paraId="342FF8E3" w14:textId="4E53A6C1" w:rsidR="00110B4B" w:rsidRPr="00807ECB" w:rsidRDefault="00D753B1" w:rsidP="00986C5E">
                    <w:pPr>
                      <w:rPr>
                        <w:rFonts w:ascii="Hacen Tunisia" w:hAnsi="Hacen Tunisia" w:cs="Hacen Tunisia"/>
                        <w:color w:val="323737" w:themeColor="background2" w:themeShade="40"/>
                        <w:sz w:val="32"/>
                        <w:szCs w:val="32"/>
                        <w:rtl/>
                        <w:lang w:bidi="ar-SY"/>
                      </w:rPr>
                    </w:pPr>
                    <w:r>
                      <w:rPr>
                        <w:rFonts w:ascii="Hacen Tunisia" w:hAnsi="Hacen Tunisia" w:cs="Hacen Tunisia" w:hint="cs"/>
                        <w:color w:val="323737" w:themeColor="background2" w:themeShade="40"/>
                        <w:sz w:val="32"/>
                        <w:szCs w:val="32"/>
                        <w:rtl/>
                        <w:lang w:bidi="ar-SY"/>
                      </w:rPr>
                      <w:t>الجبر الخطي</w:t>
                    </w:r>
                    <w:r w:rsidR="00110B4B" w:rsidRPr="00807ECB">
                      <w:rPr>
                        <w:rFonts w:ascii="Hacen Tunisia" w:hAnsi="Hacen Tunisia" w:cs="Hacen Tunisia" w:hint="cs"/>
                        <w:color w:val="323737" w:themeColor="background2" w:themeShade="40"/>
                        <w:sz w:val="32"/>
                        <w:szCs w:val="32"/>
                        <w:rtl/>
                        <w:lang w:bidi="ar-SY"/>
                      </w:rPr>
                      <w:t xml:space="preserve">| </w:t>
                    </w:r>
                    <w:r w:rsidR="00110B4B">
                      <w:rPr>
                        <w:rFonts w:ascii="Hacen Tunisia" w:hAnsi="Hacen Tunisia" w:cs="Hacen Tunisia" w:hint="cs"/>
                        <w:color w:val="323737" w:themeColor="background2" w:themeShade="40"/>
                        <w:sz w:val="32"/>
                        <w:szCs w:val="32"/>
                        <w:rtl/>
                        <w:lang w:bidi="ar-SY"/>
                      </w:rPr>
                      <w:t xml:space="preserve">د. </w:t>
                    </w:r>
                    <w:r w:rsidR="00986C5E">
                      <w:rPr>
                        <w:rFonts w:ascii="Hacen Tunisia" w:hAnsi="Hacen Tunisia" w:cs="Hacen Tunisia" w:hint="cs"/>
                        <w:color w:val="323737" w:themeColor="background2" w:themeShade="40"/>
                        <w:sz w:val="32"/>
                        <w:szCs w:val="32"/>
                        <w:rtl/>
                        <w:lang w:bidi="ar-SY"/>
                      </w:rPr>
                      <w:t>اسم الدكتور</w:t>
                    </w:r>
                  </w:p>
                </w:txbxContent>
              </v:textbox>
              <w10:wrap type="tight"/>
            </v:shape>
          </w:pict>
        </mc:Fallback>
      </mc:AlternateContent>
    </w:r>
    <w:r>
      <w:rPr>
        <w:noProof/>
      </w:rPr>
      <w:drawing>
        <wp:anchor distT="0" distB="0" distL="114300" distR="114300" simplePos="0" relativeHeight="251757568" behindDoc="1" locked="0" layoutInCell="1" allowOverlap="1" wp14:anchorId="53144C9C" wp14:editId="530FE42C">
          <wp:simplePos x="0" y="0"/>
          <wp:positionH relativeFrom="page">
            <wp:posOffset>-45720</wp:posOffset>
          </wp:positionH>
          <wp:positionV relativeFrom="paragraph">
            <wp:posOffset>-318135</wp:posOffset>
          </wp:positionV>
          <wp:extent cx="7616825" cy="777240"/>
          <wp:effectExtent l="0" t="0" r="3175" b="3810"/>
          <wp:wrapNone/>
          <wp:docPr id="46" name="Picture 46" descr="F:\College\RBCs\Headers\MHD\معلوماتية\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llege\RBCs\Headers\MHD\معلوماتية\header.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16825" cy="77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553C0F" w14:textId="52959A49" w:rsidR="00110B4B" w:rsidRDefault="00110B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28122" w14:textId="615DB869" w:rsidR="00110B4B" w:rsidRDefault="00353CB8" w:rsidP="009D5BE4">
    <w:pPr>
      <w:pStyle w:val="Header"/>
      <w:tabs>
        <w:tab w:val="clear" w:pos="4320"/>
        <w:tab w:val="clear" w:pos="8640"/>
        <w:tab w:val="left" w:pos="6293"/>
      </w:tabs>
    </w:pPr>
    <w:r>
      <w:rPr>
        <w:noProof/>
      </w:rPr>
      <w:drawing>
        <wp:anchor distT="0" distB="0" distL="114300" distR="114300" simplePos="0" relativeHeight="251772928" behindDoc="1" locked="0" layoutInCell="1" allowOverlap="1" wp14:anchorId="099F480D" wp14:editId="15919D10">
          <wp:simplePos x="0" y="0"/>
          <wp:positionH relativeFrom="page">
            <wp:posOffset>-83185</wp:posOffset>
          </wp:positionH>
          <wp:positionV relativeFrom="paragraph">
            <wp:posOffset>-429895</wp:posOffset>
          </wp:positionV>
          <wp:extent cx="7658100" cy="803192"/>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803192"/>
                  </a:xfrm>
                  <a:prstGeom prst="rect">
                    <a:avLst/>
                  </a:prstGeom>
                  <a:noFill/>
                  <a:ln>
                    <a:noFill/>
                  </a:ln>
                </pic:spPr>
              </pic:pic>
            </a:graphicData>
          </a:graphic>
          <wp14:sizeRelH relativeFrom="page">
            <wp14:pctWidth>0</wp14:pctWidth>
          </wp14:sizeRelH>
          <wp14:sizeRelV relativeFrom="page">
            <wp14:pctHeight>0</wp14:pctHeight>
          </wp14:sizeRelV>
        </wp:anchor>
      </w:drawing>
    </w:r>
    <w:r w:rsidR="009D5BE4" w:rsidRPr="00F7736A">
      <w:rPr>
        <w:noProof/>
      </w:rPr>
      <mc:AlternateContent>
        <mc:Choice Requires="wps">
          <w:drawing>
            <wp:anchor distT="0" distB="0" distL="114300" distR="114300" simplePos="0" relativeHeight="251767808" behindDoc="0" locked="0" layoutInCell="1" allowOverlap="1" wp14:anchorId="632153D3" wp14:editId="1EE3A56D">
              <wp:simplePos x="0" y="0"/>
              <wp:positionH relativeFrom="column">
                <wp:posOffset>1928918</wp:posOffset>
              </wp:positionH>
              <wp:positionV relativeFrom="paragraph">
                <wp:posOffset>-330200</wp:posOffset>
              </wp:positionV>
              <wp:extent cx="3869055" cy="586740"/>
              <wp:effectExtent l="0" t="0" r="0" b="3810"/>
              <wp:wrapTight wrapText="bothSides">
                <wp:wrapPolygon edited="0">
                  <wp:start x="319" y="0"/>
                  <wp:lineTo x="319" y="21039"/>
                  <wp:lineTo x="21270" y="21039"/>
                  <wp:lineTo x="21270" y="0"/>
                  <wp:lineTo x="319"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586740"/>
                      </a:xfrm>
                      <a:prstGeom prst="rect">
                        <a:avLst/>
                      </a:prstGeom>
                      <a:noFill/>
                      <a:ln w="9525">
                        <a:noFill/>
                        <a:miter lim="800000"/>
                        <a:headEnd/>
                        <a:tailEnd/>
                      </a:ln>
                    </wps:spPr>
                    <wps:txbx>
                      <w:txbxContent>
                        <w:p w14:paraId="6533E53F" w14:textId="5E694D2F" w:rsidR="009D5BE4" w:rsidRPr="00807ECB" w:rsidRDefault="008452CA" w:rsidP="009D5BE4">
                          <w:pPr>
                            <w:rPr>
                              <w:rFonts w:ascii="Hacen Tunisia" w:hAnsi="Hacen Tunisia" w:cs="Hacen Tunisia"/>
                              <w:color w:val="323737" w:themeColor="background2" w:themeShade="40"/>
                              <w:sz w:val="32"/>
                              <w:szCs w:val="32"/>
                              <w:rtl/>
                              <w:lang w:bidi="ar-SY"/>
                            </w:rPr>
                          </w:pPr>
                          <w:r>
                            <w:rPr>
                              <w:rFonts w:ascii="Hacen Tunisia" w:hAnsi="Hacen Tunisia" w:cs="Hacen Tunisia" w:hint="cs"/>
                              <w:color w:val="323737" w:themeColor="background2" w:themeShade="40"/>
                              <w:sz w:val="32"/>
                              <w:szCs w:val="32"/>
                              <w:rtl/>
                              <w:lang w:bidi="ar-SY"/>
                            </w:rPr>
                            <w:t xml:space="preserve">هندسة برمجيات2 </w:t>
                          </w:r>
                          <w:r w:rsidR="00816F3B">
                            <w:rPr>
                              <w:rFonts w:ascii="Hacen Tunisia" w:hAnsi="Hacen Tunisia" w:cs="Hacen Tunisia" w:hint="cs"/>
                              <w:color w:val="323737" w:themeColor="background2" w:themeShade="40"/>
                              <w:sz w:val="32"/>
                              <w:szCs w:val="32"/>
                              <w:rtl/>
                              <w:lang w:bidi="ar-SY"/>
                            </w:rPr>
                            <w:t xml:space="preserve"> </w:t>
                          </w:r>
                          <w:r w:rsidR="009D5BE4" w:rsidRPr="00807ECB">
                            <w:rPr>
                              <w:rFonts w:ascii="Hacen Tunisia" w:hAnsi="Hacen Tunisia" w:cs="Hacen Tunisia" w:hint="cs"/>
                              <w:color w:val="323737" w:themeColor="background2" w:themeShade="40"/>
                              <w:sz w:val="32"/>
                              <w:szCs w:val="32"/>
                              <w:rtl/>
                              <w:lang w:bidi="ar-SY"/>
                            </w:rPr>
                            <w:t xml:space="preserve">| </w:t>
                          </w:r>
                          <w:r w:rsidR="009D5BE4">
                            <w:rPr>
                              <w:rFonts w:ascii="Hacen Tunisia" w:hAnsi="Hacen Tunisia" w:cs="Hacen Tunisia" w:hint="cs"/>
                              <w:color w:val="323737" w:themeColor="background2" w:themeShade="40"/>
                              <w:sz w:val="32"/>
                              <w:szCs w:val="32"/>
                              <w:rtl/>
                              <w:lang w:bidi="ar-SY"/>
                            </w:rPr>
                            <w:t xml:space="preserve">د. </w:t>
                          </w:r>
                          <w:r w:rsidR="00E3488E">
                            <w:rPr>
                              <w:rFonts w:ascii="Hacen Tunisia" w:hAnsi="Hacen Tunisia" w:cs="Hacen Tunisia" w:hint="cs"/>
                              <w:color w:val="323737" w:themeColor="background2" w:themeShade="40"/>
                              <w:sz w:val="32"/>
                              <w:szCs w:val="32"/>
                              <w:rtl/>
                              <w:lang w:bidi="ar-SY"/>
                            </w:rPr>
                            <w:t>سعيد أبو طراب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153D3" id="_x0000_t202" coordsize="21600,21600" o:spt="202" path="m,l,21600r21600,l21600,xe">
              <v:stroke joinstyle="miter"/>
              <v:path gradientshapeok="t" o:connecttype="rect"/>
            </v:shapetype>
            <v:shape id="_x0000_s1050" type="#_x0000_t202" style="position:absolute;margin-left:151.9pt;margin-top:-26pt;width:304.65pt;height:46.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" filled="f" stroked="f">
              <v:textbox>
                <w:txbxContent>
                  <w:p w14:paraId="6533E53F" w14:textId="5E694D2F" w:rsidR="009D5BE4" w:rsidRPr="00807ECB" w:rsidRDefault="008452CA" w:rsidP="009D5BE4">
                    <w:pPr>
                      <w:rPr>
                        <w:rFonts w:ascii="Hacen Tunisia" w:hAnsi="Hacen Tunisia" w:cs="Hacen Tunisia"/>
                        <w:color w:val="323737" w:themeColor="background2" w:themeShade="40"/>
                        <w:sz w:val="32"/>
                        <w:szCs w:val="32"/>
                        <w:rtl/>
                        <w:lang w:bidi="ar-SY"/>
                      </w:rPr>
                    </w:pPr>
                    <w:r>
                      <w:rPr>
                        <w:rFonts w:ascii="Hacen Tunisia" w:hAnsi="Hacen Tunisia" w:cs="Hacen Tunisia" w:hint="cs"/>
                        <w:color w:val="323737" w:themeColor="background2" w:themeShade="40"/>
                        <w:sz w:val="32"/>
                        <w:szCs w:val="32"/>
                        <w:rtl/>
                        <w:lang w:bidi="ar-SY"/>
                      </w:rPr>
                      <w:t xml:space="preserve">هندسة برمجيات2 </w:t>
                    </w:r>
                    <w:r w:rsidR="00816F3B">
                      <w:rPr>
                        <w:rFonts w:ascii="Hacen Tunisia" w:hAnsi="Hacen Tunisia" w:cs="Hacen Tunisia" w:hint="cs"/>
                        <w:color w:val="323737" w:themeColor="background2" w:themeShade="40"/>
                        <w:sz w:val="32"/>
                        <w:szCs w:val="32"/>
                        <w:rtl/>
                        <w:lang w:bidi="ar-SY"/>
                      </w:rPr>
                      <w:t xml:space="preserve"> </w:t>
                    </w:r>
                    <w:r w:rsidR="009D5BE4" w:rsidRPr="00807ECB">
                      <w:rPr>
                        <w:rFonts w:ascii="Hacen Tunisia" w:hAnsi="Hacen Tunisia" w:cs="Hacen Tunisia" w:hint="cs"/>
                        <w:color w:val="323737" w:themeColor="background2" w:themeShade="40"/>
                        <w:sz w:val="32"/>
                        <w:szCs w:val="32"/>
                        <w:rtl/>
                        <w:lang w:bidi="ar-SY"/>
                      </w:rPr>
                      <w:t xml:space="preserve">| </w:t>
                    </w:r>
                    <w:r w:rsidR="009D5BE4">
                      <w:rPr>
                        <w:rFonts w:ascii="Hacen Tunisia" w:hAnsi="Hacen Tunisia" w:cs="Hacen Tunisia" w:hint="cs"/>
                        <w:color w:val="323737" w:themeColor="background2" w:themeShade="40"/>
                        <w:sz w:val="32"/>
                        <w:szCs w:val="32"/>
                        <w:rtl/>
                        <w:lang w:bidi="ar-SY"/>
                      </w:rPr>
                      <w:t xml:space="preserve">د. </w:t>
                    </w:r>
                    <w:r w:rsidR="00E3488E">
                      <w:rPr>
                        <w:rFonts w:ascii="Hacen Tunisia" w:hAnsi="Hacen Tunisia" w:cs="Hacen Tunisia" w:hint="cs"/>
                        <w:color w:val="323737" w:themeColor="background2" w:themeShade="40"/>
                        <w:sz w:val="32"/>
                        <w:szCs w:val="32"/>
                        <w:rtl/>
                        <w:lang w:bidi="ar-SY"/>
                      </w:rPr>
                      <w:t>سعيد أبو طراب</w:t>
                    </w:r>
                  </w:p>
                </w:txbxContent>
              </v:textbox>
              <w10:wrap type="tight"/>
            </v:shape>
          </w:pict>
        </mc:Fallback>
      </mc:AlternateContent>
    </w:r>
    <w:r w:rsidR="009D5BE4">
      <w:tab/>
    </w:r>
  </w:p>
  <w:p w14:paraId="52F0A36E" w14:textId="67FF9719" w:rsidR="00110B4B" w:rsidRDefault="00110B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A0A07" w14:textId="60E5AF7C" w:rsidR="00110B4B" w:rsidRDefault="000E5C34" w:rsidP="00355C23">
    <w:pPr>
      <w:pStyle w:val="Header"/>
      <w:tabs>
        <w:tab w:val="clear" w:pos="4320"/>
        <w:tab w:val="clear" w:pos="8640"/>
        <w:tab w:val="left" w:pos="5895"/>
      </w:tabs>
      <w:rPr>
        <w:rtl/>
        <w:lang w:bidi="ar-SY"/>
      </w:rPr>
    </w:pPr>
    <w:r w:rsidRPr="000A4481">
      <w:rPr>
        <w:noProof/>
      </w:rPr>
      <mc:AlternateContent>
        <mc:Choice Requires="wps">
          <w:drawing>
            <wp:anchor distT="0" distB="0" distL="114300" distR="114300" simplePos="0" relativeHeight="251755520" behindDoc="0" locked="0" layoutInCell="1" allowOverlap="1" wp14:anchorId="18FA3EBC" wp14:editId="622319D3">
              <wp:simplePos x="0" y="0"/>
              <wp:positionH relativeFrom="column">
                <wp:posOffset>1855470</wp:posOffset>
              </wp:positionH>
              <wp:positionV relativeFrom="paragraph">
                <wp:posOffset>-446314</wp:posOffset>
              </wp:positionV>
              <wp:extent cx="739140" cy="52705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527050"/>
                      </a:xfrm>
                      <a:prstGeom prst="rect">
                        <a:avLst/>
                      </a:prstGeom>
                      <a:noFill/>
                      <a:ln w="9525">
                        <a:noFill/>
                        <a:miter lim="800000"/>
                        <a:headEnd/>
                        <a:tailEnd/>
                      </a:ln>
                    </wps:spPr>
                    <wps:txbx>
                      <w:txbxContent>
                        <w:p w14:paraId="7B767A3A" w14:textId="5D016848" w:rsidR="007F5D85" w:rsidRPr="007F5D85" w:rsidRDefault="00EF63D6" w:rsidP="000E5C34">
                          <w:pPr>
                            <w:pStyle w:val="0Main"/>
                            <w:rPr>
                              <w:rFonts w:ascii="Hacen Extender X4 Super Fit" w:hAnsi="Hacen Extender X4 Super Fit" w:cs="Hacen Extender X4 Super Fit"/>
                              <w:color w:val="F8F8F8"/>
                              <w:sz w:val="40"/>
                              <w:szCs w:val="40"/>
                              <w:rtl/>
                              <w:lang w:bidi="ar-SY"/>
                            </w:rPr>
                          </w:pPr>
                          <w:r>
                            <w:rPr>
                              <w:rFonts w:ascii="Hacen Extender X4 Super Fit" w:hAnsi="Hacen Extender X4 Super Fit" w:cs="Hacen Extender X4 Super Fit" w:hint="cs"/>
                              <w:b/>
                              <w:bCs/>
                              <w:color w:val="FFFFFF" w:themeColor="background1"/>
                              <w:sz w:val="36"/>
                              <w:szCs w:val="36"/>
                              <w:rtl/>
                              <w:lang w:bidi="ar-SY"/>
                            </w:rPr>
                            <w:t>560</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type w14:anchorId="18FA3EBC" id="_x0000_t202" coordsize="21600,21600" o:spt="202" path="m,l,21600r21600,l21600,xe">
              <v:stroke joinstyle="miter"/>
              <v:path gradientshapeok="t" o:connecttype="rect"/>
            </v:shapetype>
            <v:shape id="_x0000_s1054" type="#_x0000_t202" style="position:absolute;margin-left:146.1pt;margin-top:-35.15pt;width:58.2pt;height:41.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" filled="f" stroked="f">
              <v:textbox>
                <w:txbxContent>
                  <w:p w14:paraId="7B767A3A" w14:textId="5D016848" w:rsidR="007F5D85" w:rsidRPr="007F5D85" w:rsidRDefault="00EF63D6" w:rsidP="000E5C34">
                    <w:pPr>
                      <w:pStyle w:val="0Main"/>
                      <w:rPr>
                        <w:rFonts w:ascii="Hacen Extender X4 Super Fit" w:hAnsi="Hacen Extender X4 Super Fit" w:cs="Hacen Extender X4 Super Fit"/>
                        <w:color w:val="F8F8F8"/>
                        <w:sz w:val="40"/>
                        <w:szCs w:val="40"/>
                        <w:rtl/>
                        <w:lang w:bidi="ar-SY"/>
                      </w:rPr>
                    </w:pPr>
                    <w:r>
                      <w:rPr>
                        <w:rFonts w:ascii="Hacen Extender X4 Super Fit" w:hAnsi="Hacen Extender X4 Super Fit" w:cs="Hacen Extender X4 Super Fit" w:hint="cs"/>
                        <w:b/>
                        <w:bCs/>
                        <w:color w:val="FFFFFF" w:themeColor="background1"/>
                        <w:sz w:val="36"/>
                        <w:szCs w:val="36"/>
                        <w:rtl/>
                        <w:lang w:bidi="ar-SY"/>
                      </w:rPr>
                      <w:t>560</w:t>
                    </w:r>
                  </w:p>
                </w:txbxContent>
              </v:textbox>
            </v:shape>
          </w:pict>
        </mc:Fallback>
      </mc:AlternateContent>
    </w:r>
    <w:r w:rsidR="008452CA" w:rsidRPr="00A96D60">
      <w:rPr>
        <w:noProof/>
      </w:rPr>
      <w:drawing>
        <wp:anchor distT="0" distB="0" distL="114300" distR="114300" simplePos="0" relativeHeight="251777024" behindDoc="1" locked="0" layoutInCell="1" allowOverlap="1" wp14:anchorId="6B092F83" wp14:editId="36CD4365">
          <wp:simplePos x="0" y="0"/>
          <wp:positionH relativeFrom="page">
            <wp:posOffset>15240</wp:posOffset>
          </wp:positionH>
          <wp:positionV relativeFrom="paragraph">
            <wp:posOffset>-447675</wp:posOffset>
          </wp:positionV>
          <wp:extent cx="7553325" cy="2886075"/>
          <wp:effectExtent l="0" t="0" r="9525" b="9525"/>
          <wp:wrapNone/>
          <wp:docPr id="3" name="Picture 3" descr="C:\Users\Waseem Kntar\Desktop\الفريق\فورمات المواد\فصل ثاني\فورم هندسة البرمجيات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eem Kntar\Desktop\الفريق\فورمات المواد\فصل ثاني\فورم هندسة البرمجيات 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5D85" w:rsidRPr="000A4481">
      <w:rPr>
        <w:noProof/>
      </w:rPr>
      <mc:AlternateContent>
        <mc:Choice Requires="wps">
          <w:drawing>
            <wp:anchor distT="0" distB="0" distL="114300" distR="114300" simplePos="0" relativeHeight="251749376" behindDoc="0" locked="0" layoutInCell="1" allowOverlap="1" wp14:anchorId="6AF5A41E" wp14:editId="084F2263">
              <wp:simplePos x="0" y="0"/>
              <wp:positionH relativeFrom="column">
                <wp:posOffset>46355</wp:posOffset>
              </wp:positionH>
              <wp:positionV relativeFrom="paragraph">
                <wp:posOffset>-216535</wp:posOffset>
              </wp:positionV>
              <wp:extent cx="823595" cy="523875"/>
              <wp:effectExtent l="0" t="0" r="0" b="0"/>
              <wp:wrapTight wrapText="bothSides">
                <wp:wrapPolygon edited="0">
                  <wp:start x="1499" y="0"/>
                  <wp:lineTo x="1499" y="20422"/>
                  <wp:lineTo x="19985" y="20422"/>
                  <wp:lineTo x="19985" y="0"/>
                  <wp:lineTo x="1499"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523875"/>
                      </a:xfrm>
                      <a:prstGeom prst="rect">
                        <a:avLst/>
                      </a:prstGeom>
                      <a:noFill/>
                      <a:ln w="9525">
                        <a:noFill/>
                        <a:miter lim="800000"/>
                        <a:headEnd/>
                        <a:tailEnd/>
                      </a:ln>
                    </wps:spPr>
                    <wps:txbx>
                      <w:txbxContent>
                        <w:p w14:paraId="4BBFC918" w14:textId="77777777" w:rsidR="007F5D85" w:rsidRPr="00742AB7" w:rsidRDefault="007F5D85" w:rsidP="007F5D85">
                          <w:pPr>
                            <w:pStyle w:val="ListParagraph"/>
                            <w:spacing w:after="0"/>
                            <w:ind w:left="0"/>
                            <w:jc w:val="center"/>
                            <w:rPr>
                              <w:rFonts w:ascii="Hacen Tunisia Lt" w:hAnsi="Hacen Tunisia Lt" w:cs="Hacen Tunisia Lt"/>
                              <w:b/>
                              <w:bCs/>
                              <w:color w:val="231F20"/>
                              <w:sz w:val="36"/>
                              <w:szCs w:val="36"/>
                              <w:rtl/>
                              <w:lang w:bidi="ar-SY"/>
                            </w:rPr>
                          </w:pPr>
                          <w:r w:rsidRPr="00742AB7">
                            <w:rPr>
                              <w:rFonts w:ascii="Hacen Tunisia Lt" w:hAnsi="Hacen Tunisia Lt" w:cs="Hacen Tunisia Lt"/>
                              <w:b/>
                              <w:bCs/>
                              <w:color w:val="231F20"/>
                              <w:sz w:val="36"/>
                              <w:szCs w:val="36"/>
                              <w:rtl/>
                              <w:lang w:bidi="ar-SY"/>
                            </w:rPr>
                            <w:t>نظري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5A41E" id="_x0000_s1055" type="#_x0000_t202" style="position:absolute;margin-left:3.65pt;margin-top:-17.05pt;width:64.85pt;height:41.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" filled="f" stroked="f">
              <v:textbox>
                <w:txbxContent>
                  <w:p w14:paraId="4BBFC918" w14:textId="77777777" w:rsidR="007F5D85" w:rsidRPr="00742AB7" w:rsidRDefault="007F5D85" w:rsidP="007F5D85">
                    <w:pPr>
                      <w:pStyle w:val="ListParagraph"/>
                      <w:spacing w:after="0"/>
                      <w:ind w:left="0"/>
                      <w:jc w:val="center"/>
                      <w:rPr>
                        <w:rFonts w:ascii="Hacen Tunisia Lt" w:hAnsi="Hacen Tunisia Lt" w:cs="Hacen Tunisia Lt"/>
                        <w:b/>
                        <w:bCs/>
                        <w:color w:val="231F20"/>
                        <w:sz w:val="36"/>
                        <w:szCs w:val="36"/>
                        <w:rtl/>
                        <w:lang w:bidi="ar-SY"/>
                      </w:rPr>
                    </w:pPr>
                    <w:r w:rsidRPr="00742AB7">
                      <w:rPr>
                        <w:rFonts w:ascii="Hacen Tunisia Lt" w:hAnsi="Hacen Tunisia Lt" w:cs="Hacen Tunisia Lt"/>
                        <w:b/>
                        <w:bCs/>
                        <w:color w:val="231F20"/>
                        <w:sz w:val="36"/>
                        <w:szCs w:val="36"/>
                        <w:rtl/>
                        <w:lang w:bidi="ar-SY"/>
                      </w:rPr>
                      <w:t>نظري</w:t>
                    </w:r>
                  </w:p>
                </w:txbxContent>
              </v:textbox>
              <w10:wrap type="tight"/>
            </v:shape>
          </w:pict>
        </mc:Fallback>
      </mc:AlternateContent>
    </w:r>
    <w:r w:rsidR="00355C23">
      <w:rPr>
        <w:lang w:bidi="ar-SY"/>
      </w:rPr>
      <w:tab/>
    </w:r>
  </w:p>
  <w:p w14:paraId="33FFA7B4" w14:textId="7E61DFA1" w:rsidR="00110B4B" w:rsidRPr="005F0BD3" w:rsidRDefault="00355C23" w:rsidP="00355C23">
    <w:pPr>
      <w:pStyle w:val="Header"/>
      <w:tabs>
        <w:tab w:val="clear" w:pos="4320"/>
        <w:tab w:val="clear" w:pos="8640"/>
        <w:tab w:val="left" w:pos="5940"/>
      </w:tabs>
      <w:rPr>
        <w:lang w:bidi="ar-SY"/>
      </w:rPr>
    </w:pPr>
    <w:r>
      <w:rPr>
        <w:lang w:bidi="ar-SY"/>
      </w:rPr>
      <w:tab/>
    </w:r>
  </w:p>
  <w:p w14:paraId="71D17336" w14:textId="2BAF3D8C" w:rsidR="00110B4B" w:rsidRDefault="00403F9F" w:rsidP="00471DC6">
    <w:pPr>
      <w:pStyle w:val="Header"/>
      <w:rPr>
        <w:rtl/>
        <w:lang w:bidi="ar-SY"/>
      </w:rPr>
    </w:pPr>
    <w:r w:rsidRPr="00F7736A">
      <w:rPr>
        <w:noProof/>
      </w:rPr>
      <mc:AlternateContent>
        <mc:Choice Requires="wps">
          <w:drawing>
            <wp:anchor distT="0" distB="0" distL="114300" distR="114300" simplePos="0" relativeHeight="251649536" behindDoc="0" locked="0" layoutInCell="1" allowOverlap="1" wp14:anchorId="3D9D4EA7" wp14:editId="12111E2B">
              <wp:simplePos x="0" y="0"/>
              <wp:positionH relativeFrom="column">
                <wp:posOffset>2414905</wp:posOffset>
              </wp:positionH>
              <wp:positionV relativeFrom="paragraph">
                <wp:posOffset>12700</wp:posOffset>
              </wp:positionV>
              <wp:extent cx="2778760" cy="1099185"/>
              <wp:effectExtent l="0" t="0" r="0" b="5715"/>
              <wp:wrapTight wrapText="bothSides">
                <wp:wrapPolygon edited="0">
                  <wp:start x="444" y="0"/>
                  <wp:lineTo x="444" y="21338"/>
                  <wp:lineTo x="21027" y="21338"/>
                  <wp:lineTo x="21027" y="0"/>
                  <wp:lineTo x="444"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760" cy="1099185"/>
                      </a:xfrm>
                      <a:prstGeom prst="rect">
                        <a:avLst/>
                      </a:prstGeom>
                      <a:noFill/>
                      <a:ln w="9525">
                        <a:noFill/>
                        <a:miter lim="800000"/>
                        <a:headEnd/>
                        <a:tailEnd/>
                      </a:ln>
                    </wps:spPr>
                    <wps:txbx>
                      <w:txbxContent>
                        <w:p w14:paraId="6B2CDEAF" w14:textId="2C755EBB" w:rsidR="00C90FF3" w:rsidRPr="00B93EE8" w:rsidRDefault="003F7FCD" w:rsidP="00B93EE8">
                          <w:pPr>
                            <w:spacing w:after="0" w:line="240" w:lineRule="auto"/>
                            <w:jc w:val="center"/>
                            <w:rPr>
                              <w:rFonts w:ascii="Cocon modified" w:hAnsi="Cocon modified" w:cs="Cocon modified"/>
                              <w:color w:val="323737" w:themeColor="background2" w:themeShade="40"/>
                              <w:sz w:val="56"/>
                              <w:szCs w:val="56"/>
                              <w:lang w:bidi="ar-SY"/>
                            </w:rPr>
                          </w:pPr>
                          <w:r>
                            <w:rPr>
                              <w:rFonts w:ascii="Cocon modified" w:hAnsi="Cocon modified" w:cs="Cocon modified"/>
                              <w:color w:val="323737" w:themeColor="background2" w:themeShade="40"/>
                              <w:sz w:val="56"/>
                              <w:szCs w:val="56"/>
                              <w:lang w:bidi="ar-SY"/>
                            </w:rPr>
                            <w:t xml:space="preserve">Software Project </w:t>
                          </w:r>
                          <w:r w:rsidR="004761EE">
                            <w:rPr>
                              <w:rFonts w:ascii="Cocon modified" w:hAnsi="Cocon modified" w:cs="Cocon modified"/>
                              <w:color w:val="323737" w:themeColor="background2" w:themeShade="40"/>
                              <w:sz w:val="56"/>
                              <w:szCs w:val="56"/>
                              <w:lang w:bidi="ar-SY"/>
                            </w:rPr>
                            <w:t>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D4EA7" id="_x0000_s1056" type="#_x0000_t202" style="position:absolute;margin-left:190.15pt;margin-top:1pt;width:218.8pt;height:86.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" filled="f" stroked="f">
              <v:textbox>
                <w:txbxContent>
                  <w:p w14:paraId="6B2CDEAF" w14:textId="2C755EBB" w:rsidR="00C90FF3" w:rsidRPr="00B93EE8" w:rsidRDefault="003F7FCD" w:rsidP="00B93EE8">
                    <w:pPr>
                      <w:spacing w:after="0" w:line="240" w:lineRule="auto"/>
                      <w:jc w:val="center"/>
                      <w:rPr>
                        <w:rFonts w:ascii="Cocon modified" w:hAnsi="Cocon modified" w:cs="Cocon modified"/>
                        <w:color w:val="323737" w:themeColor="background2" w:themeShade="40"/>
                        <w:sz w:val="56"/>
                        <w:szCs w:val="56"/>
                        <w:lang w:bidi="ar-SY"/>
                      </w:rPr>
                    </w:pPr>
                    <w:r>
                      <w:rPr>
                        <w:rFonts w:ascii="Cocon modified" w:hAnsi="Cocon modified" w:cs="Cocon modified"/>
                        <w:color w:val="323737" w:themeColor="background2" w:themeShade="40"/>
                        <w:sz w:val="56"/>
                        <w:szCs w:val="56"/>
                        <w:lang w:bidi="ar-SY"/>
                      </w:rPr>
                      <w:t xml:space="preserve">Software Project </w:t>
                    </w:r>
                    <w:r w:rsidR="004761EE">
                      <w:rPr>
                        <w:rFonts w:ascii="Cocon modified" w:hAnsi="Cocon modified" w:cs="Cocon modified"/>
                        <w:color w:val="323737" w:themeColor="background2" w:themeShade="40"/>
                        <w:sz w:val="56"/>
                        <w:szCs w:val="56"/>
                        <w:lang w:bidi="ar-SY"/>
                      </w:rPr>
                      <w:t>Management</w:t>
                    </w:r>
                  </w:p>
                </w:txbxContent>
              </v:textbox>
              <w10:wrap type="tight"/>
            </v:shape>
          </w:pict>
        </mc:Fallback>
      </mc:AlternateContent>
    </w:r>
    <w:r w:rsidR="00502545" w:rsidRPr="00F7736A">
      <w:rPr>
        <w:noProof/>
      </w:rPr>
      <mc:AlternateContent>
        <mc:Choice Requires="wps">
          <w:drawing>
            <wp:anchor distT="0" distB="0" distL="114300" distR="114300" simplePos="0" relativeHeight="251651584" behindDoc="0" locked="0" layoutInCell="1" allowOverlap="1" wp14:anchorId="1925B418" wp14:editId="7977FF92">
              <wp:simplePos x="0" y="0"/>
              <wp:positionH relativeFrom="column">
                <wp:posOffset>1625600</wp:posOffset>
              </wp:positionH>
              <wp:positionV relativeFrom="paragraph">
                <wp:posOffset>71755</wp:posOffset>
              </wp:positionV>
              <wp:extent cx="714375" cy="4953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95300"/>
                      </a:xfrm>
                      <a:prstGeom prst="rect">
                        <a:avLst/>
                      </a:prstGeom>
                      <a:noFill/>
                      <a:ln w="9525">
                        <a:noFill/>
                        <a:miter lim="800000"/>
                        <a:headEnd/>
                        <a:tailEnd/>
                      </a:ln>
                    </wps:spPr>
                    <wps:txbx>
                      <w:txbxContent>
                        <w:p w14:paraId="0D59D78F" w14:textId="77777777" w:rsidR="00110B4B" w:rsidRPr="000A6167" w:rsidRDefault="00405B64" w:rsidP="000A6167">
                          <w:pPr>
                            <w:pStyle w:val="0Main"/>
                            <w:rPr>
                              <w:rFonts w:ascii="Hacen Extender X4 Super Fit" w:hAnsi="Hacen Extender X4 Super Fit" w:cs="Hacen Extender X4 Super Fit"/>
                              <w:color w:val="FFFFFF" w:themeColor="background1"/>
                              <w:sz w:val="48"/>
                              <w:lang w:bidi="ar-SY"/>
                            </w:rPr>
                          </w:pPr>
                          <w:r>
                            <w:rPr>
                              <w:rFonts w:ascii="Hacen Extender X4 Super Fit" w:hAnsi="Hacen Extender X4 Super Fit" w:cs="Hacen Extender X4 Super Fit" w:hint="cs"/>
                              <w:color w:val="FFFFFF" w:themeColor="background1"/>
                              <w:sz w:val="48"/>
                              <w:rtl/>
                              <w:lang w:bidi="ar-SY"/>
                            </w:rPr>
                            <w:t>00</w:t>
                          </w:r>
                        </w:p>
                        <w:p w14:paraId="4AAF3B4D" w14:textId="77777777" w:rsidR="00110B4B" w:rsidRPr="00933F54" w:rsidRDefault="00110B4B" w:rsidP="00471DC6">
                          <w:pPr>
                            <w:pStyle w:val="0Main"/>
                            <w:jc w:val="left"/>
                            <w:rPr>
                              <w:rFonts w:ascii="Hacen Extender X4 Super Fit" w:hAnsi="Hacen Extender X4 Super Fit" w:cs="Hacen Extender X4 Super Fit"/>
                              <w:color w:val="F8F8F8"/>
                              <w:sz w:val="44"/>
                              <w:szCs w:val="44"/>
                              <w:rtl/>
                              <w:lang w:bidi="ar-SY"/>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25B418" id="_x0000_s1056" type="#_x0000_t202" style="position:absolute;margin-left:128pt;margin-top:5.65pt;width:56.25pt;height:3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" filled="f" stroked="f">
              <v:textbox>
                <w:txbxContent>
                  <w:p w14:paraId="0D59D78F" w14:textId="77777777" w:rsidR="00110B4B" w:rsidRPr="000A6167" w:rsidRDefault="00405B64" w:rsidP="000A6167">
                    <w:pPr>
                      <w:pStyle w:val="0Main"/>
                      <w:rPr>
                        <w:rFonts w:ascii="Hacen Extender X4 Super Fit" w:hAnsi="Hacen Extender X4 Super Fit" w:cs="Hacen Extender X4 Super Fit"/>
                        <w:color w:val="FFFFFF" w:themeColor="background1"/>
                        <w:sz w:val="48"/>
                        <w:lang w:bidi="ar-SY"/>
                      </w:rPr>
                    </w:pPr>
                    <w:r>
                      <w:rPr>
                        <w:rFonts w:ascii="Hacen Extender X4 Super Fit" w:hAnsi="Hacen Extender X4 Super Fit" w:cs="Hacen Extender X4 Super Fit" w:hint="cs"/>
                        <w:color w:val="FFFFFF" w:themeColor="background1"/>
                        <w:sz w:val="48"/>
                        <w:rtl/>
                        <w:lang w:bidi="ar-SY"/>
                      </w:rPr>
                      <w:t>00</w:t>
                    </w:r>
                  </w:p>
                  <w:p w14:paraId="4AAF3B4D" w14:textId="77777777" w:rsidR="00110B4B" w:rsidRPr="00933F54" w:rsidRDefault="00110B4B" w:rsidP="00471DC6">
                    <w:pPr>
                      <w:pStyle w:val="0Main"/>
                      <w:jc w:val="left"/>
                      <w:rPr>
                        <w:rFonts w:ascii="Hacen Extender X4 Super Fit" w:hAnsi="Hacen Extender X4 Super Fit" w:cs="Hacen Extender X4 Super Fit"/>
                        <w:color w:val="F8F8F8"/>
                        <w:sz w:val="44"/>
                        <w:szCs w:val="44"/>
                        <w:rtl/>
                        <w:lang w:bidi="ar-SY"/>
                      </w:rPr>
                    </w:pPr>
                  </w:p>
                </w:txbxContent>
              </v:textbox>
            </v:shape>
          </w:pict>
        </mc:Fallback>
      </mc:AlternateContent>
    </w:r>
  </w:p>
  <w:p w14:paraId="0B3DE21F" w14:textId="3FBC08ED" w:rsidR="00110B4B" w:rsidRDefault="00AA35F6" w:rsidP="00471DC6">
    <w:pPr>
      <w:pStyle w:val="Header"/>
      <w:rPr>
        <w:rtl/>
        <w:lang w:bidi="ar-SY"/>
      </w:rPr>
    </w:pPr>
    <w:r>
      <w:rPr>
        <w:noProof/>
      </w:rPr>
      <w:t xml:space="preserve"> </w:t>
    </w:r>
  </w:p>
  <w:p w14:paraId="60186A58" w14:textId="5773D226" w:rsidR="00110B4B" w:rsidRDefault="00110B4B" w:rsidP="00471DC6">
    <w:pPr>
      <w:pStyle w:val="Header"/>
      <w:tabs>
        <w:tab w:val="clear" w:pos="4320"/>
        <w:tab w:val="clear" w:pos="8640"/>
        <w:tab w:val="left" w:pos="9525"/>
      </w:tabs>
      <w:rPr>
        <w:lang w:bidi="ar-SY"/>
      </w:rPr>
    </w:pPr>
    <w:r>
      <w:rPr>
        <w:lang w:bidi="ar-SY"/>
      </w:rPr>
      <w:tab/>
    </w:r>
  </w:p>
  <w:p w14:paraId="23B49CD2" w14:textId="1C3C9F92" w:rsidR="00110B4B" w:rsidRDefault="007F5D85" w:rsidP="00471DC6">
    <w:pPr>
      <w:pStyle w:val="Header"/>
      <w:tabs>
        <w:tab w:val="clear" w:pos="4320"/>
        <w:tab w:val="clear" w:pos="8640"/>
        <w:tab w:val="left" w:pos="9300"/>
      </w:tabs>
      <w:rPr>
        <w:rtl/>
        <w:lang w:bidi="ar-SY"/>
      </w:rPr>
    </w:pPr>
    <w:r w:rsidRPr="000A4481">
      <w:rPr>
        <w:noProof/>
      </w:rPr>
      <mc:AlternateContent>
        <mc:Choice Requires="wps">
          <w:drawing>
            <wp:anchor distT="0" distB="0" distL="114300" distR="114300" simplePos="0" relativeHeight="251751424" behindDoc="0" locked="0" layoutInCell="1" allowOverlap="1" wp14:anchorId="2449050B" wp14:editId="061D8CBE">
              <wp:simplePos x="0" y="0"/>
              <wp:positionH relativeFrom="column">
                <wp:posOffset>99060</wp:posOffset>
              </wp:positionH>
              <wp:positionV relativeFrom="paragraph">
                <wp:posOffset>82459</wp:posOffset>
              </wp:positionV>
              <wp:extent cx="590550" cy="6000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00075"/>
                      </a:xfrm>
                      <a:prstGeom prst="rect">
                        <a:avLst/>
                      </a:prstGeom>
                      <a:noFill/>
                      <a:ln w="9525">
                        <a:noFill/>
                        <a:miter lim="800000"/>
                        <a:headEnd/>
                        <a:tailEnd/>
                      </a:ln>
                    </wps:spPr>
                    <wps:txbx>
                      <w:txbxContent>
                        <w:p w14:paraId="7597AB97" w14:textId="36A53CE7" w:rsidR="007F5D85" w:rsidRPr="007F5D85" w:rsidRDefault="004761EE" w:rsidP="007F5D85">
                          <w:pPr>
                            <w:pStyle w:val="0Main"/>
                            <w:rPr>
                              <w:rFonts w:ascii="Hacen Extender X4 Super Fit" w:hAnsi="Hacen Extender X4 Super Fit" w:cs="Hacen Extender X4 Super Fit"/>
                              <w:color w:val="F8F8F8"/>
                              <w:sz w:val="24"/>
                              <w:szCs w:val="24"/>
                              <w:rtl/>
                              <w:lang w:bidi="ar-SY"/>
                            </w:rPr>
                          </w:pPr>
                          <w:r>
                            <w:rPr>
                              <w:rFonts w:ascii="Hacen Tunisia Lt" w:hAnsi="Hacen Tunisia Lt" w:cs="Hacen Tunisia Lt"/>
                              <w:color w:val="231F20"/>
                              <w:sz w:val="28"/>
                              <w:szCs w:val="28"/>
                              <w:lang w:bidi="ar-SY"/>
                            </w:rPr>
                            <w:t>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49050B" id="_x0000_s1058" type="#_x0000_t202" style="position:absolute;margin-left:7.8pt;margin-top:6.5pt;width:46.5pt;height:47.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" filled="f" stroked="f">
              <v:textbox>
                <w:txbxContent>
                  <w:p w14:paraId="7597AB97" w14:textId="36A53CE7" w:rsidR="007F5D85" w:rsidRPr="007F5D85" w:rsidRDefault="004761EE" w:rsidP="007F5D85">
                    <w:pPr>
                      <w:pStyle w:val="0Main"/>
                      <w:rPr>
                        <w:rFonts w:ascii="Hacen Extender X4 Super Fit" w:hAnsi="Hacen Extender X4 Super Fit" w:cs="Hacen Extender X4 Super Fit"/>
                        <w:color w:val="F8F8F8"/>
                        <w:sz w:val="24"/>
                        <w:szCs w:val="24"/>
                        <w:rtl/>
                        <w:lang w:bidi="ar-SY"/>
                      </w:rPr>
                    </w:pPr>
                    <w:r>
                      <w:rPr>
                        <w:rFonts w:ascii="Hacen Tunisia Lt" w:hAnsi="Hacen Tunisia Lt" w:cs="Hacen Tunisia Lt"/>
                        <w:color w:val="231F20"/>
                        <w:sz w:val="28"/>
                        <w:szCs w:val="28"/>
                        <w:lang w:bidi="ar-SY"/>
                      </w:rPr>
                      <w:t>7</w:t>
                    </w:r>
                  </w:p>
                </w:txbxContent>
              </v:textbox>
            </v:shape>
          </w:pict>
        </mc:Fallback>
      </mc:AlternateContent>
    </w:r>
    <w:r w:rsidR="00110B4B">
      <w:rPr>
        <w:rtl/>
        <w:lang w:bidi="ar-SY"/>
      </w:rPr>
      <w:tab/>
    </w:r>
  </w:p>
  <w:p w14:paraId="62F0D883" w14:textId="6CCC7F50" w:rsidR="00110B4B" w:rsidRDefault="00A2409F" w:rsidP="00471DC6">
    <w:pPr>
      <w:pStyle w:val="Header"/>
      <w:rPr>
        <w:rtl/>
        <w:lang w:bidi="ar-SY"/>
      </w:rPr>
    </w:pPr>
    <w:r w:rsidRPr="00F7736A">
      <w:rPr>
        <w:noProof/>
      </w:rPr>
      <mc:AlternateContent>
        <mc:Choice Requires="wps">
          <w:drawing>
            <wp:anchor distT="0" distB="0" distL="114300" distR="114300" simplePos="0" relativeHeight="251659776" behindDoc="0" locked="0" layoutInCell="1" allowOverlap="1" wp14:anchorId="4BB3D0FA" wp14:editId="2121C614">
              <wp:simplePos x="0" y="0"/>
              <wp:positionH relativeFrom="column">
                <wp:posOffset>293370</wp:posOffset>
              </wp:positionH>
              <wp:positionV relativeFrom="paragraph">
                <wp:posOffset>87630</wp:posOffset>
              </wp:positionV>
              <wp:extent cx="823595" cy="523875"/>
              <wp:effectExtent l="0" t="0" r="0" b="0"/>
              <wp:wrapTight wrapText="bothSides">
                <wp:wrapPolygon edited="0">
                  <wp:start x="1499" y="0"/>
                  <wp:lineTo x="1499" y="20422"/>
                  <wp:lineTo x="19985" y="20422"/>
                  <wp:lineTo x="19985" y="0"/>
                  <wp:lineTo x="1499"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523875"/>
                      </a:xfrm>
                      <a:prstGeom prst="rect">
                        <a:avLst/>
                      </a:prstGeom>
                      <a:noFill/>
                      <a:ln w="9525">
                        <a:noFill/>
                        <a:miter lim="800000"/>
                        <a:headEnd/>
                        <a:tailEnd/>
                      </a:ln>
                    </wps:spPr>
                    <wps:txbx>
                      <w:txbxContent>
                        <w:p w14:paraId="330F0652" w14:textId="77777777" w:rsidR="00110B4B" w:rsidRPr="00A2409F" w:rsidRDefault="00110B4B" w:rsidP="00471DC6">
                          <w:pPr>
                            <w:pStyle w:val="ListParagraph"/>
                            <w:spacing w:after="0"/>
                            <w:ind w:left="0"/>
                            <w:jc w:val="center"/>
                            <w:rPr>
                              <w:rFonts w:ascii="Hacen Tunisia Lt" w:hAnsi="Hacen Tunisia Lt" w:cs="Hacen Tunisia Lt"/>
                              <w:color w:val="231F20"/>
                              <w:sz w:val="28"/>
                              <w:szCs w:val="28"/>
                              <w:lang w:bidi="ar-S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3D0FA" id="_x0000_s1059" type="#_x0000_t202" style="position:absolute;margin-left:23.1pt;margin-top:6.9pt;width:64.85pt;height:41.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" filled="f" stroked="f">
              <v:textbox>
                <w:txbxContent>
                  <w:p w14:paraId="330F0652" w14:textId="77777777" w:rsidR="00110B4B" w:rsidRPr="00A2409F" w:rsidRDefault="00110B4B" w:rsidP="00471DC6">
                    <w:pPr>
                      <w:pStyle w:val="ListParagraph"/>
                      <w:spacing w:after="0"/>
                      <w:ind w:left="0"/>
                      <w:jc w:val="center"/>
                      <w:rPr>
                        <w:rFonts w:ascii="Hacen Tunisia Lt" w:hAnsi="Hacen Tunisia Lt" w:cs="Hacen Tunisia Lt"/>
                        <w:color w:val="231F20"/>
                        <w:sz w:val="28"/>
                        <w:szCs w:val="28"/>
                        <w:lang w:bidi="ar-SY"/>
                      </w:rPr>
                    </w:pPr>
                  </w:p>
                </w:txbxContent>
              </v:textbox>
              <w10:wrap type="tight"/>
            </v:shape>
          </w:pict>
        </mc:Fallback>
      </mc:AlternateContent>
    </w:r>
  </w:p>
  <w:p w14:paraId="4CAF0A95" w14:textId="6FD54401" w:rsidR="00110B4B" w:rsidRDefault="00110B4B" w:rsidP="00471DC6">
    <w:pPr>
      <w:pStyle w:val="Header"/>
      <w:rPr>
        <w:rtl/>
        <w:lang w:bidi="ar-SY"/>
      </w:rPr>
    </w:pPr>
  </w:p>
  <w:p w14:paraId="7235CCAB" w14:textId="459E8600" w:rsidR="00110B4B" w:rsidRDefault="00403F9F" w:rsidP="00471DC6">
    <w:pPr>
      <w:pStyle w:val="Header"/>
      <w:rPr>
        <w:rtl/>
        <w:lang w:bidi="ar-SY"/>
      </w:rPr>
    </w:pPr>
    <w:r w:rsidRPr="00F7736A">
      <w:rPr>
        <w:noProof/>
      </w:rPr>
      <mc:AlternateContent>
        <mc:Choice Requires="wps">
          <w:drawing>
            <wp:anchor distT="0" distB="0" distL="114300" distR="114300" simplePos="0" relativeHeight="251747328" behindDoc="0" locked="0" layoutInCell="1" allowOverlap="1" wp14:anchorId="41925F96" wp14:editId="6638A498">
              <wp:simplePos x="0" y="0"/>
              <wp:positionH relativeFrom="column">
                <wp:posOffset>2659831</wp:posOffset>
              </wp:positionH>
              <wp:positionV relativeFrom="paragraph">
                <wp:posOffset>100437</wp:posOffset>
              </wp:positionV>
              <wp:extent cx="2522220" cy="365760"/>
              <wp:effectExtent l="0" t="0" r="0" b="0"/>
              <wp:wrapTight wrapText="bothSides">
                <wp:wrapPolygon edited="0">
                  <wp:start x="489" y="0"/>
                  <wp:lineTo x="489" y="20250"/>
                  <wp:lineTo x="21045" y="20250"/>
                  <wp:lineTo x="21045" y="0"/>
                  <wp:lineTo x="489"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365760"/>
                      </a:xfrm>
                      <a:prstGeom prst="rect">
                        <a:avLst/>
                      </a:prstGeom>
                      <a:noFill/>
                      <a:ln w="9525">
                        <a:noFill/>
                        <a:miter lim="800000"/>
                        <a:headEnd/>
                        <a:tailEnd/>
                      </a:ln>
                    </wps:spPr>
                    <wps:txbx>
                      <w:txbxContent>
                        <w:p w14:paraId="279EC3FA" w14:textId="7C32B2F3" w:rsidR="007F5D85" w:rsidRPr="000006E5" w:rsidRDefault="007F5D85" w:rsidP="007F5D85">
                          <w:pPr>
                            <w:rPr>
                              <w:rFonts w:ascii="Cocon modified" w:hAnsi="Cocon modified" w:cs="Cocon modified"/>
                              <w:color w:val="323737" w:themeColor="background2" w:themeShade="40"/>
                              <w:sz w:val="32"/>
                              <w:szCs w:val="32"/>
                              <w:rtl/>
                              <w:lang w:bidi="ar-SY"/>
                            </w:rPr>
                          </w:pPr>
                          <w:r w:rsidRPr="000006E5">
                            <w:rPr>
                              <w:rFonts w:ascii="Cocon modified" w:hAnsi="Cocon modified" w:cs="Cocon modified"/>
                              <w:noProof/>
                              <w:color w:val="323737" w:themeColor="background2" w:themeShade="40"/>
                              <w:sz w:val="32"/>
                              <w:szCs w:val="32"/>
                              <w:rtl/>
                              <w:lang w:bidi="ar-SY"/>
                            </w:rPr>
                            <w:t xml:space="preserve">د. </w:t>
                          </w:r>
                          <w:r w:rsidR="00B93EE8">
                            <w:rPr>
                              <w:rFonts w:ascii="Cocon modified" w:hAnsi="Cocon modified" w:cs="Cocon modified" w:hint="cs"/>
                              <w:noProof/>
                              <w:color w:val="323737" w:themeColor="background2" w:themeShade="40"/>
                              <w:sz w:val="32"/>
                              <w:szCs w:val="32"/>
                              <w:rtl/>
                              <w:lang w:bidi="ar-SY"/>
                            </w:rPr>
                            <w:t xml:space="preserve">سعيد أبو طراب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25F96" id="_x0000_s1060" type="#_x0000_t202" style="position:absolute;margin-left:209.45pt;margin-top:7.9pt;width:198.6pt;height:28.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" filled="f" stroked="f">
              <v:textbox>
                <w:txbxContent>
                  <w:p w14:paraId="279EC3FA" w14:textId="7C32B2F3" w:rsidR="007F5D85" w:rsidRPr="000006E5" w:rsidRDefault="007F5D85" w:rsidP="007F5D85">
                    <w:pPr>
                      <w:rPr>
                        <w:rFonts w:ascii="Cocon modified" w:hAnsi="Cocon modified" w:cs="Cocon modified"/>
                        <w:color w:val="323737" w:themeColor="background2" w:themeShade="40"/>
                        <w:sz w:val="32"/>
                        <w:szCs w:val="32"/>
                        <w:rtl/>
                        <w:lang w:bidi="ar-SY"/>
                      </w:rPr>
                    </w:pPr>
                    <w:r w:rsidRPr="000006E5">
                      <w:rPr>
                        <w:rFonts w:ascii="Cocon modified" w:hAnsi="Cocon modified" w:cs="Cocon modified"/>
                        <w:noProof/>
                        <w:color w:val="323737" w:themeColor="background2" w:themeShade="40"/>
                        <w:sz w:val="32"/>
                        <w:szCs w:val="32"/>
                        <w:rtl/>
                        <w:lang w:bidi="ar-SY"/>
                      </w:rPr>
                      <w:t xml:space="preserve">د. </w:t>
                    </w:r>
                    <w:r w:rsidR="00B93EE8">
                      <w:rPr>
                        <w:rFonts w:ascii="Cocon modified" w:hAnsi="Cocon modified" w:cs="Cocon modified" w:hint="cs"/>
                        <w:noProof/>
                        <w:color w:val="323737" w:themeColor="background2" w:themeShade="40"/>
                        <w:sz w:val="32"/>
                        <w:szCs w:val="32"/>
                        <w:rtl/>
                        <w:lang w:bidi="ar-SY"/>
                      </w:rPr>
                      <w:t xml:space="preserve">سعيد أبو طراب </w:t>
                    </w:r>
                  </w:p>
                </w:txbxContent>
              </v:textbox>
              <w10:wrap type="tight"/>
            </v:shape>
          </w:pict>
        </mc:Fallback>
      </mc:AlternateContent>
    </w:r>
    <w:r w:rsidR="007B2721" w:rsidRPr="000A4481">
      <w:rPr>
        <w:noProof/>
      </w:rPr>
      <mc:AlternateContent>
        <mc:Choice Requires="wps">
          <w:drawing>
            <wp:anchor distT="0" distB="0" distL="114300" distR="114300" simplePos="0" relativeHeight="251753472" behindDoc="0" locked="0" layoutInCell="1" allowOverlap="1" wp14:anchorId="4A54B38F" wp14:editId="36CD5C83">
              <wp:simplePos x="0" y="0"/>
              <wp:positionH relativeFrom="column">
                <wp:posOffset>1689492</wp:posOffset>
              </wp:positionH>
              <wp:positionV relativeFrom="paragraph">
                <wp:posOffset>142875</wp:posOffset>
              </wp:positionV>
              <wp:extent cx="714375" cy="4953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95300"/>
                      </a:xfrm>
                      <a:prstGeom prst="rect">
                        <a:avLst/>
                      </a:prstGeom>
                      <a:noFill/>
                      <a:ln w="9525">
                        <a:noFill/>
                        <a:miter lim="800000"/>
                        <a:headEnd/>
                        <a:tailEnd/>
                      </a:ln>
                    </wps:spPr>
                    <wps:txbx>
                      <w:txbxContent>
                        <w:p w14:paraId="688F9BD0" w14:textId="16699E58" w:rsidR="007F5D85" w:rsidRPr="007F5D85" w:rsidRDefault="00EF63D6" w:rsidP="007F5D85">
                          <w:pPr>
                            <w:pStyle w:val="0Main"/>
                            <w:jc w:val="left"/>
                            <w:rPr>
                              <w:rFonts w:ascii="Hacen Extender X4 Super Fit" w:hAnsi="Hacen Extender X4 Super Fit" w:cs="Hacen Extender X4 Super Fit"/>
                              <w:color w:val="F8F8F8"/>
                              <w:sz w:val="40"/>
                              <w:szCs w:val="40"/>
                              <w:rtl/>
                              <w:lang w:bidi="ar-SY"/>
                            </w:rPr>
                          </w:pPr>
                          <w:r>
                            <w:rPr>
                              <w:rFonts w:ascii="Hacen Extender X4 Super Fit" w:hAnsi="Hacen Extender X4 Super Fit" w:cs="Hacen Extender X4 Super Fit" w:hint="cs"/>
                              <w:b/>
                              <w:bCs/>
                              <w:color w:val="FFFFFF" w:themeColor="background1"/>
                              <w:sz w:val="36"/>
                              <w:szCs w:val="36"/>
                              <w:rtl/>
                              <w:lang w:bidi="ar-SY"/>
                            </w:rPr>
                            <w:t>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54B38F" id="_x0000_s1060" type="#_x0000_t202" style="position:absolute;margin-left:133.05pt;margin-top:11.25pt;width:56.25pt;height:3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" filled="f" stroked="f">
              <v:textbox>
                <w:txbxContent>
                  <w:p w14:paraId="688F9BD0" w14:textId="16699E58" w:rsidR="007F5D85" w:rsidRPr="007F5D85" w:rsidRDefault="00EF63D6" w:rsidP="007F5D85">
                    <w:pPr>
                      <w:pStyle w:val="0Main"/>
                      <w:jc w:val="left"/>
                      <w:rPr>
                        <w:rFonts w:ascii="Hacen Extender X4 Super Fit" w:hAnsi="Hacen Extender X4 Super Fit" w:cs="Hacen Extender X4 Super Fit"/>
                        <w:color w:val="F8F8F8"/>
                        <w:sz w:val="40"/>
                        <w:szCs w:val="40"/>
                        <w:rtl/>
                        <w:lang w:bidi="ar-SY"/>
                      </w:rPr>
                    </w:pPr>
                    <w:r>
                      <w:rPr>
                        <w:rFonts w:ascii="Hacen Extender X4 Super Fit" w:hAnsi="Hacen Extender X4 Super Fit" w:cs="Hacen Extender X4 Super Fit" w:hint="cs"/>
                        <w:b/>
                        <w:bCs/>
                        <w:color w:val="FFFFFF" w:themeColor="background1"/>
                        <w:sz w:val="36"/>
                        <w:szCs w:val="36"/>
                        <w:rtl/>
                        <w:lang w:bidi="ar-SY"/>
                      </w:rPr>
                      <w:t>8</w:t>
                    </w:r>
                  </w:p>
                </w:txbxContent>
              </v:textbox>
            </v:shape>
          </w:pict>
        </mc:Fallback>
      </mc:AlternateContent>
    </w:r>
  </w:p>
  <w:p w14:paraId="14F9B475" w14:textId="426BEC7F" w:rsidR="00110B4B" w:rsidRDefault="00110B4B" w:rsidP="00471DC6">
    <w:pPr>
      <w:pStyle w:val="Header"/>
      <w:rPr>
        <w:rtl/>
        <w:lang w:bidi="ar-SY"/>
      </w:rPr>
    </w:pPr>
  </w:p>
  <w:p w14:paraId="4A8CBB8E" w14:textId="6BF9F5B0" w:rsidR="00110B4B" w:rsidRDefault="00110B4B" w:rsidP="00471DC6">
    <w:pPr>
      <w:pStyle w:val="Header"/>
      <w:rPr>
        <w:rtl/>
        <w:lang w:bidi="ar-SY"/>
      </w:rPr>
    </w:pPr>
  </w:p>
  <w:p w14:paraId="14040244" w14:textId="668A0CF9" w:rsidR="00110B4B" w:rsidRDefault="00403F9F" w:rsidP="00471DC6">
    <w:pPr>
      <w:pStyle w:val="Header"/>
      <w:rPr>
        <w:rtl/>
        <w:lang w:bidi="ar-SY"/>
      </w:rPr>
    </w:pPr>
    <w:r w:rsidRPr="004A0A56">
      <w:rPr>
        <w:noProof/>
      </w:rPr>
      <mc:AlternateContent>
        <mc:Choice Requires="wpg">
          <w:drawing>
            <wp:anchor distT="0" distB="0" distL="114300" distR="114300" simplePos="0" relativeHeight="251783168" behindDoc="0" locked="0" layoutInCell="1" allowOverlap="1" wp14:anchorId="650BB712" wp14:editId="1424DA3B">
              <wp:simplePos x="0" y="0"/>
              <wp:positionH relativeFrom="column">
                <wp:posOffset>2522772</wp:posOffset>
              </wp:positionH>
              <wp:positionV relativeFrom="paragraph">
                <wp:posOffset>19180</wp:posOffset>
              </wp:positionV>
              <wp:extent cx="2743200" cy="200660"/>
              <wp:effectExtent l="0" t="0" r="0" b="8890"/>
              <wp:wrapNone/>
              <wp:docPr id="256" name="Group 36"/>
              <wp:cNvGraphicFramePr/>
              <a:graphic xmlns:a="http://schemas.openxmlformats.org/drawingml/2006/main">
                <a:graphicData uri="http://schemas.microsoft.com/office/word/2010/wordprocessingGroup">
                  <wpg:wgp>
                    <wpg:cNvGrpSpPr/>
                    <wpg:grpSpPr>
                      <a:xfrm>
                        <a:off x="0" y="0"/>
                        <a:ext cx="2743200" cy="200660"/>
                        <a:chOff x="0" y="0"/>
                        <a:chExt cx="3435586" cy="254161"/>
                      </a:xfrm>
                    </wpg:grpSpPr>
                    <wps:wsp>
                      <wps:cNvPr id="257" name="TextBox 63"/>
                      <wps:cNvSpPr txBox="1"/>
                      <wps:spPr>
                        <a:xfrm>
                          <a:off x="1638709" y="0"/>
                          <a:ext cx="38510" cy="38956"/>
                        </a:xfrm>
                        <a:custGeom>
                          <a:avLst/>
                          <a:gdLst/>
                          <a:ahLst/>
                          <a:cxnLst/>
                          <a:rect l="l" t="t" r="r" b="b"/>
                          <a:pathLst>
                            <a:path w="38510" h="38956">
                              <a:moveTo>
                                <a:pt x="19422" y="0"/>
                              </a:moveTo>
                              <a:lnTo>
                                <a:pt x="38510" y="19310"/>
                              </a:lnTo>
                              <a:cubicBezTo>
                                <a:pt x="36649" y="21171"/>
                                <a:pt x="34938" y="22901"/>
                                <a:pt x="33375" y="24501"/>
                              </a:cubicBezTo>
                              <a:cubicBezTo>
                                <a:pt x="31812" y="26101"/>
                                <a:pt x="30287" y="27682"/>
                                <a:pt x="28799"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2"/>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58" name="TextBox 62"/>
                      <wps:cNvSpPr txBox="1"/>
                      <wps:spPr>
                        <a:xfrm>
                          <a:off x="2108076" y="446"/>
                          <a:ext cx="38509" cy="38956"/>
                        </a:xfrm>
                        <a:custGeom>
                          <a:avLst/>
                          <a:gdLst/>
                          <a:ahLst/>
                          <a:cxnLst/>
                          <a:rect l="l" t="t" r="r" b="b"/>
                          <a:pathLst>
                            <a:path w="38509" h="38956">
                              <a:moveTo>
                                <a:pt x="19422" y="0"/>
                              </a:moveTo>
                              <a:lnTo>
                                <a:pt x="38509" y="19311"/>
                              </a:lnTo>
                              <a:cubicBezTo>
                                <a:pt x="36649" y="21171"/>
                                <a:pt x="34937" y="22901"/>
                                <a:pt x="33375" y="24501"/>
                              </a:cubicBezTo>
                              <a:cubicBezTo>
                                <a:pt x="31812" y="26101"/>
                                <a:pt x="30287" y="27683"/>
                                <a:pt x="28798" y="29245"/>
                              </a:cubicBezTo>
                              <a:cubicBezTo>
                                <a:pt x="27310" y="30808"/>
                                <a:pt x="25803" y="32371"/>
                                <a:pt x="24278" y="33933"/>
                              </a:cubicBezTo>
                              <a:cubicBezTo>
                                <a:pt x="22752" y="35496"/>
                                <a:pt x="21134" y="37170"/>
                                <a:pt x="19422" y="38956"/>
                              </a:cubicBezTo>
                              <a:cubicBezTo>
                                <a:pt x="17562" y="37096"/>
                                <a:pt x="15832" y="35347"/>
                                <a:pt x="14232" y="33710"/>
                              </a:cubicBezTo>
                              <a:cubicBezTo>
                                <a:pt x="12632" y="32073"/>
                                <a:pt x="11069" y="30492"/>
                                <a:pt x="9544" y="28966"/>
                              </a:cubicBezTo>
                              <a:cubicBezTo>
                                <a:pt x="8018" y="27441"/>
                                <a:pt x="6493" y="25897"/>
                                <a:pt x="4967" y="24334"/>
                              </a:cubicBezTo>
                              <a:cubicBezTo>
                                <a:pt x="3442"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59" name="TextBox 61"/>
                      <wps:cNvSpPr txBox="1"/>
                      <wps:spPr>
                        <a:xfrm>
                          <a:off x="2445097" y="5469"/>
                          <a:ext cx="38510" cy="38956"/>
                        </a:xfrm>
                        <a:custGeom>
                          <a:avLst/>
                          <a:gdLst/>
                          <a:ahLst/>
                          <a:cxnLst/>
                          <a:rect l="l" t="t" r="r" b="b"/>
                          <a:pathLst>
                            <a:path w="38510" h="38956">
                              <a:moveTo>
                                <a:pt x="19422" y="0"/>
                              </a:moveTo>
                              <a:lnTo>
                                <a:pt x="38510" y="19311"/>
                              </a:lnTo>
                              <a:cubicBezTo>
                                <a:pt x="36649" y="21171"/>
                                <a:pt x="34938" y="22901"/>
                                <a:pt x="33375" y="24501"/>
                              </a:cubicBezTo>
                              <a:cubicBezTo>
                                <a:pt x="31812" y="26101"/>
                                <a:pt x="30287" y="27682"/>
                                <a:pt x="28799" y="29245"/>
                              </a:cubicBezTo>
                              <a:cubicBezTo>
                                <a:pt x="27310" y="30808"/>
                                <a:pt x="25803" y="32371"/>
                                <a:pt x="24278" y="33933"/>
                              </a:cubicBezTo>
                              <a:cubicBezTo>
                                <a:pt x="22752" y="35496"/>
                                <a:pt x="21134" y="37170"/>
                                <a:pt x="19422" y="38956"/>
                              </a:cubicBezTo>
                              <a:cubicBezTo>
                                <a:pt x="17562" y="37096"/>
                                <a:pt x="15832" y="35347"/>
                                <a:pt x="14232" y="33710"/>
                              </a:cubicBezTo>
                              <a:cubicBezTo>
                                <a:pt x="12632" y="32073"/>
                                <a:pt x="11069" y="30492"/>
                                <a:pt x="9544" y="28966"/>
                              </a:cubicBezTo>
                              <a:cubicBezTo>
                                <a:pt x="8018" y="27441"/>
                                <a:pt x="6493" y="25897"/>
                                <a:pt x="4967" y="24334"/>
                              </a:cubicBezTo>
                              <a:cubicBezTo>
                                <a:pt x="3442"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0" name="TextBox 60"/>
                      <wps:cNvSpPr txBox="1"/>
                      <wps:spPr>
                        <a:xfrm>
                          <a:off x="243706" y="7032"/>
                          <a:ext cx="292447" cy="133722"/>
                        </a:xfrm>
                        <a:custGeom>
                          <a:avLst/>
                          <a:gdLst/>
                          <a:ahLst/>
                          <a:cxnLst/>
                          <a:rect l="l" t="t" r="r" b="b"/>
                          <a:pathLst>
                            <a:path w="292447" h="133722">
                              <a:moveTo>
                                <a:pt x="21878" y="0"/>
                              </a:moveTo>
                              <a:lnTo>
                                <a:pt x="21878" y="109724"/>
                              </a:lnTo>
                              <a:lnTo>
                                <a:pt x="36947" y="109724"/>
                              </a:lnTo>
                              <a:lnTo>
                                <a:pt x="46323" y="109724"/>
                              </a:lnTo>
                              <a:lnTo>
                                <a:pt x="123118" y="109724"/>
                              </a:lnTo>
                              <a:cubicBezTo>
                                <a:pt x="112402" y="96552"/>
                                <a:pt x="104087" y="87437"/>
                                <a:pt x="98171" y="82377"/>
                              </a:cubicBezTo>
                              <a:cubicBezTo>
                                <a:pt x="92255" y="77316"/>
                                <a:pt x="85948" y="73596"/>
                                <a:pt x="79251" y="71214"/>
                              </a:cubicBezTo>
                              <a:cubicBezTo>
                                <a:pt x="77911" y="70768"/>
                                <a:pt x="76572" y="70545"/>
                                <a:pt x="75233" y="70545"/>
                              </a:cubicBezTo>
                              <a:cubicBezTo>
                                <a:pt x="69354" y="70545"/>
                                <a:pt x="62545" y="74712"/>
                                <a:pt x="54806" y="83046"/>
                              </a:cubicBezTo>
                              <a:lnTo>
                                <a:pt x="52462" y="79363"/>
                              </a:lnTo>
                              <a:cubicBezTo>
                                <a:pt x="55290" y="68126"/>
                                <a:pt x="61652" y="59271"/>
                                <a:pt x="71549" y="52797"/>
                              </a:cubicBezTo>
                              <a:cubicBezTo>
                                <a:pt x="76163" y="49820"/>
                                <a:pt x="80814" y="48332"/>
                                <a:pt x="85502" y="48332"/>
                              </a:cubicBezTo>
                              <a:cubicBezTo>
                                <a:pt x="90711" y="48332"/>
                                <a:pt x="95957" y="50192"/>
                                <a:pt x="101240" y="53913"/>
                              </a:cubicBezTo>
                              <a:cubicBezTo>
                                <a:pt x="111137" y="61131"/>
                                <a:pt x="128513" y="79735"/>
                                <a:pt x="153367" y="109724"/>
                              </a:cubicBezTo>
                              <a:lnTo>
                                <a:pt x="160772" y="109724"/>
                              </a:lnTo>
                              <a:lnTo>
                                <a:pt x="169106" y="109724"/>
                              </a:lnTo>
                              <a:lnTo>
                                <a:pt x="191244" y="109724"/>
                              </a:lnTo>
                              <a:lnTo>
                                <a:pt x="191244" y="60834"/>
                              </a:lnTo>
                              <a:lnTo>
                                <a:pt x="213457" y="60834"/>
                              </a:lnTo>
                              <a:lnTo>
                                <a:pt x="213457" y="109724"/>
                              </a:lnTo>
                              <a:lnTo>
                                <a:pt x="236972" y="109724"/>
                              </a:lnTo>
                              <a:lnTo>
                                <a:pt x="242925" y="109724"/>
                              </a:lnTo>
                              <a:lnTo>
                                <a:pt x="270570" y="109724"/>
                              </a:lnTo>
                              <a:lnTo>
                                <a:pt x="270570" y="12278"/>
                              </a:lnTo>
                              <a:lnTo>
                                <a:pt x="292447" y="0"/>
                              </a:lnTo>
                              <a:lnTo>
                                <a:pt x="292447" y="133722"/>
                              </a:lnTo>
                              <a:lnTo>
                                <a:pt x="242925" y="133722"/>
                              </a:lnTo>
                              <a:lnTo>
                                <a:pt x="236972" y="133722"/>
                              </a:lnTo>
                              <a:lnTo>
                                <a:pt x="169106" y="133722"/>
                              </a:lnTo>
                              <a:lnTo>
                                <a:pt x="160772" y="133722"/>
                              </a:lnTo>
                              <a:lnTo>
                                <a:pt x="46323" y="133722"/>
                              </a:lnTo>
                              <a:lnTo>
                                <a:pt x="36947" y="133722"/>
                              </a:lnTo>
                              <a:lnTo>
                                <a:pt x="0" y="133722"/>
                              </a:lnTo>
                              <a:lnTo>
                                <a:pt x="0" y="12278"/>
                              </a:lnTo>
                              <a:lnTo>
                                <a:pt x="2187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1" name="TextBox 59"/>
                      <wps:cNvSpPr txBox="1"/>
                      <wps:spPr>
                        <a:xfrm>
                          <a:off x="566440" y="7032"/>
                          <a:ext cx="21878" cy="133722"/>
                        </a:xfrm>
                        <a:custGeom>
                          <a:avLst/>
                          <a:gdLst/>
                          <a:ahLst/>
                          <a:cxnLst/>
                          <a:rect l="l" t="t" r="r" b="b"/>
                          <a:pathLst>
                            <a:path w="21878" h="133722">
                              <a:moveTo>
                                <a:pt x="21878" y="0"/>
                              </a:moveTo>
                              <a:lnTo>
                                <a:pt x="21878" y="133722"/>
                              </a:lnTo>
                              <a:lnTo>
                                <a:pt x="0" y="133722"/>
                              </a:lnTo>
                              <a:lnTo>
                                <a:pt x="0" y="12278"/>
                              </a:lnTo>
                              <a:lnTo>
                                <a:pt x="2187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2" name="TextBox 58"/>
                      <wps:cNvSpPr txBox="1"/>
                      <wps:spPr>
                        <a:xfrm>
                          <a:off x="666303" y="7032"/>
                          <a:ext cx="374675" cy="207950"/>
                        </a:xfrm>
                        <a:custGeom>
                          <a:avLst/>
                          <a:gdLst/>
                          <a:ahLst/>
                          <a:cxnLst/>
                          <a:rect l="l" t="t" r="r" b="b"/>
                          <a:pathLst>
                            <a:path w="374675" h="207950">
                              <a:moveTo>
                                <a:pt x="301303" y="0"/>
                              </a:moveTo>
                              <a:lnTo>
                                <a:pt x="301303" y="109724"/>
                              </a:lnTo>
                              <a:lnTo>
                                <a:pt x="319200" y="109724"/>
                              </a:lnTo>
                              <a:lnTo>
                                <a:pt x="326976" y="109724"/>
                              </a:lnTo>
                              <a:lnTo>
                                <a:pt x="352798" y="109724"/>
                              </a:lnTo>
                              <a:lnTo>
                                <a:pt x="352798" y="12278"/>
                              </a:lnTo>
                              <a:lnTo>
                                <a:pt x="374675" y="0"/>
                              </a:lnTo>
                              <a:lnTo>
                                <a:pt x="374675" y="133722"/>
                              </a:lnTo>
                              <a:lnTo>
                                <a:pt x="326976" y="133722"/>
                              </a:lnTo>
                              <a:lnTo>
                                <a:pt x="319200" y="133722"/>
                              </a:lnTo>
                              <a:lnTo>
                                <a:pt x="258478" y="133722"/>
                              </a:lnTo>
                              <a:lnTo>
                                <a:pt x="252525" y="133722"/>
                              </a:lnTo>
                              <a:lnTo>
                                <a:pt x="182278" y="133722"/>
                              </a:lnTo>
                              <a:lnTo>
                                <a:pt x="176325" y="133722"/>
                              </a:lnTo>
                              <a:lnTo>
                                <a:pt x="105259" y="133722"/>
                              </a:lnTo>
                              <a:lnTo>
                                <a:pt x="100125" y="133722"/>
                              </a:lnTo>
                              <a:lnTo>
                                <a:pt x="63736" y="133722"/>
                              </a:lnTo>
                              <a:cubicBezTo>
                                <a:pt x="61504" y="132755"/>
                                <a:pt x="59681" y="131471"/>
                                <a:pt x="58267" y="129871"/>
                              </a:cubicBezTo>
                              <a:cubicBezTo>
                                <a:pt x="56853" y="128271"/>
                                <a:pt x="55513" y="126485"/>
                                <a:pt x="54248" y="124513"/>
                              </a:cubicBezTo>
                              <a:cubicBezTo>
                                <a:pt x="52983" y="122541"/>
                                <a:pt x="51681" y="120514"/>
                                <a:pt x="50342" y="118430"/>
                              </a:cubicBezTo>
                              <a:cubicBezTo>
                                <a:pt x="49002" y="116347"/>
                                <a:pt x="47439" y="114375"/>
                                <a:pt x="45654" y="112514"/>
                              </a:cubicBezTo>
                              <a:cubicBezTo>
                                <a:pt x="41635" y="114598"/>
                                <a:pt x="38193" y="116905"/>
                                <a:pt x="35329" y="119435"/>
                              </a:cubicBezTo>
                              <a:cubicBezTo>
                                <a:pt x="32464" y="121965"/>
                                <a:pt x="30138" y="124625"/>
                                <a:pt x="28352" y="127416"/>
                              </a:cubicBezTo>
                              <a:cubicBezTo>
                                <a:pt x="26566" y="130206"/>
                                <a:pt x="25245" y="133090"/>
                                <a:pt x="24390" y="136066"/>
                              </a:cubicBezTo>
                              <a:cubicBezTo>
                                <a:pt x="23534" y="139043"/>
                                <a:pt x="23106" y="142019"/>
                                <a:pt x="23106" y="144996"/>
                              </a:cubicBezTo>
                              <a:cubicBezTo>
                                <a:pt x="23106" y="152065"/>
                                <a:pt x="24408" y="158000"/>
                                <a:pt x="27013" y="162799"/>
                              </a:cubicBezTo>
                              <a:cubicBezTo>
                                <a:pt x="29617" y="167599"/>
                                <a:pt x="33096" y="171562"/>
                                <a:pt x="37449" y="174687"/>
                              </a:cubicBezTo>
                              <a:cubicBezTo>
                                <a:pt x="41803" y="177813"/>
                                <a:pt x="46844" y="180175"/>
                                <a:pt x="52574" y="181775"/>
                              </a:cubicBezTo>
                              <a:cubicBezTo>
                                <a:pt x="58304" y="183375"/>
                                <a:pt x="64257" y="184547"/>
                                <a:pt x="70433" y="185291"/>
                              </a:cubicBezTo>
                              <a:cubicBezTo>
                                <a:pt x="76610" y="186035"/>
                                <a:pt x="82861" y="186407"/>
                                <a:pt x="89186" y="186407"/>
                              </a:cubicBezTo>
                              <a:cubicBezTo>
                                <a:pt x="91269" y="186482"/>
                                <a:pt x="93316" y="186519"/>
                                <a:pt x="95325" y="186519"/>
                              </a:cubicBezTo>
                              <a:cubicBezTo>
                                <a:pt x="99418" y="186519"/>
                                <a:pt x="103287" y="186482"/>
                                <a:pt x="106933" y="186407"/>
                              </a:cubicBezTo>
                              <a:cubicBezTo>
                                <a:pt x="107901" y="187970"/>
                                <a:pt x="108719" y="189198"/>
                                <a:pt x="109389" y="190091"/>
                              </a:cubicBezTo>
                              <a:cubicBezTo>
                                <a:pt x="101948" y="196342"/>
                                <a:pt x="94097" y="200881"/>
                                <a:pt x="85837" y="203709"/>
                              </a:cubicBezTo>
                              <a:cubicBezTo>
                                <a:pt x="77577" y="206536"/>
                                <a:pt x="69354" y="207950"/>
                                <a:pt x="61169" y="207950"/>
                              </a:cubicBezTo>
                              <a:cubicBezTo>
                                <a:pt x="53132" y="207950"/>
                                <a:pt x="45449" y="206629"/>
                                <a:pt x="38119" y="203988"/>
                              </a:cubicBezTo>
                              <a:cubicBezTo>
                                <a:pt x="30789" y="201346"/>
                                <a:pt x="24315" y="197569"/>
                                <a:pt x="18697" y="192658"/>
                              </a:cubicBezTo>
                              <a:cubicBezTo>
                                <a:pt x="13079" y="187747"/>
                                <a:pt x="8577" y="181775"/>
                                <a:pt x="5191" y="174743"/>
                              </a:cubicBezTo>
                              <a:cubicBezTo>
                                <a:pt x="1805" y="167711"/>
                                <a:pt x="75" y="159804"/>
                                <a:pt x="0" y="151023"/>
                              </a:cubicBezTo>
                              <a:lnTo>
                                <a:pt x="0" y="149572"/>
                              </a:lnTo>
                              <a:cubicBezTo>
                                <a:pt x="0" y="145703"/>
                                <a:pt x="559" y="141647"/>
                                <a:pt x="1675" y="137406"/>
                              </a:cubicBezTo>
                              <a:cubicBezTo>
                                <a:pt x="2940" y="132718"/>
                                <a:pt x="4893" y="128104"/>
                                <a:pt x="7535" y="123565"/>
                              </a:cubicBezTo>
                              <a:cubicBezTo>
                                <a:pt x="10177" y="119025"/>
                                <a:pt x="13581" y="114728"/>
                                <a:pt x="17748" y="110672"/>
                              </a:cubicBezTo>
                              <a:cubicBezTo>
                                <a:pt x="21915" y="106617"/>
                                <a:pt x="26752" y="103101"/>
                                <a:pt x="32259" y="100124"/>
                              </a:cubicBezTo>
                              <a:cubicBezTo>
                                <a:pt x="29506" y="97297"/>
                                <a:pt x="27031" y="95008"/>
                                <a:pt x="24836" y="93260"/>
                              </a:cubicBezTo>
                              <a:cubicBezTo>
                                <a:pt x="22641" y="91511"/>
                                <a:pt x="20539" y="90097"/>
                                <a:pt x="18530" y="89018"/>
                              </a:cubicBezTo>
                              <a:cubicBezTo>
                                <a:pt x="16520" y="87939"/>
                                <a:pt x="14548" y="87083"/>
                                <a:pt x="12614" y="86451"/>
                              </a:cubicBezTo>
                              <a:cubicBezTo>
                                <a:pt x="10679" y="85818"/>
                                <a:pt x="8670" y="85204"/>
                                <a:pt x="6586" y="84609"/>
                              </a:cubicBezTo>
                              <a:cubicBezTo>
                                <a:pt x="6586" y="84460"/>
                                <a:pt x="6735" y="83865"/>
                                <a:pt x="7033" y="82823"/>
                              </a:cubicBezTo>
                              <a:cubicBezTo>
                                <a:pt x="7330" y="81632"/>
                                <a:pt x="7740" y="80051"/>
                                <a:pt x="8260" y="78079"/>
                              </a:cubicBezTo>
                              <a:cubicBezTo>
                                <a:pt x="8781" y="76107"/>
                                <a:pt x="9339" y="73968"/>
                                <a:pt x="9935" y="71661"/>
                              </a:cubicBezTo>
                              <a:cubicBezTo>
                                <a:pt x="10530" y="69354"/>
                                <a:pt x="11088" y="67140"/>
                                <a:pt x="11609" y="65019"/>
                              </a:cubicBezTo>
                              <a:cubicBezTo>
                                <a:pt x="12130" y="62899"/>
                                <a:pt x="12576" y="61020"/>
                                <a:pt x="12949" y="59383"/>
                              </a:cubicBezTo>
                              <a:cubicBezTo>
                                <a:pt x="13097" y="58192"/>
                                <a:pt x="13172" y="57299"/>
                                <a:pt x="13172" y="56704"/>
                              </a:cubicBezTo>
                              <a:lnTo>
                                <a:pt x="13172" y="56369"/>
                              </a:lnTo>
                              <a:cubicBezTo>
                                <a:pt x="16967" y="54583"/>
                                <a:pt x="21413" y="52853"/>
                                <a:pt x="26511" y="51178"/>
                              </a:cubicBezTo>
                              <a:cubicBezTo>
                                <a:pt x="31608" y="49504"/>
                                <a:pt x="36798" y="48183"/>
                                <a:pt x="42082" y="47216"/>
                              </a:cubicBezTo>
                              <a:cubicBezTo>
                                <a:pt x="47291" y="46248"/>
                                <a:pt x="52351" y="45765"/>
                                <a:pt x="57262" y="45765"/>
                              </a:cubicBezTo>
                              <a:lnTo>
                                <a:pt x="57820" y="45765"/>
                              </a:lnTo>
                              <a:cubicBezTo>
                                <a:pt x="62880" y="45839"/>
                                <a:pt x="67438" y="46676"/>
                                <a:pt x="71494" y="48276"/>
                              </a:cubicBezTo>
                              <a:cubicBezTo>
                                <a:pt x="75549" y="49876"/>
                                <a:pt x="78805" y="52425"/>
                                <a:pt x="81261" y="55922"/>
                              </a:cubicBezTo>
                              <a:cubicBezTo>
                                <a:pt x="83716" y="59420"/>
                                <a:pt x="84944" y="64108"/>
                                <a:pt x="84944" y="69987"/>
                              </a:cubicBezTo>
                              <a:cubicBezTo>
                                <a:pt x="84944" y="73484"/>
                                <a:pt x="84442" y="76814"/>
                                <a:pt x="83437" y="79977"/>
                              </a:cubicBezTo>
                              <a:cubicBezTo>
                                <a:pt x="82433" y="83139"/>
                                <a:pt x="81037" y="86134"/>
                                <a:pt x="79251" y="88962"/>
                              </a:cubicBezTo>
                              <a:cubicBezTo>
                                <a:pt x="77466" y="91790"/>
                                <a:pt x="75345" y="94413"/>
                                <a:pt x="72889" y="96831"/>
                              </a:cubicBezTo>
                              <a:cubicBezTo>
                                <a:pt x="70433" y="99250"/>
                                <a:pt x="67755" y="101464"/>
                                <a:pt x="64852" y="103473"/>
                              </a:cubicBezTo>
                              <a:cubicBezTo>
                                <a:pt x="66341" y="105184"/>
                                <a:pt x="67959" y="106617"/>
                                <a:pt x="69708" y="107770"/>
                              </a:cubicBezTo>
                              <a:cubicBezTo>
                                <a:pt x="71456" y="108924"/>
                                <a:pt x="73149" y="109575"/>
                                <a:pt x="74787" y="109724"/>
                              </a:cubicBezTo>
                              <a:lnTo>
                                <a:pt x="100125" y="109724"/>
                              </a:lnTo>
                              <a:lnTo>
                                <a:pt x="105259" y="109724"/>
                              </a:lnTo>
                              <a:lnTo>
                                <a:pt x="130597" y="109724"/>
                              </a:lnTo>
                              <a:lnTo>
                                <a:pt x="130597" y="60834"/>
                              </a:lnTo>
                              <a:lnTo>
                                <a:pt x="152810" y="60834"/>
                              </a:lnTo>
                              <a:lnTo>
                                <a:pt x="152810" y="109724"/>
                              </a:lnTo>
                              <a:lnTo>
                                <a:pt x="176325" y="109724"/>
                              </a:lnTo>
                              <a:lnTo>
                                <a:pt x="182278" y="109724"/>
                              </a:lnTo>
                              <a:lnTo>
                                <a:pt x="206797" y="109724"/>
                              </a:lnTo>
                              <a:lnTo>
                                <a:pt x="206797" y="60834"/>
                              </a:lnTo>
                              <a:lnTo>
                                <a:pt x="229010" y="60834"/>
                              </a:lnTo>
                              <a:lnTo>
                                <a:pt x="229010" y="109724"/>
                              </a:lnTo>
                              <a:lnTo>
                                <a:pt x="252525" y="109724"/>
                              </a:lnTo>
                              <a:lnTo>
                                <a:pt x="258478" y="109724"/>
                              </a:lnTo>
                              <a:lnTo>
                                <a:pt x="279425" y="109724"/>
                              </a:lnTo>
                              <a:lnTo>
                                <a:pt x="279425" y="12278"/>
                              </a:lnTo>
                              <a:lnTo>
                                <a:pt x="301303" y="0"/>
                              </a:lnTo>
                              <a:close/>
                              <a:moveTo>
                                <a:pt x="49337" y="68201"/>
                              </a:moveTo>
                              <a:cubicBezTo>
                                <a:pt x="46807" y="68275"/>
                                <a:pt x="44463" y="68573"/>
                                <a:pt x="42305" y="69094"/>
                              </a:cubicBezTo>
                              <a:cubicBezTo>
                                <a:pt x="40147" y="69615"/>
                                <a:pt x="38324" y="70396"/>
                                <a:pt x="36835" y="71438"/>
                              </a:cubicBezTo>
                              <a:cubicBezTo>
                                <a:pt x="35347" y="72479"/>
                                <a:pt x="34566" y="73744"/>
                                <a:pt x="34491" y="75233"/>
                              </a:cubicBezTo>
                              <a:lnTo>
                                <a:pt x="48332" y="89632"/>
                              </a:lnTo>
                              <a:cubicBezTo>
                                <a:pt x="48258" y="89706"/>
                                <a:pt x="48221" y="89781"/>
                                <a:pt x="48221" y="89855"/>
                              </a:cubicBezTo>
                              <a:cubicBezTo>
                                <a:pt x="48295" y="89855"/>
                                <a:pt x="48556" y="89743"/>
                                <a:pt x="49002" y="89520"/>
                              </a:cubicBezTo>
                              <a:cubicBezTo>
                                <a:pt x="49597" y="89148"/>
                                <a:pt x="50435" y="88590"/>
                                <a:pt x="51514" y="87846"/>
                              </a:cubicBezTo>
                              <a:cubicBezTo>
                                <a:pt x="52593" y="87102"/>
                                <a:pt x="53839" y="86172"/>
                                <a:pt x="55253" y="85055"/>
                              </a:cubicBezTo>
                              <a:cubicBezTo>
                                <a:pt x="56667" y="83939"/>
                                <a:pt x="57988" y="82786"/>
                                <a:pt x="59215" y="81595"/>
                              </a:cubicBezTo>
                              <a:cubicBezTo>
                                <a:pt x="60443" y="80405"/>
                                <a:pt x="61485" y="79177"/>
                                <a:pt x="62341" y="77912"/>
                              </a:cubicBezTo>
                              <a:cubicBezTo>
                                <a:pt x="63197" y="76647"/>
                                <a:pt x="63662" y="75493"/>
                                <a:pt x="63736" y="74451"/>
                              </a:cubicBezTo>
                              <a:lnTo>
                                <a:pt x="63736" y="74228"/>
                              </a:lnTo>
                              <a:cubicBezTo>
                                <a:pt x="63736" y="72889"/>
                                <a:pt x="63066" y="71772"/>
                                <a:pt x="61727" y="70880"/>
                              </a:cubicBezTo>
                              <a:cubicBezTo>
                                <a:pt x="60313" y="69987"/>
                                <a:pt x="58527" y="69317"/>
                                <a:pt x="56369" y="68870"/>
                              </a:cubicBezTo>
                              <a:cubicBezTo>
                                <a:pt x="54434" y="68424"/>
                                <a:pt x="52314" y="68201"/>
                                <a:pt x="50007" y="68201"/>
                              </a:cubicBezTo>
                              <a:lnTo>
                                <a:pt x="49337" y="68201"/>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3" name="TextBox 57"/>
                      <wps:cNvSpPr txBox="1"/>
                      <wps:spPr>
                        <a:xfrm>
                          <a:off x="2529706" y="7033"/>
                          <a:ext cx="267705" cy="150577"/>
                        </a:xfrm>
                        <a:custGeom>
                          <a:avLst/>
                          <a:gdLst/>
                          <a:ahLst/>
                          <a:cxnLst/>
                          <a:rect l="l" t="t" r="r" b="b"/>
                          <a:pathLst>
                            <a:path w="267705" h="150577">
                              <a:moveTo>
                                <a:pt x="21878" y="0"/>
                              </a:moveTo>
                              <a:lnTo>
                                <a:pt x="21878" y="109724"/>
                              </a:lnTo>
                              <a:lnTo>
                                <a:pt x="36947" y="109724"/>
                              </a:lnTo>
                              <a:lnTo>
                                <a:pt x="46323" y="109724"/>
                              </a:lnTo>
                              <a:lnTo>
                                <a:pt x="123118" y="109724"/>
                              </a:lnTo>
                              <a:cubicBezTo>
                                <a:pt x="112403" y="96552"/>
                                <a:pt x="104087" y="87437"/>
                                <a:pt x="98171" y="82377"/>
                              </a:cubicBezTo>
                              <a:cubicBezTo>
                                <a:pt x="92255" y="77316"/>
                                <a:pt x="85948" y="73596"/>
                                <a:pt x="79251" y="71214"/>
                              </a:cubicBezTo>
                              <a:cubicBezTo>
                                <a:pt x="77912" y="70768"/>
                                <a:pt x="76572" y="70545"/>
                                <a:pt x="75233" y="70545"/>
                              </a:cubicBezTo>
                              <a:cubicBezTo>
                                <a:pt x="69354" y="70545"/>
                                <a:pt x="62545" y="74712"/>
                                <a:pt x="54806" y="83046"/>
                              </a:cubicBezTo>
                              <a:lnTo>
                                <a:pt x="52462" y="79363"/>
                              </a:lnTo>
                              <a:cubicBezTo>
                                <a:pt x="55290" y="68126"/>
                                <a:pt x="61652" y="59271"/>
                                <a:pt x="71549" y="52797"/>
                              </a:cubicBezTo>
                              <a:cubicBezTo>
                                <a:pt x="76163" y="49820"/>
                                <a:pt x="80814" y="48332"/>
                                <a:pt x="85502" y="48332"/>
                              </a:cubicBezTo>
                              <a:cubicBezTo>
                                <a:pt x="90711" y="48332"/>
                                <a:pt x="95957" y="50192"/>
                                <a:pt x="101240" y="53913"/>
                              </a:cubicBezTo>
                              <a:cubicBezTo>
                                <a:pt x="111138" y="61131"/>
                                <a:pt x="128513" y="79735"/>
                                <a:pt x="153368" y="109724"/>
                              </a:cubicBezTo>
                              <a:lnTo>
                                <a:pt x="160772" y="109724"/>
                              </a:lnTo>
                              <a:lnTo>
                                <a:pt x="169106" y="109724"/>
                              </a:lnTo>
                              <a:lnTo>
                                <a:pt x="185775" y="109724"/>
                              </a:lnTo>
                              <a:cubicBezTo>
                                <a:pt x="188007" y="103250"/>
                                <a:pt x="190500" y="97669"/>
                                <a:pt x="193253" y="92981"/>
                              </a:cubicBezTo>
                              <a:cubicBezTo>
                                <a:pt x="196007" y="88292"/>
                                <a:pt x="199300" y="84144"/>
                                <a:pt x="203132" y="80535"/>
                              </a:cubicBezTo>
                              <a:cubicBezTo>
                                <a:pt x="206964" y="76926"/>
                                <a:pt x="211262" y="74079"/>
                                <a:pt x="216024" y="71996"/>
                              </a:cubicBezTo>
                              <a:cubicBezTo>
                                <a:pt x="220117" y="70210"/>
                                <a:pt x="224359" y="69317"/>
                                <a:pt x="228749" y="69317"/>
                              </a:cubicBezTo>
                              <a:cubicBezTo>
                                <a:pt x="229419" y="69317"/>
                                <a:pt x="230088" y="69354"/>
                                <a:pt x="230758" y="69428"/>
                              </a:cubicBezTo>
                              <a:cubicBezTo>
                                <a:pt x="238051" y="69949"/>
                                <a:pt x="244097" y="71475"/>
                                <a:pt x="248897" y="74005"/>
                              </a:cubicBezTo>
                              <a:cubicBezTo>
                                <a:pt x="253696" y="76535"/>
                                <a:pt x="257473" y="79735"/>
                                <a:pt x="260226" y="83604"/>
                              </a:cubicBezTo>
                              <a:cubicBezTo>
                                <a:pt x="262979" y="87474"/>
                                <a:pt x="264914" y="91864"/>
                                <a:pt x="266030" y="96776"/>
                              </a:cubicBezTo>
                              <a:cubicBezTo>
                                <a:pt x="267147" y="101687"/>
                                <a:pt x="267705" y="106784"/>
                                <a:pt x="267705" y="112068"/>
                              </a:cubicBezTo>
                              <a:cubicBezTo>
                                <a:pt x="267705" y="117202"/>
                                <a:pt x="267333" y="122374"/>
                                <a:pt x="266589" y="127583"/>
                              </a:cubicBezTo>
                              <a:cubicBezTo>
                                <a:pt x="265844" y="132792"/>
                                <a:pt x="264914" y="137741"/>
                                <a:pt x="263798" y="142429"/>
                              </a:cubicBezTo>
                              <a:cubicBezTo>
                                <a:pt x="262533" y="143917"/>
                                <a:pt x="261361" y="145275"/>
                                <a:pt x="260282" y="146503"/>
                              </a:cubicBezTo>
                              <a:cubicBezTo>
                                <a:pt x="259203" y="147731"/>
                                <a:pt x="258031" y="149089"/>
                                <a:pt x="256766" y="150577"/>
                              </a:cubicBezTo>
                              <a:lnTo>
                                <a:pt x="199058" y="135843"/>
                              </a:lnTo>
                              <a:lnTo>
                                <a:pt x="192137" y="133722"/>
                              </a:lnTo>
                              <a:lnTo>
                                <a:pt x="169106" y="133722"/>
                              </a:lnTo>
                              <a:lnTo>
                                <a:pt x="160772" y="133722"/>
                              </a:lnTo>
                              <a:lnTo>
                                <a:pt x="46323" y="133722"/>
                              </a:lnTo>
                              <a:lnTo>
                                <a:pt x="36947" y="133722"/>
                              </a:lnTo>
                              <a:lnTo>
                                <a:pt x="0" y="133722"/>
                              </a:lnTo>
                              <a:lnTo>
                                <a:pt x="0" y="12278"/>
                              </a:lnTo>
                              <a:lnTo>
                                <a:pt x="21878" y="0"/>
                              </a:lnTo>
                              <a:close/>
                              <a:moveTo>
                                <a:pt x="227075" y="90525"/>
                              </a:moveTo>
                              <a:cubicBezTo>
                                <a:pt x="224545" y="90525"/>
                                <a:pt x="222070" y="91157"/>
                                <a:pt x="219652" y="92422"/>
                              </a:cubicBezTo>
                              <a:cubicBezTo>
                                <a:pt x="217233" y="93687"/>
                                <a:pt x="215057" y="95380"/>
                                <a:pt x="213122" y="97501"/>
                              </a:cubicBezTo>
                              <a:cubicBezTo>
                                <a:pt x="211187" y="99622"/>
                                <a:pt x="209587" y="102059"/>
                                <a:pt x="208322" y="104812"/>
                              </a:cubicBezTo>
                              <a:cubicBezTo>
                                <a:pt x="207057" y="107566"/>
                                <a:pt x="206313" y="110393"/>
                                <a:pt x="206090" y="113296"/>
                              </a:cubicBezTo>
                              <a:lnTo>
                                <a:pt x="247055" y="123453"/>
                              </a:lnTo>
                              <a:cubicBezTo>
                                <a:pt x="247055" y="123081"/>
                                <a:pt x="247111" y="122486"/>
                                <a:pt x="247222" y="121667"/>
                              </a:cubicBezTo>
                              <a:cubicBezTo>
                                <a:pt x="247334" y="120849"/>
                                <a:pt x="247427" y="119956"/>
                                <a:pt x="247501" y="118988"/>
                              </a:cubicBezTo>
                              <a:cubicBezTo>
                                <a:pt x="247576" y="118021"/>
                                <a:pt x="247632" y="117091"/>
                                <a:pt x="247669" y="116198"/>
                              </a:cubicBezTo>
                              <a:cubicBezTo>
                                <a:pt x="247706" y="115305"/>
                                <a:pt x="247725" y="114598"/>
                                <a:pt x="247725" y="114077"/>
                              </a:cubicBezTo>
                              <a:cubicBezTo>
                                <a:pt x="247725" y="111621"/>
                                <a:pt x="247483" y="109035"/>
                                <a:pt x="246999" y="106319"/>
                              </a:cubicBezTo>
                              <a:cubicBezTo>
                                <a:pt x="246515" y="103603"/>
                                <a:pt x="245529" y="101092"/>
                                <a:pt x="244041" y="98785"/>
                              </a:cubicBezTo>
                              <a:cubicBezTo>
                                <a:pt x="242553" y="96478"/>
                                <a:pt x="240451" y="94543"/>
                                <a:pt x="237734" y="92981"/>
                              </a:cubicBezTo>
                              <a:cubicBezTo>
                                <a:pt x="235018" y="91418"/>
                                <a:pt x="231465" y="90599"/>
                                <a:pt x="227075" y="90525"/>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4" name="TextBox 56"/>
                      <wps:cNvSpPr txBox="1"/>
                      <wps:spPr>
                        <a:xfrm>
                          <a:off x="406487" y="10939"/>
                          <a:ext cx="76460" cy="38956"/>
                        </a:xfrm>
                        <a:custGeom>
                          <a:avLst/>
                          <a:gdLst/>
                          <a:ahLst/>
                          <a:cxnLst/>
                          <a:rect l="l" t="t" r="r" b="b"/>
                          <a:pathLst>
                            <a:path w="76460" h="38956">
                              <a:moveTo>
                                <a:pt x="19422" y="0"/>
                              </a:moveTo>
                              <a:lnTo>
                                <a:pt x="38232" y="19030"/>
                              </a:lnTo>
                              <a:lnTo>
                                <a:pt x="57373" y="0"/>
                              </a:lnTo>
                              <a:lnTo>
                                <a:pt x="76460" y="19310"/>
                              </a:lnTo>
                              <a:cubicBezTo>
                                <a:pt x="74600" y="21171"/>
                                <a:pt x="72888" y="22901"/>
                                <a:pt x="71326" y="24501"/>
                              </a:cubicBezTo>
                              <a:cubicBezTo>
                                <a:pt x="69763" y="26101"/>
                                <a:pt x="68237" y="27682"/>
                                <a:pt x="66749" y="29245"/>
                              </a:cubicBezTo>
                              <a:cubicBezTo>
                                <a:pt x="65261" y="30807"/>
                                <a:pt x="63754" y="32370"/>
                                <a:pt x="62229" y="33933"/>
                              </a:cubicBezTo>
                              <a:cubicBezTo>
                                <a:pt x="60703" y="35495"/>
                                <a:pt x="59085" y="37170"/>
                                <a:pt x="57373" y="38956"/>
                              </a:cubicBezTo>
                              <a:cubicBezTo>
                                <a:pt x="55513" y="37095"/>
                                <a:pt x="53783" y="35347"/>
                                <a:pt x="52183" y="33709"/>
                              </a:cubicBezTo>
                              <a:cubicBezTo>
                                <a:pt x="50583" y="32072"/>
                                <a:pt x="49020" y="30491"/>
                                <a:pt x="47495" y="28966"/>
                              </a:cubicBezTo>
                              <a:cubicBezTo>
                                <a:pt x="45969" y="27440"/>
                                <a:pt x="44444" y="25896"/>
                                <a:pt x="42918" y="24333"/>
                              </a:cubicBezTo>
                              <a:lnTo>
                                <a:pt x="38230" y="19592"/>
                              </a:lnTo>
                              <a:lnTo>
                                <a:pt x="33375" y="24501"/>
                              </a:lnTo>
                              <a:cubicBezTo>
                                <a:pt x="31812" y="26101"/>
                                <a:pt x="30286" y="27682"/>
                                <a:pt x="28798" y="29245"/>
                              </a:cubicBezTo>
                              <a:cubicBezTo>
                                <a:pt x="27310" y="30807"/>
                                <a:pt x="25803" y="32370"/>
                                <a:pt x="24277" y="33933"/>
                              </a:cubicBezTo>
                              <a:cubicBezTo>
                                <a:pt x="22752" y="35495"/>
                                <a:pt x="21133" y="37170"/>
                                <a:pt x="19422" y="38956"/>
                              </a:cubicBezTo>
                              <a:cubicBezTo>
                                <a:pt x="17561" y="37095"/>
                                <a:pt x="15831" y="35347"/>
                                <a:pt x="14231" y="33709"/>
                              </a:cubicBezTo>
                              <a:cubicBezTo>
                                <a:pt x="12632" y="32072"/>
                                <a:pt x="11069" y="30491"/>
                                <a:pt x="9543" y="28966"/>
                              </a:cubicBezTo>
                              <a:cubicBezTo>
                                <a:pt x="8018" y="27440"/>
                                <a:pt x="6492" y="25896"/>
                                <a:pt x="4967" y="24333"/>
                              </a:cubicBezTo>
                              <a:cubicBezTo>
                                <a:pt x="3441"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5" name="TextBox 55"/>
                      <wps:cNvSpPr txBox="1"/>
                      <wps:spPr>
                        <a:xfrm>
                          <a:off x="3130637" y="10939"/>
                          <a:ext cx="76460" cy="38956"/>
                        </a:xfrm>
                        <a:custGeom>
                          <a:avLst/>
                          <a:gdLst/>
                          <a:ahLst/>
                          <a:cxnLst/>
                          <a:rect l="l" t="t" r="r" b="b"/>
                          <a:pathLst>
                            <a:path w="76460" h="38956">
                              <a:moveTo>
                                <a:pt x="19422" y="0"/>
                              </a:moveTo>
                              <a:lnTo>
                                <a:pt x="38232" y="19030"/>
                              </a:lnTo>
                              <a:lnTo>
                                <a:pt x="57373" y="0"/>
                              </a:lnTo>
                              <a:lnTo>
                                <a:pt x="76460" y="19310"/>
                              </a:lnTo>
                              <a:cubicBezTo>
                                <a:pt x="74600" y="21171"/>
                                <a:pt x="72888" y="22901"/>
                                <a:pt x="71326" y="24501"/>
                              </a:cubicBezTo>
                              <a:cubicBezTo>
                                <a:pt x="69763" y="26101"/>
                                <a:pt x="68238" y="27682"/>
                                <a:pt x="66749" y="29245"/>
                              </a:cubicBezTo>
                              <a:cubicBezTo>
                                <a:pt x="65261" y="30807"/>
                                <a:pt x="63754" y="32370"/>
                                <a:pt x="62229" y="33933"/>
                              </a:cubicBezTo>
                              <a:cubicBezTo>
                                <a:pt x="60703" y="35495"/>
                                <a:pt x="59085" y="37170"/>
                                <a:pt x="57373" y="38956"/>
                              </a:cubicBezTo>
                              <a:cubicBezTo>
                                <a:pt x="55513" y="37095"/>
                                <a:pt x="53783" y="35347"/>
                                <a:pt x="52183" y="33709"/>
                              </a:cubicBezTo>
                              <a:cubicBezTo>
                                <a:pt x="50583" y="32072"/>
                                <a:pt x="49020" y="30491"/>
                                <a:pt x="47495" y="28966"/>
                              </a:cubicBezTo>
                              <a:cubicBezTo>
                                <a:pt x="45969" y="27440"/>
                                <a:pt x="44444" y="25896"/>
                                <a:pt x="42918" y="24333"/>
                              </a:cubicBezTo>
                              <a:lnTo>
                                <a:pt x="38230" y="19592"/>
                              </a:lnTo>
                              <a:lnTo>
                                <a:pt x="33375" y="24501"/>
                              </a:lnTo>
                              <a:cubicBezTo>
                                <a:pt x="31812" y="26101"/>
                                <a:pt x="30286" y="27682"/>
                                <a:pt x="28798" y="29245"/>
                              </a:cubicBezTo>
                              <a:cubicBezTo>
                                <a:pt x="27310" y="30807"/>
                                <a:pt x="25803" y="32370"/>
                                <a:pt x="24277" y="33933"/>
                              </a:cubicBezTo>
                              <a:cubicBezTo>
                                <a:pt x="22752" y="35495"/>
                                <a:pt x="21133" y="37170"/>
                                <a:pt x="19422" y="38956"/>
                              </a:cubicBezTo>
                              <a:cubicBezTo>
                                <a:pt x="17562" y="37095"/>
                                <a:pt x="15831" y="35347"/>
                                <a:pt x="14232" y="33709"/>
                              </a:cubicBezTo>
                              <a:cubicBezTo>
                                <a:pt x="12632" y="32072"/>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6" name="TextBox 54"/>
                      <wps:cNvSpPr txBox="1"/>
                      <wps:spPr>
                        <a:xfrm>
                          <a:off x="1889559" y="55029"/>
                          <a:ext cx="297433" cy="137406"/>
                        </a:xfrm>
                        <a:custGeom>
                          <a:avLst/>
                          <a:gdLst/>
                          <a:ahLst/>
                          <a:cxnLst/>
                          <a:rect l="l" t="t" r="r" b="b"/>
                          <a:pathLst>
                            <a:path w="297433" h="137406">
                              <a:moveTo>
                                <a:pt x="245641" y="0"/>
                              </a:moveTo>
                              <a:cubicBezTo>
                                <a:pt x="250031" y="0"/>
                                <a:pt x="254068" y="521"/>
                                <a:pt x="257752" y="1563"/>
                              </a:cubicBezTo>
                              <a:cubicBezTo>
                                <a:pt x="261435" y="2605"/>
                                <a:pt x="264765" y="4093"/>
                                <a:pt x="267742" y="6028"/>
                              </a:cubicBezTo>
                              <a:cubicBezTo>
                                <a:pt x="270719" y="7963"/>
                                <a:pt x="273323" y="10269"/>
                                <a:pt x="275555" y="12948"/>
                              </a:cubicBezTo>
                              <a:cubicBezTo>
                                <a:pt x="277788" y="15627"/>
                                <a:pt x="279723" y="18604"/>
                                <a:pt x="281360" y="21878"/>
                              </a:cubicBezTo>
                              <a:lnTo>
                                <a:pt x="271202" y="32705"/>
                              </a:lnTo>
                              <a:cubicBezTo>
                                <a:pt x="269342" y="30622"/>
                                <a:pt x="266775" y="28780"/>
                                <a:pt x="263500" y="27180"/>
                              </a:cubicBezTo>
                              <a:cubicBezTo>
                                <a:pt x="260226" y="25580"/>
                                <a:pt x="256729" y="24371"/>
                                <a:pt x="253008" y="23552"/>
                              </a:cubicBezTo>
                              <a:cubicBezTo>
                                <a:pt x="249957" y="22883"/>
                                <a:pt x="246943" y="22548"/>
                                <a:pt x="243967" y="22548"/>
                              </a:cubicBezTo>
                              <a:lnTo>
                                <a:pt x="241957" y="22548"/>
                              </a:lnTo>
                              <a:cubicBezTo>
                                <a:pt x="238162" y="22771"/>
                                <a:pt x="234869" y="23589"/>
                                <a:pt x="232079" y="25003"/>
                              </a:cubicBezTo>
                              <a:cubicBezTo>
                                <a:pt x="229288" y="26417"/>
                                <a:pt x="227149" y="28538"/>
                                <a:pt x="225661" y="31366"/>
                              </a:cubicBezTo>
                              <a:cubicBezTo>
                                <a:pt x="224544" y="33375"/>
                                <a:pt x="223986" y="35831"/>
                                <a:pt x="223986" y="38733"/>
                              </a:cubicBezTo>
                              <a:cubicBezTo>
                                <a:pt x="223986" y="39923"/>
                                <a:pt x="224098" y="41226"/>
                                <a:pt x="224321" y="42639"/>
                              </a:cubicBezTo>
                              <a:lnTo>
                                <a:pt x="224321" y="42528"/>
                              </a:lnTo>
                              <a:cubicBezTo>
                                <a:pt x="225289" y="46100"/>
                                <a:pt x="226702" y="49058"/>
                                <a:pt x="228563" y="51402"/>
                              </a:cubicBezTo>
                              <a:cubicBezTo>
                                <a:pt x="230423" y="53746"/>
                                <a:pt x="232618" y="55606"/>
                                <a:pt x="235148" y="56983"/>
                              </a:cubicBezTo>
                              <a:cubicBezTo>
                                <a:pt x="237679" y="58359"/>
                                <a:pt x="240469" y="59345"/>
                                <a:pt x="243520" y="59941"/>
                              </a:cubicBezTo>
                              <a:cubicBezTo>
                                <a:pt x="244785" y="60164"/>
                                <a:pt x="247873" y="60759"/>
                                <a:pt x="252785" y="61727"/>
                              </a:cubicBezTo>
                              <a:lnTo>
                                <a:pt x="297433" y="61727"/>
                              </a:lnTo>
                              <a:lnTo>
                                <a:pt x="291852" y="85725"/>
                              </a:lnTo>
                              <a:lnTo>
                                <a:pt x="187747" y="85725"/>
                              </a:lnTo>
                              <a:lnTo>
                                <a:pt x="183468" y="85725"/>
                              </a:lnTo>
                              <a:lnTo>
                                <a:pt x="114300" y="85725"/>
                              </a:lnTo>
                              <a:lnTo>
                                <a:pt x="105594" y="85725"/>
                              </a:lnTo>
                              <a:lnTo>
                                <a:pt x="89074" y="85725"/>
                              </a:lnTo>
                              <a:cubicBezTo>
                                <a:pt x="88553" y="89669"/>
                                <a:pt x="87437" y="93669"/>
                                <a:pt x="85725" y="97724"/>
                              </a:cubicBezTo>
                              <a:cubicBezTo>
                                <a:pt x="84013" y="101780"/>
                                <a:pt x="81855" y="105724"/>
                                <a:pt x="79251" y="109556"/>
                              </a:cubicBezTo>
                              <a:cubicBezTo>
                                <a:pt x="76647" y="113389"/>
                                <a:pt x="73707" y="116998"/>
                                <a:pt x="70433" y="120384"/>
                              </a:cubicBezTo>
                              <a:cubicBezTo>
                                <a:pt x="67159" y="123769"/>
                                <a:pt x="63680" y="126727"/>
                                <a:pt x="59996" y="129257"/>
                              </a:cubicBezTo>
                              <a:cubicBezTo>
                                <a:pt x="56313" y="131788"/>
                                <a:pt x="52555" y="133778"/>
                                <a:pt x="48723" y="135229"/>
                              </a:cubicBezTo>
                              <a:cubicBezTo>
                                <a:pt x="44890" y="136680"/>
                                <a:pt x="41151" y="137406"/>
                                <a:pt x="37505" y="137406"/>
                              </a:cubicBezTo>
                              <a:cubicBezTo>
                                <a:pt x="32296" y="137406"/>
                                <a:pt x="27124" y="136345"/>
                                <a:pt x="21989" y="134225"/>
                              </a:cubicBezTo>
                              <a:cubicBezTo>
                                <a:pt x="16855" y="132104"/>
                                <a:pt x="11497" y="129146"/>
                                <a:pt x="5916" y="125351"/>
                              </a:cubicBezTo>
                              <a:lnTo>
                                <a:pt x="0" y="121221"/>
                              </a:lnTo>
                              <a:cubicBezTo>
                                <a:pt x="13097" y="120849"/>
                                <a:pt x="23403" y="119546"/>
                                <a:pt x="30919" y="117314"/>
                              </a:cubicBezTo>
                              <a:cubicBezTo>
                                <a:pt x="38435" y="115082"/>
                                <a:pt x="44946" y="111863"/>
                                <a:pt x="50453" y="107659"/>
                              </a:cubicBezTo>
                              <a:cubicBezTo>
                                <a:pt x="55959" y="103454"/>
                                <a:pt x="60294" y="98283"/>
                                <a:pt x="63457" y="92143"/>
                              </a:cubicBezTo>
                              <a:cubicBezTo>
                                <a:pt x="66619" y="86004"/>
                                <a:pt x="68201" y="78916"/>
                                <a:pt x="68201" y="70880"/>
                              </a:cubicBezTo>
                              <a:cubicBezTo>
                                <a:pt x="68201" y="63885"/>
                                <a:pt x="67103" y="56350"/>
                                <a:pt x="64908" y="48276"/>
                              </a:cubicBezTo>
                              <a:cubicBezTo>
                                <a:pt x="62712" y="40202"/>
                                <a:pt x="59568" y="31589"/>
                                <a:pt x="55476" y="22436"/>
                              </a:cubicBezTo>
                              <a:cubicBezTo>
                                <a:pt x="59420" y="19980"/>
                                <a:pt x="63066" y="17692"/>
                                <a:pt x="66415" y="15571"/>
                              </a:cubicBezTo>
                              <a:cubicBezTo>
                                <a:pt x="69763" y="13451"/>
                                <a:pt x="73335" y="11237"/>
                                <a:pt x="77130" y="8930"/>
                              </a:cubicBezTo>
                              <a:cubicBezTo>
                                <a:pt x="81297" y="15925"/>
                                <a:pt x="84627" y="23980"/>
                                <a:pt x="87120" y="33096"/>
                              </a:cubicBezTo>
                              <a:cubicBezTo>
                                <a:pt x="89613" y="42212"/>
                                <a:pt x="91083" y="51755"/>
                                <a:pt x="91529" y="61727"/>
                              </a:cubicBezTo>
                              <a:lnTo>
                                <a:pt x="105594" y="61727"/>
                              </a:lnTo>
                              <a:lnTo>
                                <a:pt x="114300" y="61727"/>
                              </a:lnTo>
                              <a:lnTo>
                                <a:pt x="136066" y="61727"/>
                              </a:lnTo>
                              <a:lnTo>
                                <a:pt x="136066" y="12837"/>
                              </a:lnTo>
                              <a:lnTo>
                                <a:pt x="158279" y="12837"/>
                              </a:lnTo>
                              <a:lnTo>
                                <a:pt x="158279" y="61727"/>
                              </a:lnTo>
                              <a:lnTo>
                                <a:pt x="183468" y="61727"/>
                              </a:lnTo>
                              <a:lnTo>
                                <a:pt x="187747" y="61727"/>
                              </a:lnTo>
                              <a:lnTo>
                                <a:pt x="205346" y="61727"/>
                              </a:lnTo>
                              <a:cubicBezTo>
                                <a:pt x="203857" y="56220"/>
                                <a:pt x="203113" y="51718"/>
                                <a:pt x="203113" y="48221"/>
                              </a:cubicBezTo>
                              <a:cubicBezTo>
                                <a:pt x="203113" y="42491"/>
                                <a:pt x="204192" y="36761"/>
                                <a:pt x="206350" y="31031"/>
                              </a:cubicBezTo>
                              <a:cubicBezTo>
                                <a:pt x="208508" y="25301"/>
                                <a:pt x="211485" y="20129"/>
                                <a:pt x="215280" y="15516"/>
                              </a:cubicBezTo>
                              <a:cubicBezTo>
                                <a:pt x="219075" y="10902"/>
                                <a:pt x="223577" y="7163"/>
                                <a:pt x="228786" y="4298"/>
                              </a:cubicBezTo>
                              <a:cubicBezTo>
                                <a:pt x="233995" y="1433"/>
                                <a:pt x="239613" y="0"/>
                                <a:pt x="245641"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7" name="TextBox 53"/>
                      <wps:cNvSpPr txBox="1"/>
                      <wps:spPr>
                        <a:xfrm>
                          <a:off x="1127410" y="55364"/>
                          <a:ext cx="717501" cy="134838"/>
                        </a:xfrm>
                        <a:custGeom>
                          <a:avLst/>
                          <a:gdLst/>
                          <a:ahLst/>
                          <a:cxnLst/>
                          <a:rect l="l" t="t" r="r" b="b"/>
                          <a:pathLst>
                            <a:path w="717501" h="134838">
                              <a:moveTo>
                                <a:pt x="535298" y="0"/>
                              </a:moveTo>
                              <a:cubicBezTo>
                                <a:pt x="540507" y="0"/>
                                <a:pt x="545753" y="1860"/>
                                <a:pt x="551036" y="5581"/>
                              </a:cubicBezTo>
                              <a:cubicBezTo>
                                <a:pt x="560933" y="12799"/>
                                <a:pt x="578309" y="31403"/>
                                <a:pt x="603163" y="61392"/>
                              </a:cubicBezTo>
                              <a:lnTo>
                                <a:pt x="610568" y="61392"/>
                              </a:lnTo>
                              <a:lnTo>
                                <a:pt x="618902" y="61392"/>
                              </a:lnTo>
                              <a:lnTo>
                                <a:pt x="635571" y="61392"/>
                              </a:lnTo>
                              <a:cubicBezTo>
                                <a:pt x="637803" y="54918"/>
                                <a:pt x="640296" y="49337"/>
                                <a:pt x="643049" y="44649"/>
                              </a:cubicBezTo>
                              <a:cubicBezTo>
                                <a:pt x="645803" y="39960"/>
                                <a:pt x="649096" y="35812"/>
                                <a:pt x="652928" y="32203"/>
                              </a:cubicBezTo>
                              <a:cubicBezTo>
                                <a:pt x="656760" y="28594"/>
                                <a:pt x="661058" y="25747"/>
                                <a:pt x="665820" y="23664"/>
                              </a:cubicBezTo>
                              <a:cubicBezTo>
                                <a:pt x="669913" y="21878"/>
                                <a:pt x="674154" y="20985"/>
                                <a:pt x="678545" y="20985"/>
                              </a:cubicBezTo>
                              <a:cubicBezTo>
                                <a:pt x="679215" y="20985"/>
                                <a:pt x="679884" y="21022"/>
                                <a:pt x="680554" y="21096"/>
                              </a:cubicBezTo>
                              <a:cubicBezTo>
                                <a:pt x="687847" y="21617"/>
                                <a:pt x="693893" y="23143"/>
                                <a:pt x="698692" y="25673"/>
                              </a:cubicBezTo>
                              <a:cubicBezTo>
                                <a:pt x="703492" y="28203"/>
                                <a:pt x="707269" y="31403"/>
                                <a:pt x="710022" y="35272"/>
                              </a:cubicBezTo>
                              <a:cubicBezTo>
                                <a:pt x="712775" y="39142"/>
                                <a:pt x="714710" y="43532"/>
                                <a:pt x="715826" y="48444"/>
                              </a:cubicBezTo>
                              <a:cubicBezTo>
                                <a:pt x="716942" y="53355"/>
                                <a:pt x="717501" y="58452"/>
                                <a:pt x="717501" y="63736"/>
                              </a:cubicBezTo>
                              <a:cubicBezTo>
                                <a:pt x="717501" y="68870"/>
                                <a:pt x="717129" y="74042"/>
                                <a:pt x="716384" y="79251"/>
                              </a:cubicBezTo>
                              <a:cubicBezTo>
                                <a:pt x="715640" y="84460"/>
                                <a:pt x="714710" y="89409"/>
                                <a:pt x="713594" y="94097"/>
                              </a:cubicBezTo>
                              <a:cubicBezTo>
                                <a:pt x="712329" y="95585"/>
                                <a:pt x="711157" y="96943"/>
                                <a:pt x="710078" y="98171"/>
                              </a:cubicBezTo>
                              <a:cubicBezTo>
                                <a:pt x="708999" y="99399"/>
                                <a:pt x="707827" y="100757"/>
                                <a:pt x="706562" y="102245"/>
                              </a:cubicBezTo>
                              <a:lnTo>
                                <a:pt x="648854" y="87511"/>
                              </a:lnTo>
                              <a:lnTo>
                                <a:pt x="641933" y="85390"/>
                              </a:lnTo>
                              <a:lnTo>
                                <a:pt x="618902" y="85390"/>
                              </a:lnTo>
                              <a:lnTo>
                                <a:pt x="610568" y="85390"/>
                              </a:lnTo>
                              <a:lnTo>
                                <a:pt x="492547" y="85390"/>
                              </a:lnTo>
                              <a:lnTo>
                                <a:pt x="486743" y="85390"/>
                              </a:lnTo>
                              <a:lnTo>
                                <a:pt x="287759" y="85390"/>
                              </a:lnTo>
                              <a:lnTo>
                                <a:pt x="286718" y="85390"/>
                              </a:lnTo>
                              <a:lnTo>
                                <a:pt x="127248" y="85390"/>
                              </a:lnTo>
                              <a:cubicBezTo>
                                <a:pt x="127174" y="85390"/>
                                <a:pt x="127137" y="85353"/>
                                <a:pt x="127137" y="85279"/>
                              </a:cubicBezTo>
                              <a:cubicBezTo>
                                <a:pt x="124755" y="92274"/>
                                <a:pt x="121556" y="98785"/>
                                <a:pt x="117537" y="104812"/>
                              </a:cubicBezTo>
                              <a:cubicBezTo>
                                <a:pt x="113519" y="110840"/>
                                <a:pt x="108719" y="116067"/>
                                <a:pt x="103138" y="120495"/>
                              </a:cubicBezTo>
                              <a:cubicBezTo>
                                <a:pt x="97557" y="124923"/>
                                <a:pt x="91195" y="128420"/>
                                <a:pt x="84051" y="130987"/>
                              </a:cubicBezTo>
                              <a:cubicBezTo>
                                <a:pt x="76907" y="133555"/>
                                <a:pt x="69019" y="134838"/>
                                <a:pt x="60387" y="134838"/>
                              </a:cubicBezTo>
                              <a:cubicBezTo>
                                <a:pt x="34417" y="132755"/>
                                <a:pt x="16371" y="121295"/>
                                <a:pt x="6251" y="100459"/>
                              </a:cubicBezTo>
                              <a:cubicBezTo>
                                <a:pt x="2084" y="91976"/>
                                <a:pt x="0" y="82935"/>
                                <a:pt x="0" y="73335"/>
                              </a:cubicBezTo>
                              <a:cubicBezTo>
                                <a:pt x="0" y="59420"/>
                                <a:pt x="4316" y="44388"/>
                                <a:pt x="12948" y="28240"/>
                              </a:cubicBezTo>
                              <a:lnTo>
                                <a:pt x="18083" y="30473"/>
                              </a:lnTo>
                              <a:cubicBezTo>
                                <a:pt x="12948" y="40146"/>
                                <a:pt x="10381" y="49671"/>
                                <a:pt x="10381" y="59048"/>
                              </a:cubicBezTo>
                              <a:cubicBezTo>
                                <a:pt x="10381" y="67680"/>
                                <a:pt x="12539" y="76126"/>
                                <a:pt x="16855" y="84386"/>
                              </a:cubicBezTo>
                              <a:cubicBezTo>
                                <a:pt x="25859" y="101799"/>
                                <a:pt x="40891" y="110654"/>
                                <a:pt x="61950" y="110951"/>
                              </a:cubicBezTo>
                              <a:cubicBezTo>
                                <a:pt x="67605" y="110951"/>
                                <a:pt x="73093" y="109965"/>
                                <a:pt x="78414" y="107993"/>
                              </a:cubicBezTo>
                              <a:cubicBezTo>
                                <a:pt x="83735" y="106022"/>
                                <a:pt x="88441" y="103045"/>
                                <a:pt x="92534" y="99064"/>
                              </a:cubicBezTo>
                              <a:cubicBezTo>
                                <a:pt x="96627" y="95083"/>
                                <a:pt x="99938" y="90115"/>
                                <a:pt x="102468" y="84162"/>
                              </a:cubicBezTo>
                              <a:cubicBezTo>
                                <a:pt x="104329" y="79772"/>
                                <a:pt x="105445" y="72703"/>
                                <a:pt x="105817" y="62954"/>
                              </a:cubicBezTo>
                              <a:cubicBezTo>
                                <a:pt x="105370" y="61020"/>
                                <a:pt x="104924" y="59085"/>
                                <a:pt x="104477" y="57150"/>
                              </a:cubicBezTo>
                              <a:cubicBezTo>
                                <a:pt x="103957" y="54992"/>
                                <a:pt x="103361" y="52871"/>
                                <a:pt x="102692" y="50788"/>
                              </a:cubicBezTo>
                              <a:cubicBezTo>
                                <a:pt x="102096" y="48704"/>
                                <a:pt x="101538" y="46565"/>
                                <a:pt x="101017" y="44369"/>
                              </a:cubicBezTo>
                              <a:cubicBezTo>
                                <a:pt x="100496" y="42174"/>
                                <a:pt x="100050" y="39923"/>
                                <a:pt x="99678" y="37616"/>
                              </a:cubicBezTo>
                              <a:cubicBezTo>
                                <a:pt x="103250" y="36128"/>
                                <a:pt x="106505" y="34807"/>
                                <a:pt x="109445" y="33654"/>
                              </a:cubicBezTo>
                              <a:cubicBezTo>
                                <a:pt x="112384" y="32500"/>
                                <a:pt x="115491" y="31254"/>
                                <a:pt x="118765" y="29915"/>
                              </a:cubicBezTo>
                              <a:cubicBezTo>
                                <a:pt x="119658" y="35496"/>
                                <a:pt x="120960" y="40928"/>
                                <a:pt x="122672" y="46211"/>
                              </a:cubicBezTo>
                              <a:lnTo>
                                <a:pt x="127137" y="61392"/>
                              </a:lnTo>
                              <a:lnTo>
                                <a:pt x="140308" y="61392"/>
                              </a:lnTo>
                              <a:cubicBezTo>
                                <a:pt x="143731" y="57522"/>
                                <a:pt x="147470" y="53448"/>
                                <a:pt x="151526" y="49169"/>
                              </a:cubicBezTo>
                              <a:cubicBezTo>
                                <a:pt x="155581" y="44890"/>
                                <a:pt x="159860" y="40667"/>
                                <a:pt x="164362" y="36500"/>
                              </a:cubicBezTo>
                              <a:cubicBezTo>
                                <a:pt x="168864" y="32333"/>
                                <a:pt x="173497" y="28352"/>
                                <a:pt x="178259" y="24557"/>
                              </a:cubicBezTo>
                              <a:cubicBezTo>
                                <a:pt x="183022" y="20762"/>
                                <a:pt x="187896" y="17432"/>
                                <a:pt x="192881" y="14567"/>
                              </a:cubicBezTo>
                              <a:cubicBezTo>
                                <a:pt x="197867" y="11702"/>
                                <a:pt x="202834" y="9432"/>
                                <a:pt x="207783" y="7758"/>
                              </a:cubicBezTo>
                              <a:cubicBezTo>
                                <a:pt x="212731" y="6083"/>
                                <a:pt x="217550" y="5246"/>
                                <a:pt x="222238" y="5246"/>
                              </a:cubicBezTo>
                              <a:cubicBezTo>
                                <a:pt x="226777" y="5246"/>
                                <a:pt x="231260" y="6176"/>
                                <a:pt x="235688" y="8037"/>
                              </a:cubicBezTo>
                              <a:cubicBezTo>
                                <a:pt x="240116" y="9897"/>
                                <a:pt x="244543" y="12855"/>
                                <a:pt x="248971" y="16911"/>
                              </a:cubicBezTo>
                              <a:cubicBezTo>
                                <a:pt x="253399" y="20966"/>
                                <a:pt x="257659" y="27831"/>
                                <a:pt x="261752" y="37505"/>
                              </a:cubicBezTo>
                              <a:cubicBezTo>
                                <a:pt x="264207" y="43235"/>
                                <a:pt x="265733" y="51197"/>
                                <a:pt x="266328" y="61392"/>
                              </a:cubicBezTo>
                              <a:lnTo>
                                <a:pt x="286718" y="61392"/>
                              </a:lnTo>
                              <a:lnTo>
                                <a:pt x="287759" y="61392"/>
                              </a:lnTo>
                              <a:lnTo>
                                <a:pt x="313953" y="61392"/>
                              </a:lnTo>
                              <a:cubicBezTo>
                                <a:pt x="312316" y="58192"/>
                                <a:pt x="310883" y="54564"/>
                                <a:pt x="309656" y="50509"/>
                              </a:cubicBezTo>
                              <a:cubicBezTo>
                                <a:pt x="308428" y="46453"/>
                                <a:pt x="307479" y="42193"/>
                                <a:pt x="306809" y="37728"/>
                              </a:cubicBezTo>
                              <a:cubicBezTo>
                                <a:pt x="310381" y="36240"/>
                                <a:pt x="313655" y="34882"/>
                                <a:pt x="316632" y="33654"/>
                              </a:cubicBezTo>
                              <a:cubicBezTo>
                                <a:pt x="319609" y="32426"/>
                                <a:pt x="322734" y="31142"/>
                                <a:pt x="326008" y="29803"/>
                              </a:cubicBezTo>
                              <a:cubicBezTo>
                                <a:pt x="326901" y="35384"/>
                                <a:pt x="328203" y="40835"/>
                                <a:pt x="329915" y="46155"/>
                              </a:cubicBezTo>
                              <a:cubicBezTo>
                                <a:pt x="331626" y="51476"/>
                                <a:pt x="333450" y="56555"/>
                                <a:pt x="335384" y="61392"/>
                              </a:cubicBezTo>
                              <a:lnTo>
                                <a:pt x="347551" y="61392"/>
                              </a:lnTo>
                              <a:cubicBezTo>
                                <a:pt x="350974" y="57522"/>
                                <a:pt x="354732" y="53448"/>
                                <a:pt x="358825" y="49169"/>
                              </a:cubicBezTo>
                              <a:cubicBezTo>
                                <a:pt x="362918" y="44890"/>
                                <a:pt x="367196" y="40667"/>
                                <a:pt x="371661" y="36500"/>
                              </a:cubicBezTo>
                              <a:cubicBezTo>
                                <a:pt x="376126" y="32333"/>
                                <a:pt x="380740" y="28352"/>
                                <a:pt x="385502" y="24557"/>
                              </a:cubicBezTo>
                              <a:cubicBezTo>
                                <a:pt x="390265" y="20762"/>
                                <a:pt x="395102" y="17432"/>
                                <a:pt x="400013" y="14567"/>
                              </a:cubicBezTo>
                              <a:cubicBezTo>
                                <a:pt x="404924" y="11702"/>
                                <a:pt x="409854" y="9432"/>
                                <a:pt x="414803" y="7758"/>
                              </a:cubicBezTo>
                              <a:cubicBezTo>
                                <a:pt x="419751" y="6083"/>
                                <a:pt x="424607" y="5246"/>
                                <a:pt x="429369" y="5246"/>
                              </a:cubicBezTo>
                              <a:cubicBezTo>
                                <a:pt x="443657" y="5618"/>
                                <a:pt x="455600" y="12725"/>
                                <a:pt x="465200" y="26566"/>
                              </a:cubicBezTo>
                              <a:cubicBezTo>
                                <a:pt x="471525" y="35719"/>
                                <a:pt x="474911" y="47327"/>
                                <a:pt x="475357" y="61392"/>
                              </a:cubicBezTo>
                              <a:lnTo>
                                <a:pt x="486743" y="61392"/>
                              </a:lnTo>
                              <a:lnTo>
                                <a:pt x="492547" y="61392"/>
                              </a:lnTo>
                              <a:lnTo>
                                <a:pt x="572914" y="61392"/>
                              </a:lnTo>
                              <a:cubicBezTo>
                                <a:pt x="562198" y="48220"/>
                                <a:pt x="553883" y="39105"/>
                                <a:pt x="547967" y="34045"/>
                              </a:cubicBezTo>
                              <a:cubicBezTo>
                                <a:pt x="542051" y="28984"/>
                                <a:pt x="535744" y="25264"/>
                                <a:pt x="529047" y="22882"/>
                              </a:cubicBezTo>
                              <a:cubicBezTo>
                                <a:pt x="527708" y="22436"/>
                                <a:pt x="526368" y="22213"/>
                                <a:pt x="525029" y="22213"/>
                              </a:cubicBezTo>
                              <a:cubicBezTo>
                                <a:pt x="519150" y="22213"/>
                                <a:pt x="512341" y="26380"/>
                                <a:pt x="504602" y="34714"/>
                              </a:cubicBezTo>
                              <a:lnTo>
                                <a:pt x="502258" y="31031"/>
                              </a:lnTo>
                              <a:cubicBezTo>
                                <a:pt x="505086" y="19794"/>
                                <a:pt x="511448" y="10939"/>
                                <a:pt x="521345" y="4465"/>
                              </a:cubicBezTo>
                              <a:cubicBezTo>
                                <a:pt x="525959" y="1488"/>
                                <a:pt x="530610" y="0"/>
                                <a:pt x="535298" y="0"/>
                              </a:cubicBezTo>
                              <a:close/>
                              <a:moveTo>
                                <a:pt x="425574" y="28240"/>
                              </a:moveTo>
                              <a:cubicBezTo>
                                <a:pt x="421630" y="28240"/>
                                <a:pt x="417482" y="29208"/>
                                <a:pt x="413129" y="31142"/>
                              </a:cubicBezTo>
                              <a:cubicBezTo>
                                <a:pt x="408775" y="33077"/>
                                <a:pt x="404366" y="35607"/>
                                <a:pt x="399902" y="38733"/>
                              </a:cubicBezTo>
                              <a:cubicBezTo>
                                <a:pt x="395437" y="41858"/>
                                <a:pt x="390990" y="45411"/>
                                <a:pt x="386563" y="49392"/>
                              </a:cubicBezTo>
                              <a:cubicBezTo>
                                <a:pt x="382135" y="53374"/>
                                <a:pt x="377949" y="57373"/>
                                <a:pt x="374005" y="61392"/>
                              </a:cubicBezTo>
                              <a:lnTo>
                                <a:pt x="454707" y="61392"/>
                              </a:lnTo>
                              <a:cubicBezTo>
                                <a:pt x="454038" y="52834"/>
                                <a:pt x="451619" y="45690"/>
                                <a:pt x="447452" y="39960"/>
                              </a:cubicBezTo>
                              <a:cubicBezTo>
                                <a:pt x="443285" y="34231"/>
                                <a:pt x="439359" y="30845"/>
                                <a:pt x="435676" y="29803"/>
                              </a:cubicBezTo>
                              <a:cubicBezTo>
                                <a:pt x="431992" y="28761"/>
                                <a:pt x="428625" y="28240"/>
                                <a:pt x="425574" y="28240"/>
                              </a:cubicBezTo>
                              <a:close/>
                              <a:moveTo>
                                <a:pt x="218443" y="28240"/>
                              </a:moveTo>
                              <a:cubicBezTo>
                                <a:pt x="214573" y="28240"/>
                                <a:pt x="210443" y="29208"/>
                                <a:pt x="206053" y="31142"/>
                              </a:cubicBezTo>
                              <a:cubicBezTo>
                                <a:pt x="201662" y="33077"/>
                                <a:pt x="197235" y="35607"/>
                                <a:pt x="192770" y="38733"/>
                              </a:cubicBezTo>
                              <a:cubicBezTo>
                                <a:pt x="188305" y="41858"/>
                                <a:pt x="183877" y="45411"/>
                                <a:pt x="179487" y="49392"/>
                              </a:cubicBezTo>
                              <a:cubicBezTo>
                                <a:pt x="175096" y="53374"/>
                                <a:pt x="170929" y="57373"/>
                                <a:pt x="166985" y="61392"/>
                              </a:cubicBezTo>
                              <a:lnTo>
                                <a:pt x="244116" y="61392"/>
                              </a:lnTo>
                              <a:lnTo>
                                <a:pt x="246683" y="61503"/>
                              </a:lnTo>
                              <a:cubicBezTo>
                                <a:pt x="245492" y="53467"/>
                                <a:pt x="243874" y="47588"/>
                                <a:pt x="241827" y="43867"/>
                              </a:cubicBezTo>
                              <a:cubicBezTo>
                                <a:pt x="239781" y="40146"/>
                                <a:pt x="237530" y="37133"/>
                                <a:pt x="235074" y="34826"/>
                              </a:cubicBezTo>
                              <a:cubicBezTo>
                                <a:pt x="232618" y="32519"/>
                                <a:pt x="229995" y="30845"/>
                                <a:pt x="227205" y="29803"/>
                              </a:cubicBezTo>
                              <a:cubicBezTo>
                                <a:pt x="224414" y="28761"/>
                                <a:pt x="221494" y="28240"/>
                                <a:pt x="218443" y="28240"/>
                              </a:cubicBezTo>
                              <a:close/>
                              <a:moveTo>
                                <a:pt x="676871" y="42193"/>
                              </a:moveTo>
                              <a:cubicBezTo>
                                <a:pt x="674340" y="42193"/>
                                <a:pt x="671866" y="42825"/>
                                <a:pt x="669448" y="44090"/>
                              </a:cubicBezTo>
                              <a:cubicBezTo>
                                <a:pt x="667029" y="45355"/>
                                <a:pt x="664853" y="47048"/>
                                <a:pt x="662918" y="49169"/>
                              </a:cubicBezTo>
                              <a:cubicBezTo>
                                <a:pt x="660983" y="51290"/>
                                <a:pt x="659383" y="53727"/>
                                <a:pt x="658118" y="56480"/>
                              </a:cubicBezTo>
                              <a:cubicBezTo>
                                <a:pt x="656853" y="59234"/>
                                <a:pt x="656109" y="62061"/>
                                <a:pt x="655886" y="64964"/>
                              </a:cubicBezTo>
                              <a:lnTo>
                                <a:pt x="696851" y="75121"/>
                              </a:lnTo>
                              <a:cubicBezTo>
                                <a:pt x="696851" y="74749"/>
                                <a:pt x="696906" y="74154"/>
                                <a:pt x="697018" y="73335"/>
                              </a:cubicBezTo>
                              <a:cubicBezTo>
                                <a:pt x="697130" y="72517"/>
                                <a:pt x="697223" y="71624"/>
                                <a:pt x="697297" y="70656"/>
                              </a:cubicBezTo>
                              <a:cubicBezTo>
                                <a:pt x="697372" y="69689"/>
                                <a:pt x="697427" y="68759"/>
                                <a:pt x="697465" y="67866"/>
                              </a:cubicBezTo>
                              <a:cubicBezTo>
                                <a:pt x="697502" y="66973"/>
                                <a:pt x="697520" y="66266"/>
                                <a:pt x="697520" y="65745"/>
                              </a:cubicBezTo>
                              <a:cubicBezTo>
                                <a:pt x="697520" y="63289"/>
                                <a:pt x="697279" y="60703"/>
                                <a:pt x="696795" y="57987"/>
                              </a:cubicBezTo>
                              <a:cubicBezTo>
                                <a:pt x="696311" y="55271"/>
                                <a:pt x="695325" y="52760"/>
                                <a:pt x="693837" y="50453"/>
                              </a:cubicBezTo>
                              <a:cubicBezTo>
                                <a:pt x="692349" y="48146"/>
                                <a:pt x="690246" y="46211"/>
                                <a:pt x="687530" y="44649"/>
                              </a:cubicBezTo>
                              <a:cubicBezTo>
                                <a:pt x="684814" y="43086"/>
                                <a:pt x="681261" y="42267"/>
                                <a:pt x="676871" y="42193"/>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8" name="TextBox 52"/>
                      <wps:cNvSpPr txBox="1"/>
                      <wps:spPr>
                        <a:xfrm>
                          <a:off x="3023146" y="55365"/>
                          <a:ext cx="412440" cy="137071"/>
                        </a:xfrm>
                        <a:custGeom>
                          <a:avLst/>
                          <a:gdLst/>
                          <a:ahLst/>
                          <a:cxnLst/>
                          <a:rect l="l" t="t" r="r" b="b"/>
                          <a:pathLst>
                            <a:path w="412440" h="137071">
                              <a:moveTo>
                                <a:pt x="230237" y="0"/>
                              </a:moveTo>
                              <a:cubicBezTo>
                                <a:pt x="235446" y="0"/>
                                <a:pt x="240692" y="1860"/>
                                <a:pt x="245975" y="5581"/>
                              </a:cubicBezTo>
                              <a:cubicBezTo>
                                <a:pt x="255873" y="12799"/>
                                <a:pt x="273248" y="31403"/>
                                <a:pt x="298103" y="61392"/>
                              </a:cubicBezTo>
                              <a:lnTo>
                                <a:pt x="305507" y="61392"/>
                              </a:lnTo>
                              <a:lnTo>
                                <a:pt x="313841" y="61392"/>
                              </a:lnTo>
                              <a:lnTo>
                                <a:pt x="330510" y="61392"/>
                              </a:lnTo>
                              <a:cubicBezTo>
                                <a:pt x="332742" y="54918"/>
                                <a:pt x="335235" y="49337"/>
                                <a:pt x="337988" y="44649"/>
                              </a:cubicBezTo>
                              <a:cubicBezTo>
                                <a:pt x="340742" y="39960"/>
                                <a:pt x="344035" y="35812"/>
                                <a:pt x="347867" y="32203"/>
                              </a:cubicBezTo>
                              <a:cubicBezTo>
                                <a:pt x="351699" y="28594"/>
                                <a:pt x="355997" y="25747"/>
                                <a:pt x="360759" y="23664"/>
                              </a:cubicBezTo>
                              <a:cubicBezTo>
                                <a:pt x="364852" y="21878"/>
                                <a:pt x="369094" y="20985"/>
                                <a:pt x="373484" y="20985"/>
                              </a:cubicBezTo>
                              <a:cubicBezTo>
                                <a:pt x="374154" y="20985"/>
                                <a:pt x="374823" y="21022"/>
                                <a:pt x="375493" y="21096"/>
                              </a:cubicBezTo>
                              <a:cubicBezTo>
                                <a:pt x="382786" y="21617"/>
                                <a:pt x="388832" y="23143"/>
                                <a:pt x="393632" y="25673"/>
                              </a:cubicBezTo>
                              <a:cubicBezTo>
                                <a:pt x="398431" y="28203"/>
                                <a:pt x="402208" y="31403"/>
                                <a:pt x="404961" y="35272"/>
                              </a:cubicBezTo>
                              <a:cubicBezTo>
                                <a:pt x="407714" y="39142"/>
                                <a:pt x="409649" y="43532"/>
                                <a:pt x="410765" y="48444"/>
                              </a:cubicBezTo>
                              <a:cubicBezTo>
                                <a:pt x="411882" y="53355"/>
                                <a:pt x="412440" y="58452"/>
                                <a:pt x="412440" y="63736"/>
                              </a:cubicBezTo>
                              <a:cubicBezTo>
                                <a:pt x="412440" y="68870"/>
                                <a:pt x="412068" y="74042"/>
                                <a:pt x="411324" y="79251"/>
                              </a:cubicBezTo>
                              <a:cubicBezTo>
                                <a:pt x="410579" y="84460"/>
                                <a:pt x="409649" y="89409"/>
                                <a:pt x="408533" y="94097"/>
                              </a:cubicBezTo>
                              <a:cubicBezTo>
                                <a:pt x="407268" y="95585"/>
                                <a:pt x="406096" y="96943"/>
                                <a:pt x="405017" y="98171"/>
                              </a:cubicBezTo>
                              <a:cubicBezTo>
                                <a:pt x="403938" y="99399"/>
                                <a:pt x="402766" y="100757"/>
                                <a:pt x="401501" y="102245"/>
                              </a:cubicBezTo>
                              <a:lnTo>
                                <a:pt x="343793" y="87511"/>
                              </a:lnTo>
                              <a:lnTo>
                                <a:pt x="336872" y="85390"/>
                              </a:lnTo>
                              <a:lnTo>
                                <a:pt x="313841" y="85390"/>
                              </a:lnTo>
                              <a:lnTo>
                                <a:pt x="305507" y="85390"/>
                              </a:lnTo>
                              <a:lnTo>
                                <a:pt x="187635" y="85390"/>
                              </a:lnTo>
                              <a:lnTo>
                                <a:pt x="181682" y="85390"/>
                              </a:lnTo>
                              <a:lnTo>
                                <a:pt x="108272" y="85390"/>
                              </a:lnTo>
                              <a:lnTo>
                                <a:pt x="105482" y="85390"/>
                              </a:lnTo>
                              <a:lnTo>
                                <a:pt x="87846" y="85390"/>
                              </a:lnTo>
                              <a:cubicBezTo>
                                <a:pt x="86208" y="91864"/>
                                <a:pt x="84143" y="97762"/>
                                <a:pt x="81651" y="103082"/>
                              </a:cubicBezTo>
                              <a:cubicBezTo>
                                <a:pt x="79158" y="108403"/>
                                <a:pt x="76237" y="112849"/>
                                <a:pt x="72888" y="116421"/>
                              </a:cubicBezTo>
                              <a:cubicBezTo>
                                <a:pt x="66489" y="123713"/>
                                <a:pt x="60331" y="128978"/>
                                <a:pt x="54415" y="132215"/>
                              </a:cubicBezTo>
                              <a:cubicBezTo>
                                <a:pt x="48499" y="135452"/>
                                <a:pt x="42602" y="137071"/>
                                <a:pt x="36723" y="137071"/>
                              </a:cubicBezTo>
                              <a:cubicBezTo>
                                <a:pt x="31514" y="137071"/>
                                <a:pt x="26324" y="136010"/>
                                <a:pt x="21152" y="133890"/>
                              </a:cubicBezTo>
                              <a:cubicBezTo>
                                <a:pt x="15980" y="131769"/>
                                <a:pt x="10641" y="128848"/>
                                <a:pt x="5134" y="125127"/>
                              </a:cubicBezTo>
                              <a:lnTo>
                                <a:pt x="0" y="121109"/>
                              </a:lnTo>
                              <a:lnTo>
                                <a:pt x="6139" y="121109"/>
                              </a:lnTo>
                              <a:cubicBezTo>
                                <a:pt x="12911" y="121109"/>
                                <a:pt x="19347" y="120328"/>
                                <a:pt x="25449" y="118765"/>
                              </a:cubicBezTo>
                              <a:cubicBezTo>
                                <a:pt x="31700" y="117202"/>
                                <a:pt x="37411" y="114877"/>
                                <a:pt x="42583" y="111789"/>
                              </a:cubicBezTo>
                              <a:cubicBezTo>
                                <a:pt x="47755" y="108700"/>
                                <a:pt x="52276" y="104924"/>
                                <a:pt x="56145" y="100459"/>
                              </a:cubicBezTo>
                              <a:cubicBezTo>
                                <a:pt x="60015" y="95994"/>
                                <a:pt x="63103" y="90971"/>
                                <a:pt x="65410" y="85390"/>
                              </a:cubicBezTo>
                              <a:lnTo>
                                <a:pt x="28686" y="85390"/>
                              </a:lnTo>
                              <a:cubicBezTo>
                                <a:pt x="27124" y="85241"/>
                                <a:pt x="25710" y="85000"/>
                                <a:pt x="24445" y="84665"/>
                              </a:cubicBezTo>
                              <a:lnTo>
                                <a:pt x="22050" y="83999"/>
                              </a:lnTo>
                              <a:lnTo>
                                <a:pt x="9376" y="71214"/>
                              </a:lnTo>
                              <a:cubicBezTo>
                                <a:pt x="6771" y="66005"/>
                                <a:pt x="5469" y="60462"/>
                                <a:pt x="5469" y="54583"/>
                              </a:cubicBezTo>
                              <a:cubicBezTo>
                                <a:pt x="5469" y="48853"/>
                                <a:pt x="6548" y="43104"/>
                                <a:pt x="8706" y="37337"/>
                              </a:cubicBezTo>
                              <a:cubicBezTo>
                                <a:pt x="10864" y="31570"/>
                                <a:pt x="13841" y="26380"/>
                                <a:pt x="17636" y="21766"/>
                              </a:cubicBezTo>
                              <a:cubicBezTo>
                                <a:pt x="21431" y="17153"/>
                                <a:pt x="25896" y="13395"/>
                                <a:pt x="31030" y="10492"/>
                              </a:cubicBezTo>
                              <a:cubicBezTo>
                                <a:pt x="36165" y="7590"/>
                                <a:pt x="41783" y="6139"/>
                                <a:pt x="47885" y="6139"/>
                              </a:cubicBezTo>
                              <a:cubicBezTo>
                                <a:pt x="55252" y="6139"/>
                                <a:pt x="61596" y="7665"/>
                                <a:pt x="66917" y="10716"/>
                              </a:cubicBezTo>
                              <a:cubicBezTo>
                                <a:pt x="72237" y="13767"/>
                                <a:pt x="76628" y="17841"/>
                                <a:pt x="80088" y="22938"/>
                              </a:cubicBezTo>
                              <a:cubicBezTo>
                                <a:pt x="83548" y="28036"/>
                                <a:pt x="86153" y="33914"/>
                                <a:pt x="87901" y="40574"/>
                              </a:cubicBezTo>
                              <a:cubicBezTo>
                                <a:pt x="89650" y="47234"/>
                                <a:pt x="90599" y="54174"/>
                                <a:pt x="90748" y="61392"/>
                              </a:cubicBezTo>
                              <a:lnTo>
                                <a:pt x="105482" y="61392"/>
                              </a:lnTo>
                              <a:lnTo>
                                <a:pt x="108272" y="61392"/>
                              </a:lnTo>
                              <a:lnTo>
                                <a:pt x="135954" y="61392"/>
                              </a:lnTo>
                              <a:lnTo>
                                <a:pt x="135954" y="12502"/>
                              </a:lnTo>
                              <a:lnTo>
                                <a:pt x="158167" y="12502"/>
                              </a:lnTo>
                              <a:lnTo>
                                <a:pt x="158167" y="61392"/>
                              </a:lnTo>
                              <a:lnTo>
                                <a:pt x="181682" y="61392"/>
                              </a:lnTo>
                              <a:lnTo>
                                <a:pt x="187635" y="61392"/>
                              </a:lnTo>
                              <a:lnTo>
                                <a:pt x="267853" y="61392"/>
                              </a:lnTo>
                              <a:cubicBezTo>
                                <a:pt x="257138" y="48220"/>
                                <a:pt x="248822" y="39105"/>
                                <a:pt x="242906" y="34045"/>
                              </a:cubicBezTo>
                              <a:cubicBezTo>
                                <a:pt x="236990" y="28984"/>
                                <a:pt x="230683" y="25264"/>
                                <a:pt x="223986" y="22882"/>
                              </a:cubicBezTo>
                              <a:cubicBezTo>
                                <a:pt x="222647" y="22436"/>
                                <a:pt x="221307" y="22213"/>
                                <a:pt x="219968" y="22213"/>
                              </a:cubicBezTo>
                              <a:cubicBezTo>
                                <a:pt x="214089" y="22213"/>
                                <a:pt x="207280" y="26380"/>
                                <a:pt x="199541" y="34714"/>
                              </a:cubicBezTo>
                              <a:lnTo>
                                <a:pt x="197197" y="31031"/>
                              </a:lnTo>
                              <a:cubicBezTo>
                                <a:pt x="200025" y="19794"/>
                                <a:pt x="206387" y="10939"/>
                                <a:pt x="216284" y="4465"/>
                              </a:cubicBezTo>
                              <a:cubicBezTo>
                                <a:pt x="220898" y="1488"/>
                                <a:pt x="225549" y="0"/>
                                <a:pt x="230237" y="0"/>
                              </a:cubicBezTo>
                              <a:close/>
                              <a:moveTo>
                                <a:pt x="43532" y="25115"/>
                              </a:moveTo>
                              <a:cubicBezTo>
                                <a:pt x="40853" y="25115"/>
                                <a:pt x="38397" y="25747"/>
                                <a:pt x="36165" y="27012"/>
                              </a:cubicBezTo>
                              <a:cubicBezTo>
                                <a:pt x="33933" y="28277"/>
                                <a:pt x="32016" y="29915"/>
                                <a:pt x="30417" y="31924"/>
                              </a:cubicBezTo>
                              <a:cubicBezTo>
                                <a:pt x="28817" y="33933"/>
                                <a:pt x="27589" y="36165"/>
                                <a:pt x="26733" y="38621"/>
                              </a:cubicBezTo>
                              <a:cubicBezTo>
                                <a:pt x="25877" y="41077"/>
                                <a:pt x="25449" y="43532"/>
                                <a:pt x="25449" y="45988"/>
                              </a:cubicBezTo>
                              <a:cubicBezTo>
                                <a:pt x="25449" y="49337"/>
                                <a:pt x="26305" y="52425"/>
                                <a:pt x="28017" y="55253"/>
                              </a:cubicBezTo>
                              <a:cubicBezTo>
                                <a:pt x="29728" y="58080"/>
                                <a:pt x="32482" y="60127"/>
                                <a:pt x="36277" y="61392"/>
                              </a:cubicBezTo>
                              <a:lnTo>
                                <a:pt x="65521" y="61392"/>
                              </a:lnTo>
                              <a:cubicBezTo>
                                <a:pt x="65968" y="59978"/>
                                <a:pt x="66247" y="58657"/>
                                <a:pt x="66359" y="57429"/>
                              </a:cubicBezTo>
                              <a:cubicBezTo>
                                <a:pt x="66470" y="56201"/>
                                <a:pt x="66526" y="55066"/>
                                <a:pt x="66526" y="54025"/>
                              </a:cubicBezTo>
                              <a:cubicBezTo>
                                <a:pt x="66526" y="51569"/>
                                <a:pt x="66247" y="48685"/>
                                <a:pt x="65689" y="45374"/>
                              </a:cubicBezTo>
                              <a:cubicBezTo>
                                <a:pt x="65131" y="42063"/>
                                <a:pt x="64014" y="38919"/>
                                <a:pt x="62340" y="35942"/>
                              </a:cubicBezTo>
                              <a:cubicBezTo>
                                <a:pt x="60666" y="32966"/>
                                <a:pt x="58322" y="30417"/>
                                <a:pt x="55308" y="28296"/>
                              </a:cubicBezTo>
                              <a:cubicBezTo>
                                <a:pt x="52294" y="26175"/>
                                <a:pt x="48369" y="25115"/>
                                <a:pt x="43532" y="25115"/>
                              </a:cubicBezTo>
                              <a:close/>
                              <a:moveTo>
                                <a:pt x="371810" y="42193"/>
                              </a:moveTo>
                              <a:cubicBezTo>
                                <a:pt x="369280" y="42193"/>
                                <a:pt x="366805" y="42825"/>
                                <a:pt x="364387" y="44090"/>
                              </a:cubicBezTo>
                              <a:cubicBezTo>
                                <a:pt x="361968" y="45355"/>
                                <a:pt x="359792" y="47048"/>
                                <a:pt x="357857" y="49169"/>
                              </a:cubicBezTo>
                              <a:cubicBezTo>
                                <a:pt x="355922" y="51290"/>
                                <a:pt x="354322" y="53727"/>
                                <a:pt x="353057" y="56480"/>
                              </a:cubicBezTo>
                              <a:cubicBezTo>
                                <a:pt x="351792" y="59234"/>
                                <a:pt x="351048" y="62061"/>
                                <a:pt x="350825" y="64964"/>
                              </a:cubicBezTo>
                              <a:lnTo>
                                <a:pt x="391790" y="75121"/>
                              </a:lnTo>
                              <a:cubicBezTo>
                                <a:pt x="391790" y="74749"/>
                                <a:pt x="391846" y="74154"/>
                                <a:pt x="391957" y="73335"/>
                              </a:cubicBezTo>
                              <a:cubicBezTo>
                                <a:pt x="392069" y="72517"/>
                                <a:pt x="392162" y="71624"/>
                                <a:pt x="392236" y="70656"/>
                              </a:cubicBezTo>
                              <a:cubicBezTo>
                                <a:pt x="392311" y="69689"/>
                                <a:pt x="392367" y="68759"/>
                                <a:pt x="392404" y="67866"/>
                              </a:cubicBezTo>
                              <a:cubicBezTo>
                                <a:pt x="392441" y="66973"/>
                                <a:pt x="392460" y="66266"/>
                                <a:pt x="392460" y="65745"/>
                              </a:cubicBezTo>
                              <a:cubicBezTo>
                                <a:pt x="392460" y="63289"/>
                                <a:pt x="392218" y="60703"/>
                                <a:pt x="391734" y="57987"/>
                              </a:cubicBezTo>
                              <a:cubicBezTo>
                                <a:pt x="391250" y="55271"/>
                                <a:pt x="390264" y="52760"/>
                                <a:pt x="388776" y="50453"/>
                              </a:cubicBezTo>
                              <a:cubicBezTo>
                                <a:pt x="387288" y="48146"/>
                                <a:pt x="385186" y="46211"/>
                                <a:pt x="382469" y="44649"/>
                              </a:cubicBezTo>
                              <a:cubicBezTo>
                                <a:pt x="379753" y="43086"/>
                                <a:pt x="376200" y="42267"/>
                                <a:pt x="371810" y="42193"/>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69" name="TextBox 51"/>
                      <wps:cNvSpPr txBox="1"/>
                      <wps:spPr>
                        <a:xfrm>
                          <a:off x="0" y="56370"/>
                          <a:ext cx="130373" cy="133833"/>
                        </a:xfrm>
                        <a:custGeom>
                          <a:avLst/>
                          <a:gdLst/>
                          <a:ahLst/>
                          <a:cxnLst/>
                          <a:rect l="l" t="t" r="r" b="b"/>
                          <a:pathLst>
                            <a:path w="130373" h="133833">
                              <a:moveTo>
                                <a:pt x="117649" y="0"/>
                              </a:moveTo>
                              <a:cubicBezTo>
                                <a:pt x="119955" y="0"/>
                                <a:pt x="121853" y="242"/>
                                <a:pt x="123341" y="725"/>
                              </a:cubicBezTo>
                              <a:cubicBezTo>
                                <a:pt x="124830" y="1209"/>
                                <a:pt x="126299" y="2102"/>
                                <a:pt x="127750" y="3404"/>
                              </a:cubicBezTo>
                              <a:cubicBezTo>
                                <a:pt x="129201" y="4706"/>
                                <a:pt x="130076" y="7329"/>
                                <a:pt x="130373" y="11273"/>
                              </a:cubicBezTo>
                              <a:lnTo>
                                <a:pt x="130373" y="12501"/>
                              </a:lnTo>
                              <a:cubicBezTo>
                                <a:pt x="130373" y="16296"/>
                                <a:pt x="129183" y="21208"/>
                                <a:pt x="126802" y="27235"/>
                              </a:cubicBezTo>
                              <a:cubicBezTo>
                                <a:pt x="124420" y="24184"/>
                                <a:pt x="121220" y="22659"/>
                                <a:pt x="117202" y="22659"/>
                              </a:cubicBezTo>
                              <a:lnTo>
                                <a:pt x="116867" y="22659"/>
                              </a:lnTo>
                              <a:cubicBezTo>
                                <a:pt x="112626" y="22808"/>
                                <a:pt x="109314" y="23422"/>
                                <a:pt x="106933" y="24500"/>
                              </a:cubicBezTo>
                              <a:cubicBezTo>
                                <a:pt x="104552" y="25580"/>
                                <a:pt x="102487" y="26900"/>
                                <a:pt x="100738" y="28463"/>
                              </a:cubicBezTo>
                              <a:cubicBezTo>
                                <a:pt x="98989" y="30026"/>
                                <a:pt x="97296" y="31719"/>
                                <a:pt x="95659" y="33542"/>
                              </a:cubicBezTo>
                              <a:cubicBezTo>
                                <a:pt x="94022" y="35365"/>
                                <a:pt x="92571" y="37132"/>
                                <a:pt x="91306" y="38844"/>
                              </a:cubicBezTo>
                              <a:cubicBezTo>
                                <a:pt x="90041" y="40555"/>
                                <a:pt x="89018" y="42044"/>
                                <a:pt x="88236" y="43309"/>
                              </a:cubicBezTo>
                              <a:cubicBezTo>
                                <a:pt x="87455" y="44574"/>
                                <a:pt x="87064" y="45392"/>
                                <a:pt x="87064" y="45764"/>
                              </a:cubicBezTo>
                              <a:cubicBezTo>
                                <a:pt x="87064" y="47104"/>
                                <a:pt x="87864" y="48332"/>
                                <a:pt x="89464" y="49448"/>
                              </a:cubicBezTo>
                              <a:cubicBezTo>
                                <a:pt x="91064" y="50564"/>
                                <a:pt x="93073" y="51569"/>
                                <a:pt x="95492" y="52462"/>
                              </a:cubicBezTo>
                              <a:cubicBezTo>
                                <a:pt x="97910" y="53355"/>
                                <a:pt x="100589" y="54155"/>
                                <a:pt x="103528" y="54861"/>
                              </a:cubicBezTo>
                              <a:cubicBezTo>
                                <a:pt x="106468" y="55568"/>
                                <a:pt x="109277" y="56219"/>
                                <a:pt x="111956" y="56815"/>
                              </a:cubicBezTo>
                              <a:cubicBezTo>
                                <a:pt x="114412" y="57336"/>
                                <a:pt x="116681" y="57838"/>
                                <a:pt x="118765" y="58322"/>
                              </a:cubicBezTo>
                              <a:cubicBezTo>
                                <a:pt x="120848" y="58805"/>
                                <a:pt x="122262" y="59233"/>
                                <a:pt x="123006" y="59605"/>
                              </a:cubicBezTo>
                              <a:cubicBezTo>
                                <a:pt x="124346" y="60201"/>
                                <a:pt x="125443" y="61131"/>
                                <a:pt x="126299" y="62396"/>
                              </a:cubicBezTo>
                              <a:cubicBezTo>
                                <a:pt x="127155" y="63661"/>
                                <a:pt x="127787" y="65075"/>
                                <a:pt x="128197" y="66637"/>
                              </a:cubicBezTo>
                              <a:cubicBezTo>
                                <a:pt x="128606" y="68200"/>
                                <a:pt x="128885" y="69874"/>
                                <a:pt x="129034" y="71660"/>
                              </a:cubicBezTo>
                              <a:cubicBezTo>
                                <a:pt x="129183" y="73446"/>
                                <a:pt x="129257" y="76125"/>
                                <a:pt x="129257" y="79697"/>
                              </a:cubicBezTo>
                              <a:cubicBezTo>
                                <a:pt x="128141" y="88924"/>
                                <a:pt x="123155" y="98356"/>
                                <a:pt x="114300" y="107993"/>
                              </a:cubicBezTo>
                              <a:cubicBezTo>
                                <a:pt x="105445" y="117630"/>
                                <a:pt x="96310" y="124346"/>
                                <a:pt x="86897" y="128141"/>
                              </a:cubicBezTo>
                              <a:cubicBezTo>
                                <a:pt x="77484" y="131936"/>
                                <a:pt x="68424" y="133833"/>
                                <a:pt x="59717" y="133833"/>
                              </a:cubicBezTo>
                              <a:cubicBezTo>
                                <a:pt x="32035" y="131750"/>
                                <a:pt x="13767" y="120290"/>
                                <a:pt x="4911" y="99454"/>
                              </a:cubicBezTo>
                              <a:cubicBezTo>
                                <a:pt x="1637" y="91864"/>
                                <a:pt x="0" y="83827"/>
                                <a:pt x="0" y="75344"/>
                              </a:cubicBezTo>
                              <a:cubicBezTo>
                                <a:pt x="0" y="60610"/>
                                <a:pt x="4874" y="44574"/>
                                <a:pt x="14622" y="27235"/>
                              </a:cubicBezTo>
                              <a:lnTo>
                                <a:pt x="19757" y="29468"/>
                              </a:lnTo>
                              <a:cubicBezTo>
                                <a:pt x="14250" y="39960"/>
                                <a:pt x="11497" y="49969"/>
                                <a:pt x="11497" y="59494"/>
                              </a:cubicBezTo>
                              <a:cubicBezTo>
                                <a:pt x="11497" y="66861"/>
                                <a:pt x="13171" y="73930"/>
                                <a:pt x="16520" y="80702"/>
                              </a:cubicBezTo>
                              <a:cubicBezTo>
                                <a:pt x="24110" y="96329"/>
                                <a:pt x="35719" y="105668"/>
                                <a:pt x="51346" y="108719"/>
                              </a:cubicBezTo>
                              <a:cubicBezTo>
                                <a:pt x="53132" y="108793"/>
                                <a:pt x="54955" y="108905"/>
                                <a:pt x="56815" y="109053"/>
                              </a:cubicBezTo>
                              <a:cubicBezTo>
                                <a:pt x="58675" y="109202"/>
                                <a:pt x="60573" y="109277"/>
                                <a:pt x="62508" y="109277"/>
                              </a:cubicBezTo>
                              <a:cubicBezTo>
                                <a:pt x="67419" y="109277"/>
                                <a:pt x="72386" y="108570"/>
                                <a:pt x="77409" y="107156"/>
                              </a:cubicBezTo>
                              <a:cubicBezTo>
                                <a:pt x="82432" y="105742"/>
                                <a:pt x="87157" y="103733"/>
                                <a:pt x="91585" y="101128"/>
                              </a:cubicBezTo>
                              <a:cubicBezTo>
                                <a:pt x="96013" y="98524"/>
                                <a:pt x="99864" y="95417"/>
                                <a:pt x="103138" y="91808"/>
                              </a:cubicBezTo>
                              <a:cubicBezTo>
                                <a:pt x="106412" y="88199"/>
                                <a:pt x="108719" y="84162"/>
                                <a:pt x="110058" y="79697"/>
                              </a:cubicBezTo>
                              <a:cubicBezTo>
                                <a:pt x="109537" y="79623"/>
                                <a:pt x="108812" y="79492"/>
                                <a:pt x="107882" y="79306"/>
                              </a:cubicBezTo>
                              <a:cubicBezTo>
                                <a:pt x="106952" y="79120"/>
                                <a:pt x="105947" y="78934"/>
                                <a:pt x="104868" y="78748"/>
                              </a:cubicBezTo>
                              <a:cubicBezTo>
                                <a:pt x="103789" y="78562"/>
                                <a:pt x="102747" y="78376"/>
                                <a:pt x="101743" y="78190"/>
                              </a:cubicBezTo>
                              <a:cubicBezTo>
                                <a:pt x="100738" y="78004"/>
                                <a:pt x="99864" y="77837"/>
                                <a:pt x="99119" y="77688"/>
                              </a:cubicBezTo>
                              <a:cubicBezTo>
                                <a:pt x="95920" y="77167"/>
                                <a:pt x="92478" y="76535"/>
                                <a:pt x="88795" y="75790"/>
                              </a:cubicBezTo>
                              <a:cubicBezTo>
                                <a:pt x="85111" y="75046"/>
                                <a:pt x="81688" y="74060"/>
                                <a:pt x="78525" y="72832"/>
                              </a:cubicBezTo>
                              <a:cubicBezTo>
                                <a:pt x="75363" y="71605"/>
                                <a:pt x="72740" y="70079"/>
                                <a:pt x="70656" y="68256"/>
                              </a:cubicBezTo>
                              <a:cubicBezTo>
                                <a:pt x="68572" y="66433"/>
                                <a:pt x="67531" y="64182"/>
                                <a:pt x="67531" y="61503"/>
                              </a:cubicBezTo>
                              <a:cubicBezTo>
                                <a:pt x="67531" y="57931"/>
                                <a:pt x="68200" y="53931"/>
                                <a:pt x="69540" y="49504"/>
                              </a:cubicBezTo>
                              <a:cubicBezTo>
                                <a:pt x="70879" y="45076"/>
                                <a:pt x="72721" y="40593"/>
                                <a:pt x="75065" y="36053"/>
                              </a:cubicBezTo>
                              <a:cubicBezTo>
                                <a:pt x="77409" y="31514"/>
                                <a:pt x="80181" y="27086"/>
                                <a:pt x="83381" y="22770"/>
                              </a:cubicBezTo>
                              <a:cubicBezTo>
                                <a:pt x="86581" y="18454"/>
                                <a:pt x="90022" y="14603"/>
                                <a:pt x="93706" y="11218"/>
                              </a:cubicBezTo>
                              <a:cubicBezTo>
                                <a:pt x="97389" y="7832"/>
                                <a:pt x="101277" y="5116"/>
                                <a:pt x="105370" y="3069"/>
                              </a:cubicBezTo>
                              <a:cubicBezTo>
                                <a:pt x="109463" y="1023"/>
                                <a:pt x="113556" y="0"/>
                                <a:pt x="117649"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0" name="TextBox 50"/>
                      <wps:cNvSpPr txBox="1"/>
                      <wps:spPr>
                        <a:xfrm>
                          <a:off x="2876550" y="56370"/>
                          <a:ext cx="130374" cy="133833"/>
                        </a:xfrm>
                        <a:custGeom>
                          <a:avLst/>
                          <a:gdLst/>
                          <a:ahLst/>
                          <a:cxnLst/>
                          <a:rect l="l" t="t" r="r" b="b"/>
                          <a:pathLst>
                            <a:path w="130374" h="133833">
                              <a:moveTo>
                                <a:pt x="117649" y="0"/>
                              </a:moveTo>
                              <a:cubicBezTo>
                                <a:pt x="119956" y="0"/>
                                <a:pt x="121853" y="242"/>
                                <a:pt x="123341" y="725"/>
                              </a:cubicBezTo>
                              <a:cubicBezTo>
                                <a:pt x="124830" y="1209"/>
                                <a:pt x="126299" y="2102"/>
                                <a:pt x="127750" y="3404"/>
                              </a:cubicBezTo>
                              <a:cubicBezTo>
                                <a:pt x="129202" y="4706"/>
                                <a:pt x="130076" y="7329"/>
                                <a:pt x="130374" y="11273"/>
                              </a:cubicBezTo>
                              <a:lnTo>
                                <a:pt x="130374" y="12501"/>
                              </a:lnTo>
                              <a:cubicBezTo>
                                <a:pt x="130374" y="16296"/>
                                <a:pt x="129183" y="21208"/>
                                <a:pt x="126802" y="27235"/>
                              </a:cubicBezTo>
                              <a:cubicBezTo>
                                <a:pt x="124420" y="24184"/>
                                <a:pt x="121221" y="22659"/>
                                <a:pt x="117202" y="22659"/>
                              </a:cubicBezTo>
                              <a:lnTo>
                                <a:pt x="116867" y="22659"/>
                              </a:lnTo>
                              <a:cubicBezTo>
                                <a:pt x="112626" y="22808"/>
                                <a:pt x="109314" y="23422"/>
                                <a:pt x="106933" y="24500"/>
                              </a:cubicBezTo>
                              <a:cubicBezTo>
                                <a:pt x="104552" y="25580"/>
                                <a:pt x="102487" y="26900"/>
                                <a:pt x="100738" y="28463"/>
                              </a:cubicBezTo>
                              <a:cubicBezTo>
                                <a:pt x="98989" y="30026"/>
                                <a:pt x="97296" y="31719"/>
                                <a:pt x="95659" y="33542"/>
                              </a:cubicBezTo>
                              <a:cubicBezTo>
                                <a:pt x="94022" y="35365"/>
                                <a:pt x="92571" y="37132"/>
                                <a:pt x="91306" y="38844"/>
                              </a:cubicBezTo>
                              <a:cubicBezTo>
                                <a:pt x="90041" y="40555"/>
                                <a:pt x="89018" y="42044"/>
                                <a:pt x="88237" y="43309"/>
                              </a:cubicBezTo>
                              <a:cubicBezTo>
                                <a:pt x="87455" y="44574"/>
                                <a:pt x="87065" y="45392"/>
                                <a:pt x="87065" y="45764"/>
                              </a:cubicBezTo>
                              <a:cubicBezTo>
                                <a:pt x="87065" y="47104"/>
                                <a:pt x="87864" y="48332"/>
                                <a:pt x="89464" y="49448"/>
                              </a:cubicBezTo>
                              <a:cubicBezTo>
                                <a:pt x="91064" y="50564"/>
                                <a:pt x="93073" y="51569"/>
                                <a:pt x="95492" y="52462"/>
                              </a:cubicBezTo>
                              <a:cubicBezTo>
                                <a:pt x="97910" y="53355"/>
                                <a:pt x="100589" y="54155"/>
                                <a:pt x="103529" y="54861"/>
                              </a:cubicBezTo>
                              <a:cubicBezTo>
                                <a:pt x="106468" y="55568"/>
                                <a:pt x="109277" y="56219"/>
                                <a:pt x="111956" y="56815"/>
                              </a:cubicBezTo>
                              <a:cubicBezTo>
                                <a:pt x="114412" y="57336"/>
                                <a:pt x="116681" y="57838"/>
                                <a:pt x="118765" y="58322"/>
                              </a:cubicBezTo>
                              <a:cubicBezTo>
                                <a:pt x="120849" y="58805"/>
                                <a:pt x="122262" y="59233"/>
                                <a:pt x="123007" y="59605"/>
                              </a:cubicBezTo>
                              <a:cubicBezTo>
                                <a:pt x="124346" y="60201"/>
                                <a:pt x="125444" y="61131"/>
                                <a:pt x="126299" y="62396"/>
                              </a:cubicBezTo>
                              <a:cubicBezTo>
                                <a:pt x="127155" y="63661"/>
                                <a:pt x="127788" y="65075"/>
                                <a:pt x="128197" y="66637"/>
                              </a:cubicBezTo>
                              <a:cubicBezTo>
                                <a:pt x="128606" y="68200"/>
                                <a:pt x="128885" y="69874"/>
                                <a:pt x="129034" y="71660"/>
                              </a:cubicBezTo>
                              <a:cubicBezTo>
                                <a:pt x="129183" y="73446"/>
                                <a:pt x="129257" y="76125"/>
                                <a:pt x="129257" y="79697"/>
                              </a:cubicBezTo>
                              <a:cubicBezTo>
                                <a:pt x="128141" y="88924"/>
                                <a:pt x="123155" y="98356"/>
                                <a:pt x="114300" y="107993"/>
                              </a:cubicBezTo>
                              <a:cubicBezTo>
                                <a:pt x="105445" y="117630"/>
                                <a:pt x="96310" y="124346"/>
                                <a:pt x="86897" y="128141"/>
                              </a:cubicBezTo>
                              <a:cubicBezTo>
                                <a:pt x="77484" y="131936"/>
                                <a:pt x="68424" y="133833"/>
                                <a:pt x="59717" y="133833"/>
                              </a:cubicBezTo>
                              <a:cubicBezTo>
                                <a:pt x="32035" y="131750"/>
                                <a:pt x="13767" y="120290"/>
                                <a:pt x="4911" y="99454"/>
                              </a:cubicBezTo>
                              <a:cubicBezTo>
                                <a:pt x="1637" y="91864"/>
                                <a:pt x="0" y="83827"/>
                                <a:pt x="0" y="75344"/>
                              </a:cubicBezTo>
                              <a:cubicBezTo>
                                <a:pt x="0" y="60610"/>
                                <a:pt x="4874" y="44574"/>
                                <a:pt x="14622" y="27235"/>
                              </a:cubicBezTo>
                              <a:lnTo>
                                <a:pt x="19757" y="29468"/>
                              </a:lnTo>
                              <a:cubicBezTo>
                                <a:pt x="14250" y="39960"/>
                                <a:pt x="11497" y="49969"/>
                                <a:pt x="11497" y="59494"/>
                              </a:cubicBezTo>
                              <a:cubicBezTo>
                                <a:pt x="11497" y="66861"/>
                                <a:pt x="13171" y="73930"/>
                                <a:pt x="16520" y="80702"/>
                              </a:cubicBezTo>
                              <a:cubicBezTo>
                                <a:pt x="24110" y="96329"/>
                                <a:pt x="35719" y="105668"/>
                                <a:pt x="51346" y="108719"/>
                              </a:cubicBezTo>
                              <a:cubicBezTo>
                                <a:pt x="53132" y="108793"/>
                                <a:pt x="54955" y="108905"/>
                                <a:pt x="56815" y="109053"/>
                              </a:cubicBezTo>
                              <a:cubicBezTo>
                                <a:pt x="58676" y="109202"/>
                                <a:pt x="60573" y="109277"/>
                                <a:pt x="62508" y="109277"/>
                              </a:cubicBezTo>
                              <a:cubicBezTo>
                                <a:pt x="67419" y="109277"/>
                                <a:pt x="72386" y="108570"/>
                                <a:pt x="77409" y="107156"/>
                              </a:cubicBezTo>
                              <a:cubicBezTo>
                                <a:pt x="82432" y="105742"/>
                                <a:pt x="87158" y="103733"/>
                                <a:pt x="91585" y="101128"/>
                              </a:cubicBezTo>
                              <a:cubicBezTo>
                                <a:pt x="96013" y="98524"/>
                                <a:pt x="99864" y="95417"/>
                                <a:pt x="103138" y="91808"/>
                              </a:cubicBezTo>
                              <a:cubicBezTo>
                                <a:pt x="106412" y="88199"/>
                                <a:pt x="108719" y="84162"/>
                                <a:pt x="110058" y="79697"/>
                              </a:cubicBezTo>
                              <a:cubicBezTo>
                                <a:pt x="109538" y="79623"/>
                                <a:pt x="108812" y="79492"/>
                                <a:pt x="107882" y="79306"/>
                              </a:cubicBezTo>
                              <a:cubicBezTo>
                                <a:pt x="106952" y="79120"/>
                                <a:pt x="105947" y="78934"/>
                                <a:pt x="104868" y="78748"/>
                              </a:cubicBezTo>
                              <a:cubicBezTo>
                                <a:pt x="103789" y="78562"/>
                                <a:pt x="102747" y="78376"/>
                                <a:pt x="101743" y="78190"/>
                              </a:cubicBezTo>
                              <a:cubicBezTo>
                                <a:pt x="100738" y="78004"/>
                                <a:pt x="99864" y="77837"/>
                                <a:pt x="99120" y="77688"/>
                              </a:cubicBezTo>
                              <a:cubicBezTo>
                                <a:pt x="95920" y="77167"/>
                                <a:pt x="92478" y="76535"/>
                                <a:pt x="88795" y="75790"/>
                              </a:cubicBezTo>
                              <a:cubicBezTo>
                                <a:pt x="85111" y="75046"/>
                                <a:pt x="81688" y="74060"/>
                                <a:pt x="78526" y="72832"/>
                              </a:cubicBezTo>
                              <a:cubicBezTo>
                                <a:pt x="75363" y="71605"/>
                                <a:pt x="72740" y="70079"/>
                                <a:pt x="70656" y="68256"/>
                              </a:cubicBezTo>
                              <a:cubicBezTo>
                                <a:pt x="68573" y="66433"/>
                                <a:pt x="67531" y="64182"/>
                                <a:pt x="67531" y="61503"/>
                              </a:cubicBezTo>
                              <a:cubicBezTo>
                                <a:pt x="67531" y="57931"/>
                                <a:pt x="68201" y="53931"/>
                                <a:pt x="69540" y="49504"/>
                              </a:cubicBezTo>
                              <a:cubicBezTo>
                                <a:pt x="70879" y="45076"/>
                                <a:pt x="72721" y="40593"/>
                                <a:pt x="75065" y="36053"/>
                              </a:cubicBezTo>
                              <a:cubicBezTo>
                                <a:pt x="77409" y="31514"/>
                                <a:pt x="80181" y="27086"/>
                                <a:pt x="83381" y="22770"/>
                              </a:cubicBezTo>
                              <a:cubicBezTo>
                                <a:pt x="86581" y="18454"/>
                                <a:pt x="90022" y="14603"/>
                                <a:pt x="93706" y="11218"/>
                              </a:cubicBezTo>
                              <a:cubicBezTo>
                                <a:pt x="97389" y="7832"/>
                                <a:pt x="101278" y="5116"/>
                                <a:pt x="105370" y="3069"/>
                              </a:cubicBezTo>
                              <a:cubicBezTo>
                                <a:pt x="109463" y="1023"/>
                                <a:pt x="113556" y="0"/>
                                <a:pt x="117649" y="0"/>
                              </a:cubicBez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1" name="TextBox 49"/>
                      <wps:cNvSpPr txBox="1"/>
                      <wps:spPr>
                        <a:xfrm>
                          <a:off x="130634" y="64071"/>
                          <a:ext cx="84497" cy="128364"/>
                        </a:xfrm>
                        <a:custGeom>
                          <a:avLst/>
                          <a:gdLst/>
                          <a:ahLst/>
                          <a:cxnLst/>
                          <a:rect l="l" t="t" r="r" b="b"/>
                          <a:pathLst>
                            <a:path w="84497" h="128364">
                              <a:moveTo>
                                <a:pt x="70098" y="0"/>
                              </a:moveTo>
                              <a:cubicBezTo>
                                <a:pt x="74786" y="7664"/>
                                <a:pt x="78358" y="16203"/>
                                <a:pt x="80813" y="25617"/>
                              </a:cubicBezTo>
                              <a:cubicBezTo>
                                <a:pt x="83269" y="35030"/>
                                <a:pt x="84497" y="44648"/>
                                <a:pt x="84497" y="54471"/>
                              </a:cubicBezTo>
                              <a:cubicBezTo>
                                <a:pt x="84497" y="59382"/>
                                <a:pt x="83976" y="64610"/>
                                <a:pt x="82934" y="70153"/>
                              </a:cubicBezTo>
                              <a:cubicBezTo>
                                <a:pt x="81892" y="75697"/>
                                <a:pt x="80348" y="81204"/>
                                <a:pt x="78302" y="86673"/>
                              </a:cubicBezTo>
                              <a:cubicBezTo>
                                <a:pt x="76256" y="92143"/>
                                <a:pt x="73726" y="97389"/>
                                <a:pt x="70712" y="102412"/>
                              </a:cubicBezTo>
                              <a:cubicBezTo>
                                <a:pt x="67698" y="107435"/>
                                <a:pt x="64182" y="111862"/>
                                <a:pt x="60164" y="115695"/>
                              </a:cubicBezTo>
                              <a:cubicBezTo>
                                <a:pt x="56145" y="119527"/>
                                <a:pt x="51662" y="122597"/>
                                <a:pt x="46713" y="124904"/>
                              </a:cubicBezTo>
                              <a:cubicBezTo>
                                <a:pt x="41765" y="127210"/>
                                <a:pt x="36351" y="128364"/>
                                <a:pt x="30472" y="128364"/>
                              </a:cubicBezTo>
                              <a:cubicBezTo>
                                <a:pt x="18268" y="127694"/>
                                <a:pt x="8111" y="122039"/>
                                <a:pt x="0" y="111397"/>
                              </a:cubicBezTo>
                              <a:cubicBezTo>
                                <a:pt x="2083" y="111546"/>
                                <a:pt x="4093" y="111621"/>
                                <a:pt x="6027" y="111621"/>
                              </a:cubicBezTo>
                              <a:cubicBezTo>
                                <a:pt x="11832" y="111621"/>
                                <a:pt x="17487" y="110876"/>
                                <a:pt x="22994" y="109388"/>
                              </a:cubicBezTo>
                              <a:cubicBezTo>
                                <a:pt x="30286" y="107453"/>
                                <a:pt x="36742" y="104328"/>
                                <a:pt x="42360" y="100012"/>
                              </a:cubicBezTo>
                              <a:cubicBezTo>
                                <a:pt x="47978" y="95696"/>
                                <a:pt x="52499" y="90320"/>
                                <a:pt x="55922" y="83883"/>
                              </a:cubicBezTo>
                              <a:cubicBezTo>
                                <a:pt x="59345" y="77446"/>
                                <a:pt x="61057" y="70098"/>
                                <a:pt x="61057" y="61838"/>
                              </a:cubicBezTo>
                              <a:cubicBezTo>
                                <a:pt x="61057" y="54843"/>
                                <a:pt x="59996" y="47308"/>
                                <a:pt x="57875" y="39234"/>
                              </a:cubicBezTo>
                              <a:cubicBezTo>
                                <a:pt x="55755" y="31160"/>
                                <a:pt x="52648" y="22547"/>
                                <a:pt x="48555" y="13394"/>
                              </a:cubicBezTo>
                              <a:lnTo>
                                <a:pt x="70098"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2" name="TextBox 48"/>
                      <wps:cNvSpPr txBox="1"/>
                      <wps:spPr>
                        <a:xfrm>
                          <a:off x="2276922" y="67867"/>
                          <a:ext cx="217958" cy="133275"/>
                        </a:xfrm>
                        <a:custGeom>
                          <a:avLst/>
                          <a:gdLst/>
                          <a:ahLst/>
                          <a:cxnLst/>
                          <a:rect l="l" t="t" r="r" b="b"/>
                          <a:pathLst>
                            <a:path w="217958" h="133275">
                              <a:moveTo>
                                <a:pt x="195746" y="0"/>
                              </a:moveTo>
                              <a:lnTo>
                                <a:pt x="217958" y="0"/>
                              </a:lnTo>
                              <a:lnTo>
                                <a:pt x="217958" y="72888"/>
                              </a:lnTo>
                              <a:lnTo>
                                <a:pt x="152586" y="72888"/>
                              </a:lnTo>
                              <a:lnTo>
                                <a:pt x="146856" y="72888"/>
                              </a:lnTo>
                              <a:lnTo>
                                <a:pt x="130373" y="72888"/>
                              </a:lnTo>
                              <a:lnTo>
                                <a:pt x="130373" y="73781"/>
                              </a:lnTo>
                              <a:cubicBezTo>
                                <a:pt x="130373" y="80032"/>
                                <a:pt x="129592" y="85799"/>
                                <a:pt x="128029" y="91082"/>
                              </a:cubicBezTo>
                              <a:cubicBezTo>
                                <a:pt x="126317" y="96663"/>
                                <a:pt x="121536" y="103231"/>
                                <a:pt x="113686" y="110784"/>
                              </a:cubicBezTo>
                              <a:cubicBezTo>
                                <a:pt x="105835" y="118337"/>
                                <a:pt x="96849" y="124122"/>
                                <a:pt x="86729" y="128141"/>
                              </a:cubicBezTo>
                              <a:cubicBezTo>
                                <a:pt x="78023" y="131564"/>
                                <a:pt x="68498" y="133275"/>
                                <a:pt x="58154" y="133275"/>
                              </a:cubicBezTo>
                              <a:cubicBezTo>
                                <a:pt x="56443" y="133275"/>
                                <a:pt x="54694" y="133238"/>
                                <a:pt x="52908" y="133164"/>
                              </a:cubicBezTo>
                              <a:cubicBezTo>
                                <a:pt x="28426" y="129592"/>
                                <a:pt x="12203" y="118616"/>
                                <a:pt x="4241" y="100235"/>
                              </a:cubicBezTo>
                              <a:cubicBezTo>
                                <a:pt x="1413" y="93761"/>
                                <a:pt x="0" y="86804"/>
                                <a:pt x="0" y="79362"/>
                              </a:cubicBezTo>
                              <a:cubicBezTo>
                                <a:pt x="0" y="65447"/>
                                <a:pt x="4799" y="49783"/>
                                <a:pt x="14399" y="32370"/>
                              </a:cubicBezTo>
                              <a:lnTo>
                                <a:pt x="19533" y="34602"/>
                              </a:lnTo>
                              <a:cubicBezTo>
                                <a:pt x="14920" y="45839"/>
                                <a:pt x="12613" y="55922"/>
                                <a:pt x="12613" y="64851"/>
                              </a:cubicBezTo>
                              <a:cubicBezTo>
                                <a:pt x="12613" y="72442"/>
                                <a:pt x="14324" y="79213"/>
                                <a:pt x="17747" y="85167"/>
                              </a:cubicBezTo>
                              <a:cubicBezTo>
                                <a:pt x="25040" y="98115"/>
                                <a:pt x="36686" y="105891"/>
                                <a:pt x="52685" y="108495"/>
                              </a:cubicBezTo>
                              <a:lnTo>
                                <a:pt x="52685" y="108384"/>
                              </a:lnTo>
                              <a:cubicBezTo>
                                <a:pt x="52982" y="108458"/>
                                <a:pt x="53280" y="108533"/>
                                <a:pt x="53578" y="108607"/>
                              </a:cubicBezTo>
                              <a:cubicBezTo>
                                <a:pt x="56405" y="108979"/>
                                <a:pt x="59382" y="109202"/>
                                <a:pt x="62507" y="109277"/>
                              </a:cubicBezTo>
                              <a:cubicBezTo>
                                <a:pt x="63177" y="109277"/>
                                <a:pt x="63772" y="109388"/>
                                <a:pt x="64293" y="109612"/>
                              </a:cubicBezTo>
                              <a:cubicBezTo>
                                <a:pt x="66228" y="109537"/>
                                <a:pt x="68237" y="109351"/>
                                <a:pt x="70321" y="109053"/>
                              </a:cubicBezTo>
                              <a:cubicBezTo>
                                <a:pt x="76497" y="108309"/>
                                <a:pt x="82320" y="106728"/>
                                <a:pt x="87790" y="104310"/>
                              </a:cubicBezTo>
                              <a:cubicBezTo>
                                <a:pt x="93259" y="101891"/>
                                <a:pt x="98059" y="98728"/>
                                <a:pt x="102189" y="94822"/>
                              </a:cubicBezTo>
                              <a:cubicBezTo>
                                <a:pt x="106319" y="90915"/>
                                <a:pt x="109165" y="86469"/>
                                <a:pt x="110728" y="81483"/>
                              </a:cubicBezTo>
                              <a:cubicBezTo>
                                <a:pt x="108942" y="79251"/>
                                <a:pt x="106747" y="77520"/>
                                <a:pt x="104142" y="76293"/>
                              </a:cubicBezTo>
                              <a:cubicBezTo>
                                <a:pt x="101538" y="75065"/>
                                <a:pt x="98710" y="74190"/>
                                <a:pt x="95659" y="73670"/>
                              </a:cubicBezTo>
                              <a:cubicBezTo>
                                <a:pt x="92608" y="73149"/>
                                <a:pt x="89520" y="72870"/>
                                <a:pt x="86394" y="72832"/>
                              </a:cubicBezTo>
                              <a:cubicBezTo>
                                <a:pt x="83269" y="72795"/>
                                <a:pt x="80292" y="72777"/>
                                <a:pt x="77465" y="72777"/>
                              </a:cubicBezTo>
                              <a:lnTo>
                                <a:pt x="84497" y="48890"/>
                              </a:lnTo>
                              <a:lnTo>
                                <a:pt x="146856" y="48890"/>
                              </a:lnTo>
                              <a:lnTo>
                                <a:pt x="152586" y="48890"/>
                              </a:lnTo>
                              <a:lnTo>
                                <a:pt x="195746" y="48890"/>
                              </a:lnTo>
                              <a:lnTo>
                                <a:pt x="195746"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3" name="TextBox 47"/>
                      <wps:cNvSpPr txBox="1"/>
                      <wps:spPr>
                        <a:xfrm>
                          <a:off x="3044577" y="139193"/>
                          <a:ext cx="670" cy="223"/>
                        </a:xfrm>
                        <a:custGeom>
                          <a:avLst/>
                          <a:gdLst/>
                          <a:ahLst/>
                          <a:cxnLst/>
                          <a:rect l="l" t="t" r="r" b="b"/>
                          <a:pathLst>
                            <a:path w="670" h="223">
                              <a:moveTo>
                                <a:pt x="0" y="0"/>
                              </a:moveTo>
                              <a:lnTo>
                                <a:pt x="619" y="171"/>
                              </a:lnTo>
                              <a:lnTo>
                                <a:pt x="670" y="223"/>
                              </a:lnTo>
                              <a:lnTo>
                                <a:pt x="0"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4" name="TextBox 46"/>
                      <wps:cNvSpPr txBox="1"/>
                      <wps:spPr>
                        <a:xfrm>
                          <a:off x="864170" y="158837"/>
                          <a:ext cx="38510" cy="38956"/>
                        </a:xfrm>
                        <a:custGeom>
                          <a:avLst/>
                          <a:gdLst/>
                          <a:ahLst/>
                          <a:cxnLst/>
                          <a:rect l="l" t="t" r="r" b="b"/>
                          <a:pathLst>
                            <a:path w="38510" h="38956">
                              <a:moveTo>
                                <a:pt x="19423" y="0"/>
                              </a:moveTo>
                              <a:lnTo>
                                <a:pt x="38510" y="19310"/>
                              </a:lnTo>
                              <a:cubicBezTo>
                                <a:pt x="36649" y="21171"/>
                                <a:pt x="34938" y="22901"/>
                                <a:pt x="33375" y="24501"/>
                              </a:cubicBezTo>
                              <a:cubicBezTo>
                                <a:pt x="31812" y="26101"/>
                                <a:pt x="30287" y="27682"/>
                                <a:pt x="28799" y="29245"/>
                              </a:cubicBezTo>
                              <a:cubicBezTo>
                                <a:pt x="27310" y="30807"/>
                                <a:pt x="25804" y="32370"/>
                                <a:pt x="24278" y="33933"/>
                              </a:cubicBezTo>
                              <a:cubicBezTo>
                                <a:pt x="22753" y="35495"/>
                                <a:pt x="21134" y="37170"/>
                                <a:pt x="19423" y="38956"/>
                              </a:cubicBezTo>
                              <a:cubicBezTo>
                                <a:pt x="17562" y="37095"/>
                                <a:pt x="15832" y="35347"/>
                                <a:pt x="14232" y="33709"/>
                              </a:cubicBezTo>
                              <a:cubicBezTo>
                                <a:pt x="12632" y="32072"/>
                                <a:pt x="11070" y="30491"/>
                                <a:pt x="9544" y="28966"/>
                              </a:cubicBezTo>
                              <a:cubicBezTo>
                                <a:pt x="8019" y="27440"/>
                                <a:pt x="6493" y="25896"/>
                                <a:pt x="4968" y="24333"/>
                              </a:cubicBezTo>
                              <a:cubicBezTo>
                                <a:pt x="3442" y="22771"/>
                                <a:pt x="1786" y="21096"/>
                                <a:pt x="0" y="19310"/>
                              </a:cubicBezTo>
                              <a:lnTo>
                                <a:pt x="19423"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5" name="TextBox 45"/>
                      <wps:cNvSpPr txBox="1"/>
                      <wps:spPr>
                        <a:xfrm>
                          <a:off x="768660" y="159953"/>
                          <a:ext cx="76460" cy="38956"/>
                        </a:xfrm>
                        <a:custGeom>
                          <a:avLst/>
                          <a:gdLst/>
                          <a:ahLst/>
                          <a:cxnLst/>
                          <a:rect l="l" t="t" r="r" b="b"/>
                          <a:pathLst>
                            <a:path w="76460" h="38956">
                              <a:moveTo>
                                <a:pt x="19422" y="0"/>
                              </a:moveTo>
                              <a:lnTo>
                                <a:pt x="38233" y="19031"/>
                              </a:lnTo>
                              <a:lnTo>
                                <a:pt x="57373" y="0"/>
                              </a:lnTo>
                              <a:lnTo>
                                <a:pt x="76460" y="19310"/>
                              </a:lnTo>
                              <a:cubicBezTo>
                                <a:pt x="74600" y="21171"/>
                                <a:pt x="72889" y="22901"/>
                                <a:pt x="71326" y="24501"/>
                              </a:cubicBezTo>
                              <a:cubicBezTo>
                                <a:pt x="69763" y="26101"/>
                                <a:pt x="68238" y="27682"/>
                                <a:pt x="66749" y="29245"/>
                              </a:cubicBezTo>
                              <a:cubicBezTo>
                                <a:pt x="65261" y="30807"/>
                                <a:pt x="63754" y="32370"/>
                                <a:pt x="62229" y="33933"/>
                              </a:cubicBezTo>
                              <a:cubicBezTo>
                                <a:pt x="60703" y="35496"/>
                                <a:pt x="59085" y="37170"/>
                                <a:pt x="57373" y="38956"/>
                              </a:cubicBezTo>
                              <a:cubicBezTo>
                                <a:pt x="55513" y="37095"/>
                                <a:pt x="53783" y="35347"/>
                                <a:pt x="52183" y="33710"/>
                              </a:cubicBezTo>
                              <a:cubicBezTo>
                                <a:pt x="50583" y="32073"/>
                                <a:pt x="49020" y="30491"/>
                                <a:pt x="47495" y="28966"/>
                              </a:cubicBezTo>
                              <a:cubicBezTo>
                                <a:pt x="45969" y="27440"/>
                                <a:pt x="44444" y="25896"/>
                                <a:pt x="42918" y="24333"/>
                              </a:cubicBezTo>
                              <a:lnTo>
                                <a:pt x="38230" y="19593"/>
                              </a:lnTo>
                              <a:lnTo>
                                <a:pt x="33375" y="24501"/>
                              </a:lnTo>
                              <a:cubicBezTo>
                                <a:pt x="31812" y="26101"/>
                                <a:pt x="30287" y="27682"/>
                                <a:pt x="28798"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3"/>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6" name="TextBox 44"/>
                      <wps:cNvSpPr txBox="1"/>
                      <wps:spPr>
                        <a:xfrm>
                          <a:off x="1997385" y="159953"/>
                          <a:ext cx="76460" cy="38956"/>
                        </a:xfrm>
                        <a:custGeom>
                          <a:avLst/>
                          <a:gdLst/>
                          <a:ahLst/>
                          <a:cxnLst/>
                          <a:rect l="l" t="t" r="r" b="b"/>
                          <a:pathLst>
                            <a:path w="76460" h="38956">
                              <a:moveTo>
                                <a:pt x="19422" y="0"/>
                              </a:moveTo>
                              <a:lnTo>
                                <a:pt x="38233" y="19031"/>
                              </a:lnTo>
                              <a:lnTo>
                                <a:pt x="57373" y="0"/>
                              </a:lnTo>
                              <a:lnTo>
                                <a:pt x="76460" y="19310"/>
                              </a:lnTo>
                              <a:cubicBezTo>
                                <a:pt x="74600" y="21171"/>
                                <a:pt x="72889" y="22901"/>
                                <a:pt x="71326" y="24501"/>
                              </a:cubicBezTo>
                              <a:cubicBezTo>
                                <a:pt x="69763" y="26101"/>
                                <a:pt x="68238" y="27682"/>
                                <a:pt x="66749" y="29245"/>
                              </a:cubicBezTo>
                              <a:cubicBezTo>
                                <a:pt x="65261" y="30807"/>
                                <a:pt x="63754" y="32370"/>
                                <a:pt x="62229" y="33933"/>
                              </a:cubicBezTo>
                              <a:cubicBezTo>
                                <a:pt x="60703" y="35496"/>
                                <a:pt x="59085" y="37170"/>
                                <a:pt x="57373" y="38956"/>
                              </a:cubicBezTo>
                              <a:cubicBezTo>
                                <a:pt x="55513" y="37095"/>
                                <a:pt x="53783" y="35347"/>
                                <a:pt x="52183" y="33710"/>
                              </a:cubicBezTo>
                              <a:cubicBezTo>
                                <a:pt x="50583" y="32073"/>
                                <a:pt x="49020" y="30491"/>
                                <a:pt x="47495" y="28966"/>
                              </a:cubicBezTo>
                              <a:cubicBezTo>
                                <a:pt x="45969" y="27440"/>
                                <a:pt x="44444" y="25896"/>
                                <a:pt x="42918" y="24333"/>
                              </a:cubicBezTo>
                              <a:lnTo>
                                <a:pt x="38230" y="19593"/>
                              </a:lnTo>
                              <a:lnTo>
                                <a:pt x="33375" y="24501"/>
                              </a:lnTo>
                              <a:cubicBezTo>
                                <a:pt x="31812" y="26101"/>
                                <a:pt x="30287" y="27682"/>
                                <a:pt x="28798" y="29245"/>
                              </a:cubicBezTo>
                              <a:cubicBezTo>
                                <a:pt x="27310" y="30807"/>
                                <a:pt x="25803" y="32370"/>
                                <a:pt x="24278" y="33933"/>
                              </a:cubicBezTo>
                              <a:cubicBezTo>
                                <a:pt x="22752" y="35496"/>
                                <a:pt x="21134" y="37170"/>
                                <a:pt x="19422" y="38956"/>
                              </a:cubicBezTo>
                              <a:cubicBezTo>
                                <a:pt x="17562" y="37095"/>
                                <a:pt x="15832" y="35347"/>
                                <a:pt x="14232" y="33710"/>
                              </a:cubicBezTo>
                              <a:cubicBezTo>
                                <a:pt x="12632" y="32073"/>
                                <a:pt x="11069" y="30491"/>
                                <a:pt x="9544" y="28966"/>
                              </a:cubicBezTo>
                              <a:cubicBezTo>
                                <a:pt x="8018" y="27440"/>
                                <a:pt x="6493" y="25896"/>
                                <a:pt x="4967" y="24333"/>
                              </a:cubicBezTo>
                              <a:cubicBezTo>
                                <a:pt x="3442" y="22771"/>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7" name="TextBox 43"/>
                      <wps:cNvSpPr txBox="1"/>
                      <wps:spPr>
                        <a:xfrm>
                          <a:off x="316706" y="162410"/>
                          <a:ext cx="38509" cy="38955"/>
                        </a:xfrm>
                        <a:custGeom>
                          <a:avLst/>
                          <a:gdLst/>
                          <a:ahLst/>
                          <a:cxnLst/>
                          <a:rect l="l" t="t" r="r" b="b"/>
                          <a:pathLst>
                            <a:path w="38509" h="38955">
                              <a:moveTo>
                                <a:pt x="19422" y="0"/>
                              </a:moveTo>
                              <a:lnTo>
                                <a:pt x="38509" y="19310"/>
                              </a:lnTo>
                              <a:cubicBezTo>
                                <a:pt x="36649" y="21171"/>
                                <a:pt x="34938" y="22901"/>
                                <a:pt x="33375" y="24501"/>
                              </a:cubicBezTo>
                              <a:cubicBezTo>
                                <a:pt x="31812" y="26100"/>
                                <a:pt x="30287" y="27682"/>
                                <a:pt x="28798" y="29244"/>
                              </a:cubicBezTo>
                              <a:cubicBezTo>
                                <a:pt x="27310" y="30807"/>
                                <a:pt x="25803" y="32370"/>
                                <a:pt x="24278"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8" name="TextBox 42"/>
                      <wps:cNvSpPr txBox="1"/>
                      <wps:spPr>
                        <a:xfrm>
                          <a:off x="2602706" y="162410"/>
                          <a:ext cx="38510" cy="38955"/>
                        </a:xfrm>
                        <a:custGeom>
                          <a:avLst/>
                          <a:gdLst/>
                          <a:ahLst/>
                          <a:cxnLst/>
                          <a:rect l="l" t="t" r="r" b="b"/>
                          <a:pathLst>
                            <a:path w="38510" h="38955">
                              <a:moveTo>
                                <a:pt x="19422" y="0"/>
                              </a:moveTo>
                              <a:lnTo>
                                <a:pt x="38510" y="19310"/>
                              </a:lnTo>
                              <a:cubicBezTo>
                                <a:pt x="36649" y="21171"/>
                                <a:pt x="34938" y="22901"/>
                                <a:pt x="33375" y="24501"/>
                              </a:cubicBezTo>
                              <a:cubicBezTo>
                                <a:pt x="31812" y="26100"/>
                                <a:pt x="30287" y="27682"/>
                                <a:pt x="28799" y="29244"/>
                              </a:cubicBezTo>
                              <a:cubicBezTo>
                                <a:pt x="27310" y="30807"/>
                                <a:pt x="25803" y="32370"/>
                                <a:pt x="24278"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79" name="TextBox 40"/>
                      <wps:cNvSpPr txBox="1"/>
                      <wps:spPr>
                        <a:xfrm>
                          <a:off x="25338" y="205719"/>
                          <a:ext cx="76460" cy="38955"/>
                        </a:xfrm>
                        <a:custGeom>
                          <a:avLst/>
                          <a:gdLst/>
                          <a:ahLst/>
                          <a:cxnLst/>
                          <a:rect l="l" t="t" r="r" b="b"/>
                          <a:pathLst>
                            <a:path w="76460" h="38955">
                              <a:moveTo>
                                <a:pt x="19422" y="0"/>
                              </a:moveTo>
                              <a:lnTo>
                                <a:pt x="38233" y="19030"/>
                              </a:lnTo>
                              <a:lnTo>
                                <a:pt x="57373" y="0"/>
                              </a:lnTo>
                              <a:lnTo>
                                <a:pt x="76460" y="19310"/>
                              </a:lnTo>
                              <a:cubicBezTo>
                                <a:pt x="74600" y="21170"/>
                                <a:pt x="72888" y="22901"/>
                                <a:pt x="71326" y="24501"/>
                              </a:cubicBezTo>
                              <a:cubicBezTo>
                                <a:pt x="69763" y="26100"/>
                                <a:pt x="68238" y="27682"/>
                                <a:pt x="66749" y="29244"/>
                              </a:cubicBezTo>
                              <a:cubicBezTo>
                                <a:pt x="65261" y="30807"/>
                                <a:pt x="63754" y="32370"/>
                                <a:pt x="62229" y="33933"/>
                              </a:cubicBezTo>
                              <a:cubicBezTo>
                                <a:pt x="60703" y="35495"/>
                                <a:pt x="59085" y="37170"/>
                                <a:pt x="57373" y="38955"/>
                              </a:cubicBezTo>
                              <a:cubicBezTo>
                                <a:pt x="55513" y="37095"/>
                                <a:pt x="53783" y="35346"/>
                                <a:pt x="52183" y="33709"/>
                              </a:cubicBezTo>
                              <a:cubicBezTo>
                                <a:pt x="50583" y="32072"/>
                                <a:pt x="49020" y="30491"/>
                                <a:pt x="47495" y="28965"/>
                              </a:cubicBezTo>
                              <a:cubicBezTo>
                                <a:pt x="45969" y="27440"/>
                                <a:pt x="44444" y="25896"/>
                                <a:pt x="42918" y="24333"/>
                              </a:cubicBezTo>
                              <a:lnTo>
                                <a:pt x="38230" y="19592"/>
                              </a:lnTo>
                              <a:lnTo>
                                <a:pt x="33375" y="24501"/>
                              </a:lnTo>
                              <a:cubicBezTo>
                                <a:pt x="31812" y="26100"/>
                                <a:pt x="30286" y="27682"/>
                                <a:pt x="28798" y="29244"/>
                              </a:cubicBezTo>
                              <a:cubicBezTo>
                                <a:pt x="27310" y="30807"/>
                                <a:pt x="25803" y="32370"/>
                                <a:pt x="24277" y="33933"/>
                              </a:cubicBezTo>
                              <a:cubicBezTo>
                                <a:pt x="22752" y="35495"/>
                                <a:pt x="21134" y="37170"/>
                                <a:pt x="19422" y="38955"/>
                              </a:cubicBezTo>
                              <a:cubicBezTo>
                                <a:pt x="17562" y="37095"/>
                                <a:pt x="15832" y="35346"/>
                                <a:pt x="14232" y="33709"/>
                              </a:cubicBezTo>
                              <a:cubicBezTo>
                                <a:pt x="12632" y="32072"/>
                                <a:pt x="11069" y="30491"/>
                                <a:pt x="9544" y="28965"/>
                              </a:cubicBezTo>
                              <a:cubicBezTo>
                                <a:pt x="8018" y="27440"/>
                                <a:pt x="6493" y="25896"/>
                                <a:pt x="4967" y="24333"/>
                              </a:cubicBezTo>
                              <a:cubicBezTo>
                                <a:pt x="3442" y="22770"/>
                                <a:pt x="1786" y="21096"/>
                                <a:pt x="0" y="19310"/>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280" name="TextBox 39"/>
                      <wps:cNvSpPr txBox="1"/>
                      <wps:spPr>
                        <a:xfrm>
                          <a:off x="2300474" y="215205"/>
                          <a:ext cx="76460" cy="38956"/>
                        </a:xfrm>
                        <a:custGeom>
                          <a:avLst/>
                          <a:gdLst/>
                          <a:ahLst/>
                          <a:cxnLst/>
                          <a:rect l="l" t="t" r="r" b="b"/>
                          <a:pathLst>
                            <a:path w="76460" h="38956">
                              <a:moveTo>
                                <a:pt x="19422" y="0"/>
                              </a:moveTo>
                              <a:lnTo>
                                <a:pt x="38232" y="19031"/>
                              </a:lnTo>
                              <a:lnTo>
                                <a:pt x="57373" y="0"/>
                              </a:lnTo>
                              <a:lnTo>
                                <a:pt x="76460" y="19311"/>
                              </a:lnTo>
                              <a:cubicBezTo>
                                <a:pt x="74600" y="21171"/>
                                <a:pt x="72888" y="22901"/>
                                <a:pt x="71325" y="24501"/>
                              </a:cubicBezTo>
                              <a:cubicBezTo>
                                <a:pt x="69763" y="26101"/>
                                <a:pt x="68237" y="27683"/>
                                <a:pt x="66749" y="29245"/>
                              </a:cubicBezTo>
                              <a:cubicBezTo>
                                <a:pt x="65261" y="30808"/>
                                <a:pt x="63754" y="32371"/>
                                <a:pt x="62228" y="33933"/>
                              </a:cubicBezTo>
                              <a:cubicBezTo>
                                <a:pt x="60703" y="35496"/>
                                <a:pt x="59084" y="37170"/>
                                <a:pt x="57373" y="38956"/>
                              </a:cubicBezTo>
                              <a:cubicBezTo>
                                <a:pt x="55513" y="37096"/>
                                <a:pt x="53782" y="35347"/>
                                <a:pt x="52182" y="33710"/>
                              </a:cubicBezTo>
                              <a:cubicBezTo>
                                <a:pt x="50583" y="32073"/>
                                <a:pt x="49020" y="30492"/>
                                <a:pt x="47494" y="28966"/>
                              </a:cubicBezTo>
                              <a:cubicBezTo>
                                <a:pt x="45969" y="27441"/>
                                <a:pt x="44443" y="25897"/>
                                <a:pt x="42918" y="24334"/>
                              </a:cubicBezTo>
                              <a:lnTo>
                                <a:pt x="38230" y="19593"/>
                              </a:lnTo>
                              <a:lnTo>
                                <a:pt x="33374" y="24501"/>
                              </a:lnTo>
                              <a:cubicBezTo>
                                <a:pt x="31812" y="26101"/>
                                <a:pt x="30286" y="27683"/>
                                <a:pt x="28798" y="29245"/>
                              </a:cubicBezTo>
                              <a:cubicBezTo>
                                <a:pt x="27310" y="30808"/>
                                <a:pt x="25803" y="32371"/>
                                <a:pt x="24277" y="33933"/>
                              </a:cubicBezTo>
                              <a:cubicBezTo>
                                <a:pt x="22752" y="35496"/>
                                <a:pt x="21133" y="37170"/>
                                <a:pt x="19422" y="38956"/>
                              </a:cubicBezTo>
                              <a:cubicBezTo>
                                <a:pt x="17561" y="37096"/>
                                <a:pt x="15831" y="35347"/>
                                <a:pt x="14231" y="33710"/>
                              </a:cubicBezTo>
                              <a:cubicBezTo>
                                <a:pt x="12631" y="32073"/>
                                <a:pt x="11069" y="30492"/>
                                <a:pt x="9543" y="28966"/>
                              </a:cubicBezTo>
                              <a:cubicBezTo>
                                <a:pt x="8018" y="27441"/>
                                <a:pt x="6492" y="25897"/>
                                <a:pt x="4967" y="24334"/>
                              </a:cubicBezTo>
                              <a:cubicBezTo>
                                <a:pt x="3441" y="22771"/>
                                <a:pt x="1786" y="21097"/>
                                <a:pt x="0" y="19311"/>
                              </a:cubicBezTo>
                              <a:lnTo>
                                <a:pt x="19422" y="0"/>
                              </a:lnTo>
                              <a:close/>
                            </a:path>
                          </a:pathLst>
                        </a:custGeom>
                        <a:solidFill>
                          <a:schemeClr val="tx1"/>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802C44" id="Group 36" o:spid="_x0000_s1026" style="position:absolute;margin-left:198.65pt;margin-top:1.5pt;width:3in;height:15.8pt;z-index:251783168;mso-width-relative:margin;mso-height-relative:margin" coordsize="34355,2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">
              <v:shape id="TextBox 63" o:spid="_x0000_s1027" style="position:absolute;left:16387;width:385;height:389;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" path="m19422,l38510,19310v-1861,1861,-3572,3591,-5135,5191c31812,26101,30287,27682,28799,29245v-1489,1562,-2996,3125,-4521,4688c22752,35496,21134,37170,19422,38956,17562,37095,15832,35347,14232,33710,12632,32072,11069,30491,9544,28966,8018,27440,6493,25896,4967,24333,3442,22771,1786,21096,,19310l19422,xe" fillcolor="#2d2d2d [3213]" stroked="f">
                <v:path arrowok="t"/>
              </v:shape>
              <v:shape id="TextBox 62" o:spid="_x0000_s1028" style="position:absolute;left:21080;top:4;width:385;height:390;visibility:visible;mso-wrap-style:square;v-text-anchor:top" coordsize="38509,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" path="m19422,l38509,19311v-1860,1860,-3572,3590,-5134,5190c31812,26101,30287,27683,28798,29245v-1488,1563,-2995,3126,-4520,4688c22752,35496,21134,37170,19422,38956,17562,37096,15832,35347,14232,33710,12632,32073,11069,30492,9544,28966,8018,27441,6493,25897,4967,24334,3442,22771,1786,21097,,19311l19422,xe" fillcolor="#2d2d2d [3213]" stroked="f">
                <v:path arrowok="t"/>
              </v:shape>
              <v:shape id="TextBox 61" o:spid="_x0000_s1029" style="position:absolute;left:24450;top:54;width:386;height:390;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" path="m19422,l38510,19311v-1861,1860,-3572,3590,-5135,5190c31812,26101,30287,27682,28799,29245v-1489,1563,-2996,3126,-4521,4688c22752,35496,21134,37170,19422,38956,17562,37096,15832,35347,14232,33710,12632,32073,11069,30492,9544,28966,8018,27441,6493,25897,4967,24334,3442,22771,1786,21097,,19311l19422,xe" fillcolor="#2d2d2d [3213]" stroked="f">
                <v:path arrowok="t"/>
              </v:shape>
              <v:shape id="TextBox 60" o:spid="_x0000_s1030" style="position:absolute;left:2437;top:70;width:2924;height:1337;visibility:visible;mso-wrap-style:square;v-text-anchor:top" coordsize="292447,13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" path="m21878,r,109724l36947,109724r9376,l123118,109724c112402,96552,104087,87437,98171,82377,92255,77316,85948,73596,79251,71214v-1340,-446,-2679,-669,-4018,-669c69354,70545,62545,74712,54806,83046l52462,79363c55290,68126,61652,59271,71549,52797v4614,-2977,9265,-4465,13953,-4465c90711,48332,95957,50192,101240,53913v9897,7218,27273,25822,52127,55811l160772,109724r8334,l191244,109724r,-48890l213457,60834r,48890l236972,109724r5953,l270570,109724r,-97446l292447,r,133722l242925,133722r-5953,l169106,133722r-8334,l46323,133722r-9376,l,133722,,12278,21878,xe" fillcolor="#2d2d2d [3213]" stroked="f">
                <v:path arrowok="t"/>
              </v:shape>
              <v:shape id="TextBox 59" o:spid="_x0000_s1031" style="position:absolute;left:5664;top:70;width:219;height:1337;visibility:visible;mso-wrap-style:square;v-text-anchor:top" coordsize="21878,13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" path="m21878,r,133722l,133722,,12278,21878,xe" fillcolor="#2d2d2d [3213]" stroked="f">
                <v:path arrowok="t"/>
              </v:shape>
              <v:shape id="TextBox 58" o:spid="_x0000_s1032" style="position:absolute;left:6663;top:70;width:3746;height:2079;visibility:visible;mso-wrap-style:square;v-text-anchor:top" coordsize="374675,2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" path="m301303,r,109724l319200,109724r7776,l352798,109724r,-97446l374675,r,133722l326976,133722r-7776,l258478,133722r-5953,l182278,133722r-5953,l105259,133722r-5134,l63736,133722v-2232,-967,-4055,-2251,-5469,-3851c56853,128271,55513,126485,54248,124513v-1265,-1972,-2567,-3999,-3906,-6083c49002,116347,47439,114375,45654,112514v-4019,2084,-7461,4391,-10325,6921c32464,121965,30138,124625,28352,127416v-1786,2790,-3107,5674,-3962,8650c23534,139043,23106,142019,23106,144996v,7069,1302,13004,3907,17803c29617,167599,33096,171562,37449,174687v4354,3126,9395,5488,15125,7088c58304,183375,64257,184547,70433,185291v6177,744,12428,1116,18753,1116c91269,186482,93316,186519,95325,186519v4093,,7962,-37,11608,-112c107901,187970,108719,189198,109389,190091v-7441,6251,-15292,10790,-23552,13618c77577,206536,69354,207950,61169,207950v-8037,,-15720,-1321,-23050,-3962c30789,201346,24315,197569,18697,192658,13079,187747,8577,181775,5191,174743,1805,167711,75,159804,,151023r,-1451c,145703,559,141647,1675,137406v1265,-4688,3218,-9302,5860,-13841c10177,119025,13581,114728,17748,110672v4167,-4055,9004,-7571,14511,-10548c29506,97297,27031,95008,24836,93260,22641,91511,20539,90097,18530,89018,16520,87939,14548,87083,12614,86451,10679,85818,8670,85204,6586,84609v,-149,149,-744,447,-1786c7330,81632,7740,80051,8260,78079v521,-1972,1079,-4111,1675,-6418c10530,69354,11088,67140,11609,65019v521,-2120,967,-3999,1340,-5636c13097,58192,13172,57299,13172,56704r,-335c16967,54583,21413,52853,26511,51178v5097,-1674,10287,-2995,15571,-3962c47291,46248,52351,45765,57262,45765r558,c62880,45839,67438,46676,71494,48276v4055,1600,7311,4149,9767,7646c83716,59420,84944,64108,84944,69987v,3497,-502,6827,-1507,9990c82433,83139,81037,86134,79251,88962v-1785,2828,-3906,5451,-6362,7869c70433,99250,67755,101464,64852,103473v1489,1711,3107,3144,4856,4297c71456,108924,73149,109575,74787,109724r25338,l105259,109724r25338,l130597,60834r22213,l152810,109724r23515,l182278,109724r24519,l206797,60834r22213,l229010,109724r23515,l258478,109724r20947,l279425,12278,301303,xm49337,68201v-2530,74,-4874,372,-7032,893c40147,69615,38324,70396,36835,71438v-1488,1041,-2269,2306,-2344,3795l48332,89632v-74,74,-111,149,-111,223c48295,89855,48556,89743,49002,89520v595,-372,1433,-930,2512,-1674c52593,87102,53839,86172,55253,85055v1414,-1116,2735,-2269,3962,-3460c60443,80405,61485,79177,62341,77912v856,-1265,1321,-2419,1395,-3461l63736,74228v,-1339,-670,-2456,-2009,-3348c60313,69987,58527,69317,56369,68870v-1935,-446,-4055,-669,-6362,-669l49337,68201xe" fillcolor="#2d2d2d [3213]" stroked="f">
                <v:path arrowok="t"/>
              </v:shape>
              <v:shape id="TextBox 57" o:spid="_x0000_s1033" style="position:absolute;left:25297;top:70;width:2677;height:1506;visibility:visible;mso-wrap-style:square;v-text-anchor:top" coordsize="267705,1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" path="m21878,r,109724l36947,109724r9376,l123118,109724c112403,96552,104087,87437,98171,82377,92255,77316,85948,73596,79251,71214v-1339,-446,-2679,-669,-4018,-669c69354,70545,62545,74712,54806,83046l52462,79363c55290,68126,61652,59271,71549,52797v4614,-2977,9265,-4465,13953,-4465c90711,48332,95957,50192,101240,53913v9898,7218,27273,25822,52128,55811l160772,109724r8334,l185775,109724v2232,-6474,4725,-12055,7478,-16743c196007,88292,199300,84144,203132,80535v3832,-3609,8130,-6456,12892,-8539c220117,70210,224359,69317,228749,69317v670,,1339,37,2009,111c238051,69949,244097,71475,248897,74005v4799,2530,8576,5730,11329,9599c262979,87474,264914,91864,266030,96776v1117,4911,1675,10008,1675,15292c267705,117202,267333,122374,266589,127583v-745,5209,-1675,10158,-2791,14846c262533,143917,261361,145275,260282,146503v-1079,1228,-2251,2586,-3516,4074l199058,135843r-6921,-2121l169106,133722r-8334,l46323,133722r-9376,l,133722,,12278,21878,xm227075,90525v-2530,,-5005,632,-7423,1897c217233,93687,215057,95380,213122,97501v-1935,2121,-3535,4558,-4800,7311c207057,107566,206313,110393,206090,113296r40965,10157c247055,123081,247111,122486,247222,121667v112,-818,205,-1711,279,-2679c247576,118021,247632,117091,247669,116198v37,-893,56,-1600,56,-2121c247725,111621,247483,109035,246999,106319v-484,-2716,-1470,-5227,-2958,-7534c242553,96478,240451,94543,237734,92981v-2716,-1563,-6269,-2382,-10659,-2456xe" fillcolor="#2d2d2d [3213]" stroked="f">
                <v:path arrowok="t"/>
              </v:shape>
              <v:shape id="TextBox 56" o:spid="_x0000_s1034" style="position:absolute;left:4064;top:109;width:765;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" path="m19422,l38232,19030,57373,,76460,19310v-1860,1861,-3572,3591,-5134,5191c69763,26101,68237,27682,66749,29245v-1488,1562,-2995,3125,-4520,4688c60703,35495,59085,37170,57373,38956,55513,37095,53783,35347,52183,33709,50583,32072,49020,30491,47495,28966,45969,27440,44444,25896,42918,24333l38230,19592r-4855,4909c31812,26101,30286,27682,28798,29245v-1488,1562,-2995,3125,-4521,4688c22752,35495,21133,37170,19422,38956,17561,37095,15831,35347,14231,33709,12632,32072,11069,30491,9543,28966,8018,27440,6492,25896,4967,24333,3441,22771,1786,21096,,19310l19422,xe" fillcolor="#2d2d2d [3213]" stroked="f">
                <v:path arrowok="t"/>
              </v:shape>
              <v:shape id="TextBox 55" o:spid="_x0000_s1035" style="position:absolute;left:31306;top:109;width:764;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" path="m19422,l38232,19030,57373,,76460,19310v-1860,1861,-3572,3591,-5134,5191c69763,26101,68238,27682,66749,29245v-1488,1562,-2995,3125,-4520,4688c60703,35495,59085,37170,57373,38956,55513,37095,53783,35347,52183,33709,50583,32072,49020,30491,47495,28966,45969,27440,44444,25896,42918,24333l38230,19592r-4855,4909c31812,26101,30286,27682,28798,29245v-1488,1562,-2995,3125,-4521,4688c22752,35495,21133,37170,19422,38956,17562,37095,15831,35347,14232,33709,12632,32072,11069,30491,9544,28966,8018,27440,6493,25896,4967,24333,3442,22771,1786,21096,,19310l19422,xe" fillcolor="#2d2d2d [3213]" stroked="f">
                <v:path arrowok="t"/>
              </v:shape>
              <v:shape id="TextBox 54" o:spid="_x0000_s1036" style="position:absolute;left:18895;top:550;width:2974;height:1374;visibility:visible;mso-wrap-style:square;v-text-anchor:top" coordsize="297433,13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" path="m245641,v4390,,8427,521,12111,1563c261435,2605,264765,4093,267742,6028v2977,1935,5581,4241,7813,6920c277788,15627,279723,18604,281360,21878l271202,32705v-1860,-2083,-4427,-3925,-7702,-5525c260226,25580,256729,24371,253008,23552v-3051,-669,-6065,-1004,-9041,-1004l241957,22548v-3795,223,-7088,1041,-9878,2455c229288,26417,227149,28538,225661,31366v-1117,2009,-1675,4465,-1675,7367c223986,39923,224098,41226,224321,42639r,-111c225289,46100,226702,49058,228563,51402v1860,2344,4055,4204,6585,5581c237679,58359,240469,59345,243520,59941v1265,223,4353,818,9265,1786l297433,61727r-5581,23998l187747,85725r-4279,l114300,85725r-8706,l89074,85725v-521,3944,-1637,7944,-3349,11999c84013,101780,81855,105724,79251,109556v-2604,3833,-5544,7442,-8818,10828c67159,123769,63680,126727,59996,129257v-3683,2531,-7441,4521,-11273,5972c44890,136680,41151,137406,37505,137406v-5209,,-10381,-1061,-15516,-3181c16855,132104,11497,129146,5916,125351l,121221v13097,-372,23403,-1675,30919,-3907c38435,115082,44946,111863,50453,107659v5506,-4205,9841,-9376,13004,-15516c66619,86004,68201,78916,68201,70880v,-6995,-1098,-14530,-3293,-22604c62712,40202,59568,31589,55476,22436v3944,-2456,7590,-4744,10939,-6865c69763,13451,73335,11237,77130,8930v4167,6995,7497,15050,9990,24166c89613,42212,91083,51755,91529,61727r14065,l114300,61727r21766,l136066,12837r22213,l158279,61727r25189,l187747,61727r17599,c203857,56220,203113,51718,203113,48221v,-5730,1079,-11460,3237,-17190c208508,25301,211485,20129,215280,15516v3795,-4614,8297,-8353,13506,-11218c233995,1433,239613,,245641,xe" fillcolor="#2d2d2d [3213]" stroked="f">
                <v:path arrowok="t"/>
              </v:shape>
              <v:shape id="TextBox 53" o:spid="_x0000_s1037" style="position:absolute;left:11274;top:553;width:7175;height:1349;visibility:visible;mso-wrap-style:square;v-text-anchor:top" coordsize="717501,134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" path="m535298,v5209,,10455,1860,15738,5581c560933,12799,578309,31403,603163,61392r7405,l618902,61392r16669,c637803,54918,640296,49337,643049,44649v2754,-4689,6047,-8837,9879,-12446c656760,28594,661058,25747,665820,23664v4093,-1786,8334,-2679,12725,-2679c679215,20985,679884,21022,680554,21096v7293,521,13339,2047,18138,4577c703492,28203,707269,31403,710022,35272v2753,3870,4688,8260,5804,13172c716942,53355,717501,58452,717501,63736v,5134,-372,10306,-1117,15515c715640,84460,714710,89409,713594,94097v-1265,1488,-2437,2846,-3516,4074c708999,99399,707827,100757,706562,102245l648854,87511r-6921,-2121l618902,85390r-8334,l492547,85390r-5804,l287759,85390r-1041,l127248,85390v-74,,-111,-37,-111,-111c124755,92274,121556,98785,117537,104812v-4018,6028,-8818,11255,-14399,15683c97557,124923,91195,128420,84051,130987v-7144,2568,-15032,3851,-23664,3851c34417,132755,16371,121295,6251,100459,2084,91976,,82935,,73335,,59420,4316,44388,12948,28240r5135,2233c12948,40146,10381,49671,10381,59048v,8632,2158,17078,6474,25338c25859,101799,40891,110654,61950,110951v5655,,11143,-986,16464,-2958c83735,106022,88441,103045,92534,99064v4093,-3981,7404,-8949,9934,-14902c104329,79772,105445,72703,105817,62954v-447,-1934,-893,-3869,-1340,-5804c103957,54992,103361,52871,102692,50788v-596,-2084,-1154,-4223,-1675,-6419c100496,42174,100050,39923,99678,37616v3572,-1488,6827,-2809,9767,-3962c112384,32500,115491,31254,118765,29915v893,5581,2195,11013,3907,16296l127137,61392r13171,c143731,57522,147470,53448,151526,49169v4055,-4279,8334,-8502,12836,-12669c168864,32333,173497,28352,178259,24557v4763,-3795,9637,-7125,14622,-9990c197867,11702,202834,9432,207783,7758v4948,-1675,9767,-2512,14455,-2512c226777,5246,231260,6176,235688,8037v4428,1860,8855,4818,13283,8874c253399,20966,257659,27831,261752,37505v2455,5730,3981,13692,4576,23887l286718,61392r1041,l313953,61392v-1637,-3200,-3070,-6828,-4297,-10883c308428,46453,307479,42193,306809,37728v3572,-1488,6846,-2846,9823,-4074c319609,32426,322734,31142,326008,29803v893,5581,2195,11032,3907,16352c331626,51476,333450,56555,335384,61392r12167,c350974,57522,354732,53448,358825,49169v4093,-4279,8371,-8502,12836,-12669c376126,32333,380740,28352,385502,24557v4763,-3795,9600,-7125,14511,-9990c404924,11702,409854,9432,414803,7758v4948,-1675,9804,-2512,14566,-2512c443657,5618,455600,12725,465200,26566v6325,9153,9711,20761,10157,34826l486743,61392r5804,l572914,61392c562198,48220,553883,39105,547967,34045,542051,28984,535744,25264,529047,22882v-1339,-446,-2679,-669,-4018,-669c519150,22213,512341,26380,504602,34714r-2344,-3683c505086,19794,511448,10939,521345,4465,525959,1488,530610,,535298,xm425574,28240v-3944,,-8092,968,-12445,2902c408775,33077,404366,35607,399902,38733v-4465,3125,-8912,6678,-13339,10659c382135,53374,377949,57373,374005,61392r80702,c454038,52834,451619,45690,447452,39960v-4167,-5729,-8093,-9115,-11776,-10157c431992,28761,428625,28240,425574,28240xm218443,28240v-3870,,-8000,968,-12390,2902c201662,33077,197235,35607,192770,38733v-4465,3125,-8893,6678,-13283,10659c175096,53374,170929,57373,166985,61392r77131,l246683,61503v-1191,-8036,-2809,-13915,-4856,-17636c239781,40146,237530,37133,235074,34826v-2456,-2307,-5079,-3981,-7869,-5023c224414,28761,221494,28240,218443,28240xm676871,42193v-2531,,-5005,632,-7423,1897c667029,45355,664853,47048,662918,49169v-1935,2121,-3535,4558,-4800,7311c656853,59234,656109,62061,655886,64964r40965,10157c696851,74749,696906,74154,697018,73335v112,-818,205,-1711,279,-2679c697372,69689,697427,68759,697465,67866v37,-893,55,-1600,55,-2121c697520,63289,697279,60703,696795,57987v-484,-2716,-1470,-5227,-2958,-7534c692349,48146,690246,46211,687530,44649v-2716,-1563,-6269,-2382,-10659,-2456xe" fillcolor="#2d2d2d [3213]" stroked="f">
                <v:path arrowok="t"/>
              </v:shape>
              <v:shape id="TextBox 52" o:spid="_x0000_s1038" style="position:absolute;left:30231;top:553;width:4124;height:1371;visibility:visible;mso-wrap-style:square;v-text-anchor:top" coordsize="412440,137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" path="m230237,v5209,,10455,1860,15738,5581c255873,12799,273248,31403,298103,61392r7404,l313841,61392r16669,c332742,54918,335235,49337,337988,44649v2754,-4689,6047,-8837,9879,-12446c351699,28594,355997,25747,360759,23664v4093,-1786,8335,-2679,12725,-2679c374154,20985,374823,21022,375493,21096v7293,521,13339,2047,18139,4577c398431,28203,402208,31403,404961,35272v2753,3870,4688,8260,5804,13172c411882,53355,412440,58452,412440,63736v,5134,-372,10306,-1116,15515c410579,84460,409649,89409,408533,94097v-1265,1488,-2437,2846,-3516,4074c403938,99399,402766,100757,401501,102245l343793,87511r-6921,-2121l313841,85390r-8334,l187635,85390r-5953,l108272,85390r-2790,l87846,85390v-1638,6474,-3703,12372,-6195,17692c79158,108403,76237,112849,72888,116421v-6399,7292,-12557,12557,-18473,15794c48499,135452,42602,137071,36723,137071v-5209,,-10399,-1061,-15571,-3181c15980,131769,10641,128848,5134,125127l,121109r6139,c12911,121109,19347,120328,25449,118765v6251,-1563,11962,-3888,17134,-6976c47755,108700,52276,104924,56145,100459v3870,-4465,6958,-9488,9265,-15069l28686,85390v-1562,-149,-2976,-390,-4241,-725l22050,83999,9376,71214c6771,66005,5469,60462,5469,54583v,-5730,1079,-11479,3237,-17246c10864,31570,13841,26380,17636,21766v3795,-4613,8260,-8371,13394,-11274c36165,7590,41783,6139,47885,6139v7367,,13711,1526,19032,4577c72237,13767,76628,17841,80088,22938v3460,5098,6065,10976,7813,17636c89650,47234,90599,54174,90748,61392r14734,l108272,61392r27682,l135954,12502r22213,l158167,61392r23515,l187635,61392r80218,c257138,48220,248822,39105,242906,34045,236990,28984,230683,25264,223986,22882v-1339,-446,-2679,-669,-4018,-669c214089,22213,207280,26380,199541,34714r-2344,-3683c200025,19794,206387,10939,216284,4465,220898,1488,225549,,230237,xm43532,25115v-2679,,-5135,632,-7367,1897c33933,28277,32016,29915,30417,31924v-1600,2009,-2828,4241,-3684,6697c25877,41077,25449,43532,25449,45988v,3349,856,6437,2568,9265c29728,58080,32482,60127,36277,61392r29244,c65968,59978,66247,58657,66359,57429v111,-1228,167,-2363,167,-3404c66526,51569,66247,48685,65689,45374v-558,-3311,-1675,-6455,-3349,-9432c60666,32966,58322,30417,55308,28296,52294,26175,48369,25115,43532,25115xm371810,42193v-2530,,-5005,632,-7423,1897c361968,45355,359792,47048,357857,49169v-1935,2121,-3535,4558,-4800,7311c351792,59234,351048,62061,350825,64964r40965,10157c391790,74749,391846,74154,391957,73335v112,-818,205,-1711,279,-2679c392311,69689,392367,68759,392404,67866v37,-893,56,-1600,56,-2121c392460,63289,392218,60703,391734,57987v-484,-2716,-1470,-5227,-2958,-7534c387288,48146,385186,46211,382469,44649v-2716,-1563,-6269,-2382,-10659,-2456xe" fillcolor="#2d2d2d [3213]" stroked="f">
                <v:path arrowok="t"/>
              </v:shape>
              <v:shape id="TextBox 51" o:spid="_x0000_s1039" style="position:absolute;top:563;width:1303;height:1339;visibility:visible;mso-wrap-style:square;v-text-anchor:top" coordsize="130373,1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" path="m117649,v2306,,4204,242,5692,725c124830,1209,126299,2102,127750,3404v1451,1302,2326,3925,2623,7869l130373,12501v,3795,-1190,8707,-3571,14734c124420,24184,121220,22659,117202,22659r-335,c112626,22808,109314,23422,106933,24500v-2381,1080,-4446,2400,-6195,3963c98989,30026,97296,31719,95659,33542v-1637,1823,-3088,3590,-4353,5302c90041,40555,89018,42044,88236,43309v-781,1265,-1172,2083,-1172,2455c87064,47104,87864,48332,89464,49448v1600,1116,3609,2121,6028,3014c97910,53355,100589,54155,103528,54861v2940,707,5749,1358,8428,1954c114412,57336,116681,57838,118765,58322v2083,483,3497,911,4241,1283c124346,60201,125443,61131,126299,62396v856,1265,1488,2679,1898,4241c128606,68200,128885,69874,129034,71660v149,1786,223,4465,223,8037c128141,88924,123155,98356,114300,107993v-8855,9637,-17990,16353,-27403,20148c77484,131936,68424,133833,59717,133833,32035,131750,13767,120290,4911,99454,1637,91864,,83827,,75344,,60610,4874,44574,14622,27235r5135,2233c14250,39960,11497,49969,11497,59494v,7367,1674,14436,5023,21208c24110,96329,35719,105668,51346,108719v1786,74,3609,186,5469,334c58675,109202,60573,109277,62508,109277v4911,,9878,-707,14901,-2121c82432,105742,87157,103733,91585,101128v4428,-2604,8279,-5711,11553,-9320c106412,88199,108719,84162,110058,79697v-521,-74,-1246,-205,-2176,-391c106952,79120,105947,78934,104868,78748v-1079,-186,-2121,-372,-3125,-558c100738,78004,99864,77837,99119,77688,95920,77167,92478,76535,88795,75790,85111,75046,81688,74060,78525,72832,75363,71605,72740,70079,70656,68256,68572,66433,67531,64182,67531,61503v,-3572,669,-7572,2009,-11999c70879,45076,72721,40593,75065,36053v2344,-4539,5116,-8967,8316,-13283c86581,18454,90022,14603,93706,11218v3683,-3386,7571,-6102,11664,-8149c109463,1023,113556,,117649,xe" fillcolor="#2d2d2d [3213]" stroked="f">
                <v:path arrowok="t"/>
              </v:shape>
              <v:shape id="TextBox 50" o:spid="_x0000_s1040" style="position:absolute;left:28765;top:563;width:1304;height:1339;visibility:visible;mso-wrap-style:square;v-text-anchor:top" coordsize="130374,13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" path="m117649,v2307,,4204,242,5692,725c124830,1209,126299,2102,127750,3404v1452,1302,2326,3925,2624,7869l130374,12501v,3795,-1191,8707,-3572,14734c124420,24184,121221,22659,117202,22659r-335,c112626,22808,109314,23422,106933,24500v-2381,1080,-4446,2400,-6195,3963c98989,30026,97296,31719,95659,33542v-1637,1823,-3088,3590,-4353,5302c90041,40555,89018,42044,88237,43309v-782,1265,-1172,2083,-1172,2455c87065,47104,87864,48332,89464,49448v1600,1116,3609,2121,6028,3014c97910,53355,100589,54155,103529,54861v2939,707,5748,1358,8427,1954c114412,57336,116681,57838,118765,58322v2084,483,3497,911,4242,1283c124346,60201,125444,61131,126299,62396v856,1265,1489,2679,1898,4241c128606,68200,128885,69874,129034,71660v149,1786,223,4465,223,8037c128141,88924,123155,98356,114300,107993v-8855,9637,-17990,16353,-27403,20148c77484,131936,68424,133833,59717,133833,32035,131750,13767,120290,4911,99454,1637,91864,,83827,,75344,,60610,4874,44574,14622,27235r5135,2233c14250,39960,11497,49969,11497,59494v,7367,1674,14436,5023,21208c24110,96329,35719,105668,51346,108719v1786,74,3609,186,5469,334c58676,109202,60573,109277,62508,109277v4911,,9878,-707,14901,-2121c82432,105742,87158,103733,91585,101128v4428,-2604,8279,-5711,11553,-9320c106412,88199,108719,84162,110058,79697v-520,-74,-1246,-205,-2176,-391c106952,79120,105947,78934,104868,78748v-1079,-186,-2121,-372,-3125,-558c100738,78004,99864,77837,99120,77688,95920,77167,92478,76535,88795,75790,85111,75046,81688,74060,78526,72832,75363,71605,72740,70079,70656,68256,68573,66433,67531,64182,67531,61503v,-3572,670,-7572,2009,-11999c70879,45076,72721,40593,75065,36053v2344,-4539,5116,-8967,8316,-13283c86581,18454,90022,14603,93706,11218v3683,-3386,7572,-6102,11664,-8149c109463,1023,113556,,117649,xe" fillcolor="#2d2d2d [3213]" stroked="f">
                <v:path arrowok="t"/>
              </v:shape>
              <v:shape id="TextBox 49" o:spid="_x0000_s1041" style="position:absolute;left:1306;top:640;width:845;height:1284;visibility:visible;mso-wrap-style:square;v-text-anchor:top" coordsize="84497,12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" path="m70098,v4688,7664,8260,16203,10715,25617c83269,35030,84497,44648,84497,54471v,4911,-521,10139,-1563,15682c81892,75697,80348,81204,78302,86673v-2046,5470,-4576,10716,-7590,15739c67698,107435,64182,111862,60164,115695v-4019,3832,-8502,6902,-13451,9209c41765,127210,36351,128364,30472,128364,18268,127694,8111,122039,,111397v2083,149,4093,224,6027,224c11832,111621,17487,110876,22994,109388v7292,-1935,13748,-5060,19366,-9376c47978,95696,52499,90320,55922,83883v3423,-6437,5135,-13785,5135,-22045c61057,54843,59996,47308,57875,39234,55755,31160,52648,22547,48555,13394l70098,xe" fillcolor="#2d2d2d [3213]" stroked="f">
                <v:path arrowok="t"/>
              </v:shape>
              <v:shape id="TextBox 48" o:spid="_x0000_s1042" style="position:absolute;left:22769;top:678;width:2179;height:1333;visibility:visible;mso-wrap-style:square;v-text-anchor:top" coordsize="217958,1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" path="m195746,r22212,l217958,72888r-65372,l146856,72888r-16483,l130373,73781v,6251,-781,12018,-2344,17301c126317,96663,121536,103231,113686,110784v-7851,7553,-16837,13338,-26957,17357c78023,131564,68498,133275,58154,133275v-1711,,-3460,-37,-5246,-111c28426,129592,12203,118616,4241,100235,1413,93761,,86804,,79362,,65447,4799,49783,14399,32370r5134,2232c14920,45839,12613,55922,12613,64851v,7591,1711,14362,5134,20316c25040,98115,36686,105891,52685,108495r,-111c52982,108458,53280,108533,53578,108607v2827,372,5804,595,8929,670c63177,109277,63772,109388,64293,109612v1935,-75,3944,-261,6028,-559c76497,108309,82320,106728,87790,104310v5469,-2419,10269,-5582,14399,-9488c106319,90915,109165,86469,110728,81483v-1786,-2232,-3981,-3963,-6586,-5190c101538,75065,98710,74190,95659,73670v-3051,-521,-6139,-800,-9265,-838c83269,72795,80292,72777,77465,72777l84497,48890r62359,l152586,48890r43160,l195746,xe" fillcolor="#2d2d2d [3213]" stroked="f">
                <v:path arrowok="t"/>
              </v:shape>
              <v:shape id="TextBox 47" o:spid="_x0000_s1043" style="position:absolute;left:30445;top:1391;width:7;height:3;visibility:visible;mso-wrap-style:square;v-text-anchor:top" coordsize="67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" path="m,l619,171r51,52l,xe" fillcolor="#2d2d2d [3213]" stroked="f">
                <v:path arrowok="t"/>
              </v:shape>
              <v:shape id="TextBox 46" o:spid="_x0000_s1044" style="position:absolute;left:8641;top:1588;width:385;height:389;visibility:visible;mso-wrap-style:square;v-text-anchor:top" coordsize="3851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" path="m19423,l38510,19310v-1861,1861,-3572,3591,-5135,5191c31812,26101,30287,27682,28799,29245v-1489,1562,-2995,3125,-4521,4688c22753,35495,21134,37170,19423,38956,17562,37095,15832,35347,14232,33709,12632,32072,11070,30491,9544,28966,8019,27440,6493,25896,4968,24333,3442,22771,1786,21096,,19310l19423,xe" fillcolor="#2d2d2d [3213]" stroked="f">
                <v:path arrowok="t"/>
              </v:shape>
              <v:shape id="TextBox 45" o:spid="_x0000_s1045" style="position:absolute;left:7686;top:1599;width:765;height:390;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" path="m19422,l38233,19031,57373,,76460,19310v-1860,1861,-3571,3591,-5134,5191c69763,26101,68238,27682,66749,29245v-1488,1562,-2995,3125,-4520,4688c60703,35496,59085,37170,57373,38956,55513,37095,53783,35347,52183,33710,50583,32073,49020,30491,47495,28966,45969,27440,44444,25896,42918,24333l38230,19593r-4855,4908c31812,26101,30287,27682,28798,29245v-1488,1562,-2995,3125,-4520,4688c22752,35496,21134,37170,19422,38956,17562,37095,15832,35347,14232,33710,12632,32073,11069,30491,9544,28966,8018,27440,6493,25896,4967,24333,3442,22771,1786,21096,,19310l19422,xe" fillcolor="#2d2d2d [3213]" stroked="f">
                <v:path arrowok="t"/>
              </v:shape>
              <v:shape id="TextBox 44" o:spid="_x0000_s1046" style="position:absolute;left:19973;top:1599;width:765;height:390;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" path="m19422,l38233,19031,57373,,76460,19310v-1860,1861,-3571,3591,-5134,5191c69763,26101,68238,27682,66749,29245v-1488,1562,-2995,3125,-4520,4688c60703,35496,59085,37170,57373,38956,55513,37095,53783,35347,52183,33710,50583,32073,49020,30491,47495,28966,45969,27440,44444,25896,42918,24333l38230,19593r-4855,4908c31812,26101,30287,27682,28798,29245v-1488,1562,-2995,3125,-4520,4688c22752,35496,21134,37170,19422,38956,17562,37095,15832,35347,14232,33710,12632,32073,11069,30491,9544,28966,8018,27440,6493,25896,4967,24333,3442,22771,1786,21096,,19310l19422,xe" fillcolor="#2d2d2d [3213]" stroked="f">
                <v:path arrowok="t"/>
              </v:shape>
              <v:shape id="TextBox 43" o:spid="_x0000_s1047" style="position:absolute;left:3167;top:1624;width:385;height:389;visibility:visible;mso-wrap-style:square;v-text-anchor:top" coordsize="38509,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" path="m19422,l38509,19310v-1860,1861,-3571,3591,-5134,5191c31812,26100,30287,27682,28798,29244v-1488,1563,-2995,3126,-4520,4689c22752,35495,21134,37170,19422,38955,17562,37095,15832,35346,14232,33709,12632,32072,11069,30491,9544,28965,8018,27440,6493,25896,4967,24333,3442,22770,1786,21096,,19310l19422,xe" fillcolor="#2d2d2d [3213]" stroked="f">
                <v:path arrowok="t"/>
              </v:shape>
              <v:shape id="TextBox 42" o:spid="_x0000_s1048" style="position:absolute;left:26027;top:1624;width:385;height:389;visibility:visible;mso-wrap-style:square;v-text-anchor:top" coordsize="38510,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" path="m19422,l38510,19310v-1861,1861,-3572,3591,-5135,5191c31812,26100,30287,27682,28799,29244v-1489,1563,-2996,3126,-4521,4689c22752,35495,21134,37170,19422,38955,17562,37095,15832,35346,14232,33709,12632,32072,11069,30491,9544,28965,8018,27440,6493,25896,4967,24333,3442,22770,1786,21096,,19310l19422,xe" fillcolor="#2d2d2d [3213]" stroked="f">
                <v:path arrowok="t"/>
              </v:shape>
              <v:shape id="TextBox 40" o:spid="_x0000_s1049" style="position:absolute;left:253;top:2057;width:764;height:389;visibility:visible;mso-wrap-style:square;v-text-anchor:top" coordsize="76460,3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" path="m19422,l38233,19030,57373,,76460,19310v-1860,1860,-3572,3591,-5134,5191c69763,26100,68238,27682,66749,29244v-1488,1563,-2995,3126,-4520,4689c60703,35495,59085,37170,57373,38955,55513,37095,53783,35346,52183,33709,50583,32072,49020,30491,47495,28965,45969,27440,44444,25896,42918,24333l38230,19592r-4855,4909c31812,26100,30286,27682,28798,29244v-1488,1563,-2995,3126,-4521,4689c22752,35495,21134,37170,19422,38955,17562,37095,15832,35346,14232,33709,12632,32072,11069,30491,9544,28965,8018,27440,6493,25896,4967,24333,3442,22770,1786,21096,,19310l19422,xe" fillcolor="#2d2d2d [3213]" stroked="f">
                <v:path arrowok="t"/>
              </v:shape>
              <v:shape id="TextBox 39" o:spid="_x0000_s1050" style="position:absolute;left:23004;top:2152;width:765;height:389;visibility:visible;mso-wrap-style:square;v-text-anchor:top" coordsize="76460,3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" path="m19422,l38232,19031,57373,,76460,19311v-1860,1860,-3572,3590,-5135,5190c69763,26101,68237,27683,66749,29245v-1488,1563,-2995,3126,-4521,4688c60703,35496,59084,37170,57373,38956,55513,37096,53782,35347,52182,33710,50583,32073,49020,30492,47494,28966,45969,27441,44443,25897,42918,24334l38230,19593r-4856,4908c31812,26101,30286,27683,28798,29245v-1488,1563,-2995,3126,-4521,4688c22752,35496,21133,37170,19422,38956,17561,37096,15831,35347,14231,33710,12631,32073,11069,30492,9543,28966,8018,27441,6492,25897,4967,24334,3441,22771,1786,21097,,19311l19422,xe" fillcolor="#2d2d2d [3213]" stroked="f">
                <v:path arrowok="t"/>
              </v:shape>
            </v:group>
          </w:pict>
        </mc:Fallback>
      </mc:AlternateContent>
    </w:r>
  </w:p>
  <w:p w14:paraId="78D7AFB5" w14:textId="3CEA5F1D" w:rsidR="00110B4B" w:rsidRDefault="00B93EE8" w:rsidP="00471DC6">
    <w:pPr>
      <w:pStyle w:val="Header"/>
      <w:rPr>
        <w:rtl/>
        <w:lang w:bidi="ar-SY"/>
      </w:rPr>
    </w:pPr>
    <w:r w:rsidRPr="00F7736A">
      <w:rPr>
        <w:noProof/>
      </w:rPr>
      <mc:AlternateContent>
        <mc:Choice Requires="wps">
          <w:drawing>
            <wp:anchor distT="0" distB="0" distL="114300" distR="114300" simplePos="0" relativeHeight="251656704" behindDoc="0" locked="0" layoutInCell="1" allowOverlap="1" wp14:anchorId="02C2DE8B" wp14:editId="14BA0316">
              <wp:simplePos x="0" y="0"/>
              <wp:positionH relativeFrom="column">
                <wp:posOffset>3385983</wp:posOffset>
              </wp:positionH>
              <wp:positionV relativeFrom="paragraph">
                <wp:posOffset>55075</wp:posOffset>
              </wp:positionV>
              <wp:extent cx="1183640" cy="381635"/>
              <wp:effectExtent l="0" t="0" r="0" b="0"/>
              <wp:wrapTight wrapText="bothSides">
                <wp:wrapPolygon edited="0">
                  <wp:start x="1043" y="0"/>
                  <wp:lineTo x="1043" y="20486"/>
                  <wp:lineTo x="20511" y="20486"/>
                  <wp:lineTo x="20511" y="0"/>
                  <wp:lineTo x="1043"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640" cy="381635"/>
                      </a:xfrm>
                      <a:prstGeom prst="rect">
                        <a:avLst/>
                      </a:prstGeom>
                      <a:noFill/>
                      <a:ln w="9525">
                        <a:noFill/>
                        <a:miter lim="800000"/>
                        <a:headEnd/>
                        <a:tailEnd/>
                      </a:ln>
                    </wps:spPr>
                    <wps:txbx>
                      <w:txbxContent>
                        <w:p w14:paraId="4CF610E7" w14:textId="7550D8FB" w:rsidR="00110B4B" w:rsidRPr="003637D5" w:rsidRDefault="00F81E39" w:rsidP="00B7357C">
                          <w:pPr>
                            <w:pStyle w:val="0Main"/>
                            <w:rPr>
                              <w:rFonts w:ascii="Hacen Extender X4 Super Fit" w:hAnsi="Hacen Extender X4 Super Fit" w:cs="Hacen Extender X4 Super Fit"/>
                              <w:color w:val="DB2128"/>
                              <w:sz w:val="34"/>
                              <w:szCs w:val="34"/>
                              <w:lang w:bidi="ar-SY"/>
                            </w:rPr>
                          </w:pPr>
                          <w:r>
                            <w:rPr>
                              <w:rFonts w:ascii="Hacen Extender X4 Super Fit" w:hAnsi="Hacen Extender X4 Super Fit" w:cs="Hacen Extender X4 Super Fit"/>
                              <w:color w:val="DB2128"/>
                              <w:sz w:val="34"/>
                              <w:szCs w:val="34"/>
                              <w:lang w:bidi="ar-SY"/>
                            </w:rPr>
                            <w:t>18</w:t>
                          </w:r>
                          <w:r w:rsidR="00110B4B" w:rsidRPr="003637D5">
                            <w:rPr>
                              <w:rFonts w:ascii="Hacen Extender X4 Super Fit" w:hAnsi="Hacen Extender X4 Super Fit" w:cs="Hacen Extender X4 Super Fit"/>
                              <w:color w:val="DB2128"/>
                              <w:sz w:val="34"/>
                              <w:szCs w:val="34"/>
                              <w:lang w:bidi="ar-SY"/>
                            </w:rPr>
                            <w:t>/</w:t>
                          </w:r>
                          <w:r w:rsidR="003F7FCD">
                            <w:rPr>
                              <w:rFonts w:ascii="Hacen Extender X4 Super Fit" w:hAnsi="Hacen Extender X4 Super Fit" w:cs="Hacen Extender X4 Super Fit"/>
                              <w:color w:val="DB2128"/>
                              <w:sz w:val="34"/>
                              <w:szCs w:val="34"/>
                              <w:lang w:bidi="ar-SY"/>
                            </w:rPr>
                            <w:t>0</w:t>
                          </w:r>
                          <w:r>
                            <w:rPr>
                              <w:rFonts w:ascii="Hacen Extender X4 Super Fit" w:hAnsi="Hacen Extender X4 Super Fit" w:cs="Hacen Extender X4 Super Fit"/>
                              <w:color w:val="DB2128"/>
                              <w:sz w:val="34"/>
                              <w:szCs w:val="34"/>
                              <w:lang w:bidi="ar-SY"/>
                            </w:rPr>
                            <w:t>5</w:t>
                          </w:r>
                          <w:r w:rsidR="00110B4B" w:rsidRPr="003637D5">
                            <w:rPr>
                              <w:rFonts w:ascii="Hacen Extender X4 Super Fit" w:hAnsi="Hacen Extender X4 Super Fit" w:cs="Hacen Extender X4 Super Fit"/>
                              <w:color w:val="DB2128"/>
                              <w:sz w:val="34"/>
                              <w:szCs w:val="34"/>
                              <w:lang w:bidi="ar-SY"/>
                            </w:rPr>
                            <w:t>/20</w:t>
                          </w:r>
                          <w:r w:rsidR="00B7357C">
                            <w:rPr>
                              <w:rFonts w:ascii="Hacen Extender X4 Super Fit" w:hAnsi="Hacen Extender X4 Super Fit" w:cs="Hacen Extender X4 Super Fit"/>
                              <w:color w:val="DB2128"/>
                              <w:sz w:val="34"/>
                              <w:szCs w:val="34"/>
                              <w:lang w:bidi="ar-SY"/>
                            </w:rPr>
                            <w:t>2</w:t>
                          </w:r>
                          <w:r w:rsidR="00B93EE8">
                            <w:rPr>
                              <w:rFonts w:ascii="Hacen Extender X4 Super Fit" w:hAnsi="Hacen Extender X4 Super Fit" w:cs="Hacen Extender X4 Super Fit"/>
                              <w:color w:val="DB2128"/>
                              <w:sz w:val="34"/>
                              <w:szCs w:val="34"/>
                              <w:lang w:bidi="ar-SY"/>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2DE8B" id="_x0000_s1062" type="#_x0000_t202" style="position:absolute;margin-left:266.6pt;margin-top:4.35pt;width:93.2pt;height:30.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" filled="f" stroked="f">
              <v:textbox>
                <w:txbxContent>
                  <w:p w14:paraId="4CF610E7" w14:textId="7550D8FB" w:rsidR="00110B4B" w:rsidRPr="003637D5" w:rsidRDefault="00F81E39" w:rsidP="00B7357C">
                    <w:pPr>
                      <w:pStyle w:val="0Main"/>
                      <w:rPr>
                        <w:rFonts w:ascii="Hacen Extender X4 Super Fit" w:hAnsi="Hacen Extender X4 Super Fit" w:cs="Hacen Extender X4 Super Fit"/>
                        <w:color w:val="DB2128"/>
                        <w:sz w:val="34"/>
                        <w:szCs w:val="34"/>
                        <w:lang w:bidi="ar-SY"/>
                      </w:rPr>
                    </w:pPr>
                    <w:r>
                      <w:rPr>
                        <w:rFonts w:ascii="Hacen Extender X4 Super Fit" w:hAnsi="Hacen Extender X4 Super Fit" w:cs="Hacen Extender X4 Super Fit"/>
                        <w:color w:val="DB2128"/>
                        <w:sz w:val="34"/>
                        <w:szCs w:val="34"/>
                        <w:lang w:bidi="ar-SY"/>
                      </w:rPr>
                      <w:t>18</w:t>
                    </w:r>
                    <w:r w:rsidR="00110B4B" w:rsidRPr="003637D5">
                      <w:rPr>
                        <w:rFonts w:ascii="Hacen Extender X4 Super Fit" w:hAnsi="Hacen Extender X4 Super Fit" w:cs="Hacen Extender X4 Super Fit"/>
                        <w:color w:val="DB2128"/>
                        <w:sz w:val="34"/>
                        <w:szCs w:val="34"/>
                        <w:lang w:bidi="ar-SY"/>
                      </w:rPr>
                      <w:t>/</w:t>
                    </w:r>
                    <w:r w:rsidR="003F7FCD">
                      <w:rPr>
                        <w:rFonts w:ascii="Hacen Extender X4 Super Fit" w:hAnsi="Hacen Extender X4 Super Fit" w:cs="Hacen Extender X4 Super Fit"/>
                        <w:color w:val="DB2128"/>
                        <w:sz w:val="34"/>
                        <w:szCs w:val="34"/>
                        <w:lang w:bidi="ar-SY"/>
                      </w:rPr>
                      <w:t>0</w:t>
                    </w:r>
                    <w:r>
                      <w:rPr>
                        <w:rFonts w:ascii="Hacen Extender X4 Super Fit" w:hAnsi="Hacen Extender X4 Super Fit" w:cs="Hacen Extender X4 Super Fit"/>
                        <w:color w:val="DB2128"/>
                        <w:sz w:val="34"/>
                        <w:szCs w:val="34"/>
                        <w:lang w:bidi="ar-SY"/>
                      </w:rPr>
                      <w:t>5</w:t>
                    </w:r>
                    <w:r w:rsidR="00110B4B" w:rsidRPr="003637D5">
                      <w:rPr>
                        <w:rFonts w:ascii="Hacen Extender X4 Super Fit" w:hAnsi="Hacen Extender X4 Super Fit" w:cs="Hacen Extender X4 Super Fit"/>
                        <w:color w:val="DB2128"/>
                        <w:sz w:val="34"/>
                        <w:szCs w:val="34"/>
                        <w:lang w:bidi="ar-SY"/>
                      </w:rPr>
                      <w:t>/20</w:t>
                    </w:r>
                    <w:r w:rsidR="00B7357C">
                      <w:rPr>
                        <w:rFonts w:ascii="Hacen Extender X4 Super Fit" w:hAnsi="Hacen Extender X4 Super Fit" w:cs="Hacen Extender X4 Super Fit"/>
                        <w:color w:val="DB2128"/>
                        <w:sz w:val="34"/>
                        <w:szCs w:val="34"/>
                        <w:lang w:bidi="ar-SY"/>
                      </w:rPr>
                      <w:t>2</w:t>
                    </w:r>
                    <w:r w:rsidR="00B93EE8">
                      <w:rPr>
                        <w:rFonts w:ascii="Hacen Extender X4 Super Fit" w:hAnsi="Hacen Extender X4 Super Fit" w:cs="Hacen Extender X4 Super Fit"/>
                        <w:color w:val="DB2128"/>
                        <w:sz w:val="34"/>
                        <w:szCs w:val="34"/>
                        <w:lang w:bidi="ar-SY"/>
                      </w:rPr>
                      <w:t>3</w:t>
                    </w:r>
                  </w:p>
                </w:txbxContent>
              </v:textbox>
              <w10:wrap type="tight"/>
            </v:shape>
          </w:pict>
        </mc:Fallback>
      </mc:AlternateContent>
    </w:r>
  </w:p>
  <w:p w14:paraId="057CBE20" w14:textId="35F548BE" w:rsidR="00110B4B" w:rsidRDefault="00110B4B" w:rsidP="00471DC6">
    <w:pPr>
      <w:pStyle w:val="Header"/>
      <w:rPr>
        <w:rtl/>
        <w:lang w:bidi="ar-SY"/>
      </w:rPr>
    </w:pPr>
  </w:p>
  <w:p w14:paraId="1D967F69" w14:textId="19FD7D2F" w:rsidR="00110B4B" w:rsidRPr="00471DC6" w:rsidRDefault="00110B4B" w:rsidP="00471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11.45pt;height:11.45pt" o:bullet="t">
        <v:imagedata r:id="rId1" o:title="msoB14F"/>
      </v:shape>
    </w:pict>
  </w:numPicBullet>
  <w:abstractNum w:abstractNumId="0" w15:restartNumberingAfterBreak="0">
    <w:nsid w:val="021D3665"/>
    <w:multiLevelType w:val="hybridMultilevel"/>
    <w:tmpl w:val="C08C6AE2"/>
    <w:lvl w:ilvl="0" w:tplc="3D0A109E">
      <w:start w:val="1"/>
      <w:numFmt w:val="bullet"/>
      <w:lvlText w:val=""/>
      <w:lvlJc w:val="left"/>
      <w:pPr>
        <w:ind w:left="720" w:hanging="360"/>
      </w:pPr>
      <w:rPr>
        <w:rFonts w:ascii="Wingdings" w:hAnsi="Wingdings" w:hint="default"/>
        <w:color w:val="3265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26729"/>
    <w:multiLevelType w:val="hybridMultilevel"/>
    <w:tmpl w:val="537080B6"/>
    <w:lvl w:ilvl="0" w:tplc="281C45F6">
      <w:start w:val="1"/>
      <w:numFmt w:val="decimal"/>
      <w:pStyle w:val="42"/>
      <w:lvlText w:val="%1."/>
      <w:lvlJc w:val="left"/>
      <w:pPr>
        <w:ind w:left="720" w:hanging="360"/>
      </w:pPr>
      <w:rPr>
        <w:rFonts w:ascii="Hacen Liner Screen Bd" w:hAnsi="Hacen Liner Screen B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51925"/>
    <w:multiLevelType w:val="hybridMultilevel"/>
    <w:tmpl w:val="E392F6C2"/>
    <w:lvl w:ilvl="0" w:tplc="36105364">
      <w:start w:val="1"/>
      <w:numFmt w:val="bullet"/>
      <w:pStyle w:val="39E"/>
      <w:lvlText w:val=""/>
      <w:lvlJc w:val="left"/>
      <w:pPr>
        <w:ind w:left="720" w:hanging="360"/>
      </w:pPr>
      <w:rPr>
        <w:rFonts w:ascii="Wingdings" w:hAnsi="Wingdings" w:hint="default"/>
        <w:color w:val="1B567B"/>
        <w:sz w:val="36"/>
        <w:szCs w:val="36"/>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D6819"/>
    <w:multiLevelType w:val="hybridMultilevel"/>
    <w:tmpl w:val="36EEB8E0"/>
    <w:lvl w:ilvl="0" w:tplc="DDCC8E64">
      <w:start w:val="1"/>
      <w:numFmt w:val="bullet"/>
      <w:pStyle w:val="01A1"/>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3377C"/>
    <w:multiLevelType w:val="hybridMultilevel"/>
    <w:tmpl w:val="5FF6FEC8"/>
    <w:lvl w:ilvl="0" w:tplc="6AD258AA">
      <w:start w:val="1"/>
      <w:numFmt w:val="decimal"/>
      <w:pStyle w:val="42R"/>
      <w:lvlText w:val="%1."/>
      <w:lvlJc w:val="left"/>
      <w:pPr>
        <w:ind w:left="1080" w:hanging="360"/>
      </w:pPr>
      <w:rPr>
        <w:rFonts w:ascii="Hacen Liner Screen Bd" w:hAnsi="Hacen Liner Screen Bd" w:hint="default"/>
      </w:rPr>
    </w:lvl>
    <w:lvl w:ilvl="1" w:tplc="04090001">
      <w:start w:val="1"/>
      <w:numFmt w:val="bullet"/>
      <w:lvlText w:val=""/>
      <w:lvlJc w:val="left"/>
      <w:pPr>
        <w:ind w:left="2157" w:hanging="360"/>
      </w:pPr>
      <w:rPr>
        <w:rFonts w:ascii="Symbol" w:hAnsi="Symbol" w:hint="default"/>
      </w:r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5" w15:restartNumberingAfterBreak="0">
    <w:nsid w:val="0AFC0D01"/>
    <w:multiLevelType w:val="hybridMultilevel"/>
    <w:tmpl w:val="58DC6DEC"/>
    <w:lvl w:ilvl="0" w:tplc="78D05ED6">
      <w:start w:val="1"/>
      <w:numFmt w:val="decimal"/>
      <w:pStyle w:val="142C"/>
      <w:lvlText w:val="%1."/>
      <w:lvlJc w:val="left"/>
      <w:pPr>
        <w:ind w:left="723" w:hanging="360"/>
      </w:pPr>
      <w:rPr>
        <w:rFonts w:ascii="Hacen Liner Screen Bd" w:hAnsi="Hacen Liner Screen Bd"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6" w15:restartNumberingAfterBreak="0">
    <w:nsid w:val="0D715458"/>
    <w:multiLevelType w:val="hybridMultilevel"/>
    <w:tmpl w:val="1FAEB58C"/>
    <w:lvl w:ilvl="0" w:tplc="61F8ECF6">
      <w:start w:val="1"/>
      <w:numFmt w:val="bullet"/>
      <w:pStyle w:val="31C"/>
      <w:lvlText w:val=""/>
      <w:lvlJc w:val="left"/>
      <w:pPr>
        <w:ind w:left="720" w:hanging="360"/>
      </w:pPr>
      <w:rPr>
        <w:rFonts w:ascii="Wingdings" w:hAnsi="Wingdings" w:hint="default"/>
        <w:color w:val="8C46AF"/>
        <w:sz w:val="36"/>
        <w:szCs w:val="36"/>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3333E"/>
    <w:multiLevelType w:val="hybridMultilevel"/>
    <w:tmpl w:val="76308A26"/>
    <w:lvl w:ilvl="0" w:tplc="56C8984C">
      <w:start w:val="1"/>
      <w:numFmt w:val="bullet"/>
      <w:pStyle w:val="31E"/>
      <w:lvlText w:val=""/>
      <w:lvlJc w:val="left"/>
      <w:pPr>
        <w:ind w:left="720" w:hanging="360"/>
      </w:pPr>
      <w:rPr>
        <w:rFonts w:ascii="Wingdings" w:hAnsi="Wingdings" w:hint="default"/>
        <w:color w:val="2882B9"/>
        <w:sz w:val="36"/>
        <w:szCs w:val="36"/>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52F1E"/>
    <w:multiLevelType w:val="hybridMultilevel"/>
    <w:tmpl w:val="F0C2D818"/>
    <w:lvl w:ilvl="0" w:tplc="6D0A7D78">
      <w:numFmt w:val="bullet"/>
      <w:lvlText w:val="-"/>
      <w:lvlJc w:val="left"/>
      <w:pPr>
        <w:ind w:left="720" w:hanging="360"/>
      </w:pPr>
      <w:rPr>
        <w:rFonts w:ascii="Cocon modified" w:eastAsiaTheme="minorHAnsi" w:hAnsi="Cocon modified" w:cs="Cocon modifie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C6072"/>
    <w:multiLevelType w:val="hybridMultilevel"/>
    <w:tmpl w:val="241C9276"/>
    <w:lvl w:ilvl="0" w:tplc="65AA901E">
      <w:start w:val="1"/>
      <w:numFmt w:val="bullet"/>
      <w:pStyle w:val="40"/>
      <w:lvlText w:val=""/>
      <w:lvlJc w:val="left"/>
      <w:pPr>
        <w:ind w:left="495" w:hanging="360"/>
      </w:pPr>
      <w:rPr>
        <w:rFonts w:ascii="Wingdings" w:hAnsi="Wingdings" w:hint="default"/>
        <w:color w:val="3265CC" w:themeColor="accent2"/>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10" w15:restartNumberingAfterBreak="0">
    <w:nsid w:val="214D50A2"/>
    <w:multiLevelType w:val="hybridMultilevel"/>
    <w:tmpl w:val="FE72DE96"/>
    <w:lvl w:ilvl="0" w:tplc="B64E3F38">
      <w:start w:val="1"/>
      <w:numFmt w:val="bullet"/>
      <w:pStyle w:val="a"/>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677BDA"/>
    <w:multiLevelType w:val="hybridMultilevel"/>
    <w:tmpl w:val="576EAA8C"/>
    <w:lvl w:ilvl="0" w:tplc="2EBC48FA">
      <w:start w:val="1"/>
      <w:numFmt w:val="bullet"/>
      <w:pStyle w:val="141R"/>
      <w:lvlText w:val=""/>
      <w:lvlJc w:val="left"/>
      <w:pPr>
        <w:ind w:left="1083" w:hanging="360"/>
      </w:pPr>
      <w:rPr>
        <w:rFonts w:ascii="Wingdings" w:hAnsi="Wingdings" w:hint="default"/>
        <w:color w:val="E64C53"/>
        <w:sz w:val="36"/>
        <w:szCs w:val="36"/>
        <w:lang w:bidi="ar-SY"/>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 w15:restartNumberingAfterBreak="0">
    <w:nsid w:val="2B1D26B7"/>
    <w:multiLevelType w:val="hybridMultilevel"/>
    <w:tmpl w:val="E0A49F68"/>
    <w:lvl w:ilvl="0" w:tplc="E4A2D9F6">
      <w:start w:val="1"/>
      <w:numFmt w:val="decimal"/>
      <w:pStyle w:val="23G1"/>
      <w:suff w:val="space"/>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13" w15:restartNumberingAfterBreak="0">
    <w:nsid w:val="2E8437A8"/>
    <w:multiLevelType w:val="hybridMultilevel"/>
    <w:tmpl w:val="E6F61944"/>
    <w:lvl w:ilvl="0" w:tplc="AA924474">
      <w:start w:val="1"/>
      <w:numFmt w:val="bullet"/>
      <w:pStyle w:val="141D"/>
      <w:lvlText w:val=""/>
      <w:lvlJc w:val="left"/>
      <w:pPr>
        <w:ind w:left="1083" w:hanging="360"/>
      </w:pPr>
      <w:rPr>
        <w:rFonts w:ascii="Wingdings" w:hAnsi="Wingdings" w:cs="Wingdings" w:hint="default"/>
        <w:color w:val="773C94"/>
        <w:sz w:val="36"/>
        <w:szCs w:val="36"/>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4" w15:restartNumberingAfterBreak="0">
    <w:nsid w:val="2F965A70"/>
    <w:multiLevelType w:val="hybridMultilevel"/>
    <w:tmpl w:val="37F66A50"/>
    <w:lvl w:ilvl="0" w:tplc="DE5269DC">
      <w:start w:val="1"/>
      <w:numFmt w:val="decimal"/>
      <w:pStyle w:val="25G3"/>
      <w:suff w:val="space"/>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15" w15:restartNumberingAfterBreak="0">
    <w:nsid w:val="3545486D"/>
    <w:multiLevelType w:val="hybridMultilevel"/>
    <w:tmpl w:val="D79E4990"/>
    <w:lvl w:ilvl="0" w:tplc="96966A00">
      <w:start w:val="1"/>
      <w:numFmt w:val="decimal"/>
      <w:pStyle w:val="a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210E4F"/>
    <w:multiLevelType w:val="hybridMultilevel"/>
    <w:tmpl w:val="4672F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21F78"/>
    <w:multiLevelType w:val="hybridMultilevel"/>
    <w:tmpl w:val="BF745B6A"/>
    <w:lvl w:ilvl="0" w:tplc="64DA771A">
      <w:start w:val="1"/>
      <w:numFmt w:val="bullet"/>
      <w:pStyle w:val="31D"/>
      <w:lvlText w:val=""/>
      <w:lvlJc w:val="left"/>
      <w:pPr>
        <w:ind w:left="720" w:hanging="360"/>
      </w:pPr>
      <w:rPr>
        <w:rFonts w:ascii="Wingdings" w:hAnsi="Wingdings" w:hint="default"/>
        <w:color w:val="18AC90"/>
        <w:sz w:val="36"/>
        <w:szCs w:val="36"/>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C45E8D"/>
    <w:multiLevelType w:val="hybridMultilevel"/>
    <w:tmpl w:val="E888394C"/>
    <w:lvl w:ilvl="0" w:tplc="7F462F40">
      <w:start w:val="1"/>
      <w:numFmt w:val="decimal"/>
      <w:pStyle w:val="a1"/>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19" w15:restartNumberingAfterBreak="0">
    <w:nsid w:val="410B162D"/>
    <w:multiLevelType w:val="hybridMultilevel"/>
    <w:tmpl w:val="F57C4E40"/>
    <w:lvl w:ilvl="0" w:tplc="3D0A109E">
      <w:start w:val="1"/>
      <w:numFmt w:val="bullet"/>
      <w:lvlText w:val=""/>
      <w:lvlJc w:val="left"/>
      <w:pPr>
        <w:ind w:left="720" w:hanging="360"/>
      </w:pPr>
      <w:rPr>
        <w:rFonts w:ascii="Wingdings" w:hAnsi="Wingdings" w:hint="default"/>
        <w:color w:val="3265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8460A0"/>
    <w:multiLevelType w:val="hybridMultilevel"/>
    <w:tmpl w:val="D4042B14"/>
    <w:lvl w:ilvl="0" w:tplc="06BCAF68">
      <w:start w:val="1"/>
      <w:numFmt w:val="bullet"/>
      <w:pStyle w:val="39-B"/>
      <w:lvlText w:val=""/>
      <w:lvlJc w:val="left"/>
      <w:pPr>
        <w:ind w:left="720" w:hanging="360"/>
      </w:pPr>
      <w:rPr>
        <w:rFonts w:ascii="Wingdings" w:hAnsi="Wingdings" w:hint="default"/>
        <w:color w:val="E64C53"/>
        <w:sz w:val="36"/>
        <w:szCs w:val="36"/>
        <w:lang w:bidi="ar-SY"/>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7D3D9E"/>
    <w:multiLevelType w:val="hybridMultilevel"/>
    <w:tmpl w:val="8B14E4DA"/>
    <w:lvl w:ilvl="0" w:tplc="28444514">
      <w:start w:val="1"/>
      <w:numFmt w:val="bullet"/>
      <w:pStyle w:val="41C"/>
      <w:lvlText w:val=""/>
      <w:lvlJc w:val="left"/>
      <w:pPr>
        <w:ind w:left="1080" w:hanging="360"/>
      </w:pPr>
      <w:rPr>
        <w:rFonts w:ascii="Wingdings" w:hAnsi="Wingdings" w:cs="Wingdings" w:hint="default"/>
        <w:color w:val="159B81"/>
        <w:sz w:val="36"/>
        <w:szCs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0A0AFC"/>
    <w:multiLevelType w:val="hybridMultilevel"/>
    <w:tmpl w:val="F7E00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181810"/>
    <w:multiLevelType w:val="hybridMultilevel"/>
    <w:tmpl w:val="5F105D6E"/>
    <w:lvl w:ilvl="0" w:tplc="AB9AA126">
      <w:start w:val="1"/>
      <w:numFmt w:val="decimal"/>
      <w:pStyle w:val="a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EB2927"/>
    <w:multiLevelType w:val="hybridMultilevel"/>
    <w:tmpl w:val="A34C2A7A"/>
    <w:lvl w:ilvl="0" w:tplc="FF3C67C8">
      <w:start w:val="1"/>
      <w:numFmt w:val="bullet"/>
      <w:pStyle w:val="41"/>
      <w:lvlText w:val=""/>
      <w:lvlJc w:val="left"/>
      <w:pPr>
        <w:ind w:left="720" w:hanging="360"/>
      </w:pPr>
      <w:rPr>
        <w:rFonts w:ascii="Wingdings" w:hAnsi="Wingdings" w:hint="default"/>
        <w:color w:val="2882B9"/>
        <w:sz w:val="36"/>
        <w:szCs w:val="36"/>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2871F5"/>
    <w:multiLevelType w:val="hybridMultilevel"/>
    <w:tmpl w:val="71961276"/>
    <w:lvl w:ilvl="0" w:tplc="6D0A7D78">
      <w:numFmt w:val="bullet"/>
      <w:lvlText w:val="-"/>
      <w:lvlJc w:val="left"/>
      <w:pPr>
        <w:ind w:left="720" w:hanging="360"/>
      </w:pPr>
      <w:rPr>
        <w:rFonts w:ascii="Cocon modified" w:eastAsiaTheme="minorHAnsi" w:hAnsi="Cocon modified" w:cs="Cocon modifie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663800"/>
    <w:multiLevelType w:val="hybridMultilevel"/>
    <w:tmpl w:val="2C2AD586"/>
    <w:lvl w:ilvl="0" w:tplc="1660BC02">
      <w:start w:val="1"/>
      <w:numFmt w:val="decimal"/>
      <w:pStyle w:val="26G4"/>
      <w:suff w:val="space"/>
      <w:lvlText w:val="%1."/>
      <w:lvlJc w:val="left"/>
      <w:pPr>
        <w:ind w:left="473" w:hanging="360"/>
      </w:pPr>
      <w:rPr>
        <w:rFonts w:hint="default"/>
      </w:rPr>
    </w:lvl>
    <w:lvl w:ilvl="1" w:tplc="04090019" w:tentative="1">
      <w:start w:val="1"/>
      <w:numFmt w:val="lowerLetter"/>
      <w:lvlText w:val="%2."/>
      <w:lvlJc w:val="left"/>
      <w:pPr>
        <w:ind w:left="1193" w:hanging="360"/>
      </w:pPr>
    </w:lvl>
    <w:lvl w:ilvl="2" w:tplc="0409001B" w:tentative="1">
      <w:start w:val="1"/>
      <w:numFmt w:val="lowerRoman"/>
      <w:lvlText w:val="%3."/>
      <w:lvlJc w:val="right"/>
      <w:pPr>
        <w:ind w:left="1913" w:hanging="180"/>
      </w:pPr>
    </w:lvl>
    <w:lvl w:ilvl="3" w:tplc="0409000F" w:tentative="1">
      <w:start w:val="1"/>
      <w:numFmt w:val="decimal"/>
      <w:lvlText w:val="%4."/>
      <w:lvlJc w:val="left"/>
      <w:pPr>
        <w:ind w:left="2633" w:hanging="360"/>
      </w:pPr>
    </w:lvl>
    <w:lvl w:ilvl="4" w:tplc="04090019" w:tentative="1">
      <w:start w:val="1"/>
      <w:numFmt w:val="lowerLetter"/>
      <w:lvlText w:val="%5."/>
      <w:lvlJc w:val="left"/>
      <w:pPr>
        <w:ind w:left="3353" w:hanging="360"/>
      </w:pPr>
    </w:lvl>
    <w:lvl w:ilvl="5" w:tplc="0409001B" w:tentative="1">
      <w:start w:val="1"/>
      <w:numFmt w:val="lowerRoman"/>
      <w:lvlText w:val="%6."/>
      <w:lvlJc w:val="right"/>
      <w:pPr>
        <w:ind w:left="4073" w:hanging="180"/>
      </w:pPr>
    </w:lvl>
    <w:lvl w:ilvl="6" w:tplc="0409000F" w:tentative="1">
      <w:start w:val="1"/>
      <w:numFmt w:val="decimal"/>
      <w:lvlText w:val="%7."/>
      <w:lvlJc w:val="left"/>
      <w:pPr>
        <w:ind w:left="4793" w:hanging="360"/>
      </w:pPr>
    </w:lvl>
    <w:lvl w:ilvl="7" w:tplc="04090019" w:tentative="1">
      <w:start w:val="1"/>
      <w:numFmt w:val="lowerLetter"/>
      <w:lvlText w:val="%8."/>
      <w:lvlJc w:val="left"/>
      <w:pPr>
        <w:ind w:left="5513" w:hanging="360"/>
      </w:pPr>
    </w:lvl>
    <w:lvl w:ilvl="8" w:tplc="0409001B" w:tentative="1">
      <w:start w:val="1"/>
      <w:numFmt w:val="lowerRoman"/>
      <w:lvlText w:val="%9."/>
      <w:lvlJc w:val="right"/>
      <w:pPr>
        <w:ind w:left="6233" w:hanging="180"/>
      </w:pPr>
    </w:lvl>
  </w:abstractNum>
  <w:abstractNum w:abstractNumId="27" w15:restartNumberingAfterBreak="0">
    <w:nsid w:val="59EC7F41"/>
    <w:multiLevelType w:val="hybridMultilevel"/>
    <w:tmpl w:val="5816B7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33422D"/>
    <w:multiLevelType w:val="hybridMultilevel"/>
    <w:tmpl w:val="1DD26E0C"/>
    <w:lvl w:ilvl="0" w:tplc="3F46E980">
      <w:start w:val="1"/>
      <w:numFmt w:val="decimal"/>
      <w:pStyle w:val="a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1045E6"/>
    <w:multiLevelType w:val="hybridMultilevel"/>
    <w:tmpl w:val="5C7EC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F90E11"/>
    <w:multiLevelType w:val="hybridMultilevel"/>
    <w:tmpl w:val="AB8EDCF0"/>
    <w:lvl w:ilvl="0" w:tplc="3D0A109E">
      <w:start w:val="1"/>
      <w:numFmt w:val="bullet"/>
      <w:lvlText w:val=""/>
      <w:lvlJc w:val="left"/>
      <w:pPr>
        <w:ind w:left="720" w:hanging="360"/>
      </w:pPr>
      <w:rPr>
        <w:rFonts w:ascii="Wingdings" w:hAnsi="Wingdings" w:hint="default"/>
        <w:color w:val="3265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8C1F5E"/>
    <w:multiLevelType w:val="hybridMultilevel"/>
    <w:tmpl w:val="6FDCECC0"/>
    <w:lvl w:ilvl="0" w:tplc="33025DAC">
      <w:start w:val="1"/>
      <w:numFmt w:val="decimal"/>
      <w:pStyle w:val="142D"/>
      <w:lvlText w:val="%1."/>
      <w:lvlJc w:val="left"/>
      <w:pPr>
        <w:ind w:left="723" w:hanging="360"/>
      </w:pPr>
      <w:rPr>
        <w:rFonts w:ascii="Hacen Liner Screen Bd" w:hAnsi="Hacen Liner Screen Bd"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32" w15:restartNumberingAfterBreak="0">
    <w:nsid w:val="6E5D2629"/>
    <w:multiLevelType w:val="hybridMultilevel"/>
    <w:tmpl w:val="88FCB1BE"/>
    <w:lvl w:ilvl="0" w:tplc="39DACBA2">
      <w:start w:val="1"/>
      <w:numFmt w:val="decimal"/>
      <w:pStyle w:val="24G2"/>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0F65CDE"/>
    <w:multiLevelType w:val="hybridMultilevel"/>
    <w:tmpl w:val="D6344AD2"/>
    <w:lvl w:ilvl="0" w:tplc="DEBA10FC">
      <w:start w:val="1"/>
      <w:numFmt w:val="bullet"/>
      <w:pStyle w:val="Style1"/>
      <w:lvlText w:val=""/>
      <w:lvlJc w:val="left"/>
      <w:pPr>
        <w:ind w:left="360" w:hanging="360"/>
      </w:pPr>
      <w:rPr>
        <w:rFonts w:ascii="Wingdings 3" w:hAnsi="Wingdings 3"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5BE3965"/>
    <w:multiLevelType w:val="hybridMultilevel"/>
    <w:tmpl w:val="608C5DE6"/>
    <w:lvl w:ilvl="0" w:tplc="D9EA9156">
      <w:start w:val="1"/>
      <w:numFmt w:val="bullet"/>
      <w:pStyle w:val="39-D"/>
      <w:lvlText w:val=""/>
      <w:lvlJc w:val="left"/>
      <w:pPr>
        <w:ind w:left="856" w:hanging="360"/>
      </w:pPr>
      <w:rPr>
        <w:rFonts w:ascii="Wingdings" w:hAnsi="Wingdings" w:cs="Wingdings" w:hint="default"/>
        <w:color w:val="159B81"/>
        <w:sz w:val="36"/>
        <w:szCs w:val="36"/>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5" w15:restartNumberingAfterBreak="0">
    <w:nsid w:val="7ED867EA"/>
    <w:multiLevelType w:val="hybridMultilevel"/>
    <w:tmpl w:val="63B6B9CA"/>
    <w:lvl w:ilvl="0" w:tplc="22045AE6">
      <w:start w:val="1"/>
      <w:numFmt w:val="bullet"/>
      <w:pStyle w:val="31B"/>
      <w:lvlText w:val=""/>
      <w:lvlJc w:val="left"/>
      <w:pPr>
        <w:ind w:left="720" w:hanging="360"/>
      </w:pPr>
      <w:rPr>
        <w:rFonts w:ascii="Wingdings" w:hAnsi="Wingdings" w:hint="default"/>
        <w:color w:val="E64C53"/>
        <w:sz w:val="36"/>
        <w:szCs w:val="36"/>
        <w:lang w:bidi="ar-SY"/>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E86BE1"/>
    <w:multiLevelType w:val="hybridMultilevel"/>
    <w:tmpl w:val="B1EE748C"/>
    <w:lvl w:ilvl="0" w:tplc="AF90C19E">
      <w:start w:val="1"/>
      <w:numFmt w:val="bullet"/>
      <w:pStyle w:val="39-C"/>
      <w:lvlText w:val=""/>
      <w:lvlJc w:val="left"/>
      <w:pPr>
        <w:ind w:left="496" w:hanging="360"/>
      </w:pPr>
      <w:rPr>
        <w:rFonts w:ascii="Wingdings" w:hAnsi="Wingdings" w:cs="Wingdings" w:hint="default"/>
        <w:color w:val="773C94"/>
        <w:sz w:val="36"/>
        <w:szCs w:val="36"/>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num w:numId="1" w16cid:durableId="2083719590">
    <w:abstractNumId w:val="12"/>
  </w:num>
  <w:num w:numId="2" w16cid:durableId="1380594282">
    <w:abstractNumId w:val="32"/>
  </w:num>
  <w:num w:numId="3" w16cid:durableId="1275479731">
    <w:abstractNumId w:val="26"/>
  </w:num>
  <w:num w:numId="4" w16cid:durableId="1060792167">
    <w:abstractNumId w:val="2"/>
  </w:num>
  <w:num w:numId="5" w16cid:durableId="1040591098">
    <w:abstractNumId w:val="20"/>
  </w:num>
  <w:num w:numId="6" w16cid:durableId="1684673475">
    <w:abstractNumId w:val="10"/>
  </w:num>
  <w:num w:numId="7" w16cid:durableId="479226868">
    <w:abstractNumId w:val="9"/>
  </w:num>
  <w:num w:numId="8" w16cid:durableId="1310018274">
    <w:abstractNumId w:val="24"/>
  </w:num>
  <w:num w:numId="9" w16cid:durableId="1511212766">
    <w:abstractNumId w:val="1"/>
  </w:num>
  <w:num w:numId="10" w16cid:durableId="33045017">
    <w:abstractNumId w:val="33"/>
  </w:num>
  <w:num w:numId="11" w16cid:durableId="1764715751">
    <w:abstractNumId w:val="14"/>
  </w:num>
  <w:num w:numId="12" w16cid:durableId="1728453877">
    <w:abstractNumId w:val="17"/>
  </w:num>
  <w:num w:numId="13" w16cid:durableId="1146319346">
    <w:abstractNumId w:val="7"/>
  </w:num>
  <w:num w:numId="14" w16cid:durableId="1516071838">
    <w:abstractNumId w:val="6"/>
  </w:num>
  <w:num w:numId="15" w16cid:durableId="1563058058">
    <w:abstractNumId w:val="35"/>
  </w:num>
  <w:num w:numId="16" w16cid:durableId="2142454457">
    <w:abstractNumId w:val="36"/>
  </w:num>
  <w:num w:numId="17" w16cid:durableId="1661498432">
    <w:abstractNumId w:val="34"/>
  </w:num>
  <w:num w:numId="18" w16cid:durableId="949093620">
    <w:abstractNumId w:val="21"/>
  </w:num>
  <w:num w:numId="19" w16cid:durableId="1171332798">
    <w:abstractNumId w:val="13"/>
  </w:num>
  <w:num w:numId="20" w16cid:durableId="1350451091">
    <w:abstractNumId w:val="11"/>
  </w:num>
  <w:num w:numId="21" w16cid:durableId="1538816312">
    <w:abstractNumId w:val="4"/>
  </w:num>
  <w:num w:numId="22" w16cid:durableId="1897281062">
    <w:abstractNumId w:val="31"/>
  </w:num>
  <w:num w:numId="23" w16cid:durableId="2009671631">
    <w:abstractNumId w:val="5"/>
  </w:num>
  <w:num w:numId="24" w16cid:durableId="2045278521">
    <w:abstractNumId w:val="3"/>
  </w:num>
  <w:num w:numId="25" w16cid:durableId="832181809">
    <w:abstractNumId w:val="15"/>
  </w:num>
  <w:num w:numId="26" w16cid:durableId="1934513529">
    <w:abstractNumId w:val="18"/>
  </w:num>
  <w:num w:numId="27" w16cid:durableId="1655252648">
    <w:abstractNumId w:val="23"/>
  </w:num>
  <w:num w:numId="28" w16cid:durableId="1683507823">
    <w:abstractNumId w:val="28"/>
  </w:num>
  <w:num w:numId="29" w16cid:durableId="1034230451">
    <w:abstractNumId w:val="0"/>
  </w:num>
  <w:num w:numId="30" w16cid:durableId="1845121225">
    <w:abstractNumId w:val="30"/>
  </w:num>
  <w:num w:numId="31" w16cid:durableId="455411392">
    <w:abstractNumId w:val="19"/>
  </w:num>
  <w:num w:numId="32" w16cid:durableId="700475960">
    <w:abstractNumId w:val="16"/>
  </w:num>
  <w:num w:numId="33" w16cid:durableId="1877428319">
    <w:abstractNumId w:val="8"/>
  </w:num>
  <w:num w:numId="34" w16cid:durableId="1122529768">
    <w:abstractNumId w:val="29"/>
  </w:num>
  <w:num w:numId="35" w16cid:durableId="622662014">
    <w:abstractNumId w:val="25"/>
  </w:num>
  <w:num w:numId="36" w16cid:durableId="631517632">
    <w:abstractNumId w:val="22"/>
  </w:num>
  <w:num w:numId="37" w16cid:durableId="1065568893">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gutterAtTop/>
  <w:activeWritingStyle w:appName="MSWord" w:lang="en-US" w:vendorID="64" w:dllVersion="6" w:nlCheck="1" w:checkStyle="1"/>
  <w:activeWritingStyle w:appName="MSWord" w:lang="en-US" w:vendorID="64" w:dllVersion="4096" w:nlCheck="1" w:checkStyle="0"/>
  <w:activeWritingStyle w:appName="MSWord" w:lang="ar-SA" w:vendorID="64" w:dllVersion="0" w:nlCheck="1" w:checkStyle="0"/>
  <w:activeWritingStyle w:appName="MSWord" w:lang="ar-SY" w:vendorID="64" w:dllVersion="0" w:nlCheck="1" w:checkStyle="0"/>
  <w:activeWritingStyle w:appName="MSWord" w:lang="ar-SA" w:vendorID="64" w:dllVersion="6" w:nlCheck="1" w:checkStyle="0"/>
  <w:activeWritingStyle w:appName="MSWord" w:lang="ar-SY" w:vendorID="64" w:dllVersion="6" w:nlCheck="1" w:checkStyle="0"/>
  <w:activeWritingStyle w:appName="MSWord" w:lang="en-GB" w:vendorID="64" w:dllVersion="4096" w:nlCheck="1" w:checkStyle="0"/>
  <w:activeWritingStyle w:appName="MSWord" w:lang="ar-SA" w:vendorID="64" w:dllVersion="4096" w:nlCheck="1" w:checkStyle="0"/>
  <w:activeWritingStyle w:appName="MSWord" w:lang="ar-SY"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7F20"/>
    <w:rsid w:val="000006E5"/>
    <w:rsid w:val="00001C7C"/>
    <w:rsid w:val="00003A3F"/>
    <w:rsid w:val="00003B9D"/>
    <w:rsid w:val="00005799"/>
    <w:rsid w:val="00006231"/>
    <w:rsid w:val="00011BD2"/>
    <w:rsid w:val="0001330C"/>
    <w:rsid w:val="0001772D"/>
    <w:rsid w:val="0003222D"/>
    <w:rsid w:val="00035DCE"/>
    <w:rsid w:val="000371FE"/>
    <w:rsid w:val="00040E17"/>
    <w:rsid w:val="00043860"/>
    <w:rsid w:val="0004573E"/>
    <w:rsid w:val="00053B76"/>
    <w:rsid w:val="00055391"/>
    <w:rsid w:val="0005541F"/>
    <w:rsid w:val="0006064C"/>
    <w:rsid w:val="00060A62"/>
    <w:rsid w:val="000623DA"/>
    <w:rsid w:val="000629E7"/>
    <w:rsid w:val="00063995"/>
    <w:rsid w:val="0006501B"/>
    <w:rsid w:val="0006733C"/>
    <w:rsid w:val="000677C7"/>
    <w:rsid w:val="00067A91"/>
    <w:rsid w:val="0007089E"/>
    <w:rsid w:val="00072A5D"/>
    <w:rsid w:val="00073B61"/>
    <w:rsid w:val="00073DE8"/>
    <w:rsid w:val="0007437E"/>
    <w:rsid w:val="00075837"/>
    <w:rsid w:val="00076139"/>
    <w:rsid w:val="00076521"/>
    <w:rsid w:val="0007656E"/>
    <w:rsid w:val="0008019E"/>
    <w:rsid w:val="000809E6"/>
    <w:rsid w:val="00080D04"/>
    <w:rsid w:val="0008164A"/>
    <w:rsid w:val="00082140"/>
    <w:rsid w:val="00083B0C"/>
    <w:rsid w:val="00084585"/>
    <w:rsid w:val="00085474"/>
    <w:rsid w:val="00086F34"/>
    <w:rsid w:val="00091F4A"/>
    <w:rsid w:val="0009218D"/>
    <w:rsid w:val="00094436"/>
    <w:rsid w:val="00094878"/>
    <w:rsid w:val="00094D80"/>
    <w:rsid w:val="000954EA"/>
    <w:rsid w:val="0009587B"/>
    <w:rsid w:val="000A6167"/>
    <w:rsid w:val="000A77F5"/>
    <w:rsid w:val="000B1FE4"/>
    <w:rsid w:val="000B22D2"/>
    <w:rsid w:val="000B5A3E"/>
    <w:rsid w:val="000B6B60"/>
    <w:rsid w:val="000B6B75"/>
    <w:rsid w:val="000B72CA"/>
    <w:rsid w:val="000C0FDC"/>
    <w:rsid w:val="000C3D1C"/>
    <w:rsid w:val="000C55F5"/>
    <w:rsid w:val="000D1EBE"/>
    <w:rsid w:val="000D218C"/>
    <w:rsid w:val="000D228C"/>
    <w:rsid w:val="000D243A"/>
    <w:rsid w:val="000D67DF"/>
    <w:rsid w:val="000E0C16"/>
    <w:rsid w:val="000E1EFF"/>
    <w:rsid w:val="000E243F"/>
    <w:rsid w:val="000E5A36"/>
    <w:rsid w:val="000E5C34"/>
    <w:rsid w:val="000F061D"/>
    <w:rsid w:val="000F2BC5"/>
    <w:rsid w:val="000F40E5"/>
    <w:rsid w:val="000F5169"/>
    <w:rsid w:val="000F642C"/>
    <w:rsid w:val="000F6797"/>
    <w:rsid w:val="0010320C"/>
    <w:rsid w:val="00103E96"/>
    <w:rsid w:val="00104A0B"/>
    <w:rsid w:val="00104DAE"/>
    <w:rsid w:val="00105097"/>
    <w:rsid w:val="001073A2"/>
    <w:rsid w:val="00110B4B"/>
    <w:rsid w:val="00111189"/>
    <w:rsid w:val="001122FA"/>
    <w:rsid w:val="00112589"/>
    <w:rsid w:val="00122296"/>
    <w:rsid w:val="00124379"/>
    <w:rsid w:val="00126449"/>
    <w:rsid w:val="001333F1"/>
    <w:rsid w:val="00133527"/>
    <w:rsid w:val="00134AA1"/>
    <w:rsid w:val="00134B15"/>
    <w:rsid w:val="001350E1"/>
    <w:rsid w:val="00135C7B"/>
    <w:rsid w:val="00140BDE"/>
    <w:rsid w:val="00142F06"/>
    <w:rsid w:val="001432BC"/>
    <w:rsid w:val="00143521"/>
    <w:rsid w:val="00143E02"/>
    <w:rsid w:val="00144020"/>
    <w:rsid w:val="00146578"/>
    <w:rsid w:val="00150115"/>
    <w:rsid w:val="001509F6"/>
    <w:rsid w:val="001524CA"/>
    <w:rsid w:val="00153DB1"/>
    <w:rsid w:val="00156086"/>
    <w:rsid w:val="00161E12"/>
    <w:rsid w:val="001622EE"/>
    <w:rsid w:val="00162439"/>
    <w:rsid w:val="001660B4"/>
    <w:rsid w:val="001673A2"/>
    <w:rsid w:val="00171342"/>
    <w:rsid w:val="00172926"/>
    <w:rsid w:val="00174D99"/>
    <w:rsid w:val="00177051"/>
    <w:rsid w:val="00185276"/>
    <w:rsid w:val="001860E8"/>
    <w:rsid w:val="001904B0"/>
    <w:rsid w:val="001909F2"/>
    <w:rsid w:val="00191B5C"/>
    <w:rsid w:val="00194CA3"/>
    <w:rsid w:val="00195A36"/>
    <w:rsid w:val="00195D06"/>
    <w:rsid w:val="00196068"/>
    <w:rsid w:val="0019781E"/>
    <w:rsid w:val="001A2B71"/>
    <w:rsid w:val="001A30D0"/>
    <w:rsid w:val="001A3729"/>
    <w:rsid w:val="001A672F"/>
    <w:rsid w:val="001B07A2"/>
    <w:rsid w:val="001B2E08"/>
    <w:rsid w:val="001B325A"/>
    <w:rsid w:val="001B4984"/>
    <w:rsid w:val="001C0F33"/>
    <w:rsid w:val="001C2151"/>
    <w:rsid w:val="001C6E29"/>
    <w:rsid w:val="001D2380"/>
    <w:rsid w:val="001D295D"/>
    <w:rsid w:val="001D2D93"/>
    <w:rsid w:val="001D5C09"/>
    <w:rsid w:val="001D5FE8"/>
    <w:rsid w:val="001D79B4"/>
    <w:rsid w:val="001E2E9C"/>
    <w:rsid w:val="001E4AE1"/>
    <w:rsid w:val="001F1058"/>
    <w:rsid w:val="001F2628"/>
    <w:rsid w:val="001F27B9"/>
    <w:rsid w:val="001F2949"/>
    <w:rsid w:val="001F4F0C"/>
    <w:rsid w:val="001F6A57"/>
    <w:rsid w:val="001F6F3B"/>
    <w:rsid w:val="00200842"/>
    <w:rsid w:val="00202893"/>
    <w:rsid w:val="00204D7C"/>
    <w:rsid w:val="002066C5"/>
    <w:rsid w:val="0021334C"/>
    <w:rsid w:val="002136D2"/>
    <w:rsid w:val="00222DB7"/>
    <w:rsid w:val="0022345B"/>
    <w:rsid w:val="00223C98"/>
    <w:rsid w:val="002309DB"/>
    <w:rsid w:val="00232F96"/>
    <w:rsid w:val="00235272"/>
    <w:rsid w:val="0023544E"/>
    <w:rsid w:val="0023737C"/>
    <w:rsid w:val="00241881"/>
    <w:rsid w:val="00243434"/>
    <w:rsid w:val="0024350C"/>
    <w:rsid w:val="002441FC"/>
    <w:rsid w:val="002475C6"/>
    <w:rsid w:val="0025294D"/>
    <w:rsid w:val="00256A64"/>
    <w:rsid w:val="00261390"/>
    <w:rsid w:val="00261949"/>
    <w:rsid w:val="002619E5"/>
    <w:rsid w:val="00263CEE"/>
    <w:rsid w:val="00264637"/>
    <w:rsid w:val="00266278"/>
    <w:rsid w:val="00266BE9"/>
    <w:rsid w:val="00270537"/>
    <w:rsid w:val="00271170"/>
    <w:rsid w:val="002755A8"/>
    <w:rsid w:val="00275F3E"/>
    <w:rsid w:val="00276990"/>
    <w:rsid w:val="002775F5"/>
    <w:rsid w:val="00280F8A"/>
    <w:rsid w:val="00283AB3"/>
    <w:rsid w:val="0028413A"/>
    <w:rsid w:val="00286545"/>
    <w:rsid w:val="00287DEC"/>
    <w:rsid w:val="0029221E"/>
    <w:rsid w:val="00293757"/>
    <w:rsid w:val="00293C7A"/>
    <w:rsid w:val="00294A43"/>
    <w:rsid w:val="002A1473"/>
    <w:rsid w:val="002A17BD"/>
    <w:rsid w:val="002A6C72"/>
    <w:rsid w:val="002B1E1B"/>
    <w:rsid w:val="002B49A6"/>
    <w:rsid w:val="002B569D"/>
    <w:rsid w:val="002B577C"/>
    <w:rsid w:val="002B5AE9"/>
    <w:rsid w:val="002B7851"/>
    <w:rsid w:val="002C36C0"/>
    <w:rsid w:val="002C39DC"/>
    <w:rsid w:val="002C4B4E"/>
    <w:rsid w:val="002D033F"/>
    <w:rsid w:val="002D097B"/>
    <w:rsid w:val="002D4FEA"/>
    <w:rsid w:val="002D5E90"/>
    <w:rsid w:val="002D749A"/>
    <w:rsid w:val="002E2887"/>
    <w:rsid w:val="002E4104"/>
    <w:rsid w:val="002F05E8"/>
    <w:rsid w:val="002F17B1"/>
    <w:rsid w:val="002F1D91"/>
    <w:rsid w:val="002F4B38"/>
    <w:rsid w:val="00300757"/>
    <w:rsid w:val="0030100E"/>
    <w:rsid w:val="00311967"/>
    <w:rsid w:val="00313DAE"/>
    <w:rsid w:val="00315070"/>
    <w:rsid w:val="0031671C"/>
    <w:rsid w:val="00316E60"/>
    <w:rsid w:val="003220D8"/>
    <w:rsid w:val="003231BD"/>
    <w:rsid w:val="00323751"/>
    <w:rsid w:val="00330FF0"/>
    <w:rsid w:val="003364D3"/>
    <w:rsid w:val="00336546"/>
    <w:rsid w:val="00336679"/>
    <w:rsid w:val="00337FF2"/>
    <w:rsid w:val="00343B26"/>
    <w:rsid w:val="00343C50"/>
    <w:rsid w:val="00344D06"/>
    <w:rsid w:val="00346385"/>
    <w:rsid w:val="003468BE"/>
    <w:rsid w:val="00347CA1"/>
    <w:rsid w:val="003516CF"/>
    <w:rsid w:val="00353C70"/>
    <w:rsid w:val="00353CB8"/>
    <w:rsid w:val="003541AF"/>
    <w:rsid w:val="00355B0D"/>
    <w:rsid w:val="00355C23"/>
    <w:rsid w:val="00357EF8"/>
    <w:rsid w:val="00361C33"/>
    <w:rsid w:val="0036277F"/>
    <w:rsid w:val="00362F61"/>
    <w:rsid w:val="00364D15"/>
    <w:rsid w:val="00366186"/>
    <w:rsid w:val="003745D3"/>
    <w:rsid w:val="00381C44"/>
    <w:rsid w:val="00381DB4"/>
    <w:rsid w:val="00385FA8"/>
    <w:rsid w:val="003924E7"/>
    <w:rsid w:val="003A2631"/>
    <w:rsid w:val="003A30C7"/>
    <w:rsid w:val="003A35B8"/>
    <w:rsid w:val="003A3EE9"/>
    <w:rsid w:val="003A3F37"/>
    <w:rsid w:val="003A65B4"/>
    <w:rsid w:val="003B145D"/>
    <w:rsid w:val="003B28FE"/>
    <w:rsid w:val="003B38B0"/>
    <w:rsid w:val="003C22FF"/>
    <w:rsid w:val="003C2698"/>
    <w:rsid w:val="003C2D07"/>
    <w:rsid w:val="003C35EA"/>
    <w:rsid w:val="003C3AF7"/>
    <w:rsid w:val="003C3DDF"/>
    <w:rsid w:val="003C4159"/>
    <w:rsid w:val="003C5515"/>
    <w:rsid w:val="003C5F4E"/>
    <w:rsid w:val="003C6F24"/>
    <w:rsid w:val="003C7F2F"/>
    <w:rsid w:val="003D134E"/>
    <w:rsid w:val="003D34AC"/>
    <w:rsid w:val="003D3D60"/>
    <w:rsid w:val="003D524A"/>
    <w:rsid w:val="003D5A3C"/>
    <w:rsid w:val="003E09E5"/>
    <w:rsid w:val="003E58ED"/>
    <w:rsid w:val="003E5B1E"/>
    <w:rsid w:val="003E67DD"/>
    <w:rsid w:val="003E6A96"/>
    <w:rsid w:val="003E76A5"/>
    <w:rsid w:val="003E7C76"/>
    <w:rsid w:val="003F0AEB"/>
    <w:rsid w:val="003F14AB"/>
    <w:rsid w:val="003F7FCD"/>
    <w:rsid w:val="00403F9F"/>
    <w:rsid w:val="00404B97"/>
    <w:rsid w:val="00405B64"/>
    <w:rsid w:val="004060AF"/>
    <w:rsid w:val="004126B9"/>
    <w:rsid w:val="004258E1"/>
    <w:rsid w:val="00427F74"/>
    <w:rsid w:val="004331CC"/>
    <w:rsid w:val="00434E52"/>
    <w:rsid w:val="00441B48"/>
    <w:rsid w:val="00443A31"/>
    <w:rsid w:val="00443BC0"/>
    <w:rsid w:val="004441FE"/>
    <w:rsid w:val="00445A7E"/>
    <w:rsid w:val="00455269"/>
    <w:rsid w:val="00463D2A"/>
    <w:rsid w:val="00466693"/>
    <w:rsid w:val="00471DC6"/>
    <w:rsid w:val="004757B5"/>
    <w:rsid w:val="004761EE"/>
    <w:rsid w:val="00480D6F"/>
    <w:rsid w:val="0048117F"/>
    <w:rsid w:val="00482A18"/>
    <w:rsid w:val="004833F4"/>
    <w:rsid w:val="00483D8F"/>
    <w:rsid w:val="00485B26"/>
    <w:rsid w:val="00485EBD"/>
    <w:rsid w:val="0049284A"/>
    <w:rsid w:val="00495243"/>
    <w:rsid w:val="004975E3"/>
    <w:rsid w:val="00497E56"/>
    <w:rsid w:val="004A1DE9"/>
    <w:rsid w:val="004A387F"/>
    <w:rsid w:val="004A3ABB"/>
    <w:rsid w:val="004A5AF5"/>
    <w:rsid w:val="004A5C25"/>
    <w:rsid w:val="004A7289"/>
    <w:rsid w:val="004A7F20"/>
    <w:rsid w:val="004B1483"/>
    <w:rsid w:val="004B20C4"/>
    <w:rsid w:val="004B3DFD"/>
    <w:rsid w:val="004B43AD"/>
    <w:rsid w:val="004B68CE"/>
    <w:rsid w:val="004B7F00"/>
    <w:rsid w:val="004C6D9B"/>
    <w:rsid w:val="004D1B92"/>
    <w:rsid w:val="004D1FDC"/>
    <w:rsid w:val="004D2BFA"/>
    <w:rsid w:val="004D3A41"/>
    <w:rsid w:val="004D3FE7"/>
    <w:rsid w:val="004D5FD4"/>
    <w:rsid w:val="004D626F"/>
    <w:rsid w:val="004E0D53"/>
    <w:rsid w:val="004E1F74"/>
    <w:rsid w:val="004E5823"/>
    <w:rsid w:val="004E794F"/>
    <w:rsid w:val="004F1016"/>
    <w:rsid w:val="004F1183"/>
    <w:rsid w:val="004F43A7"/>
    <w:rsid w:val="004F6ACD"/>
    <w:rsid w:val="00502545"/>
    <w:rsid w:val="00502D71"/>
    <w:rsid w:val="005048D7"/>
    <w:rsid w:val="005055B4"/>
    <w:rsid w:val="00505F5A"/>
    <w:rsid w:val="00506C4E"/>
    <w:rsid w:val="00511660"/>
    <w:rsid w:val="00511AED"/>
    <w:rsid w:val="005139F1"/>
    <w:rsid w:val="00514078"/>
    <w:rsid w:val="005143F5"/>
    <w:rsid w:val="005161BC"/>
    <w:rsid w:val="00522A9D"/>
    <w:rsid w:val="00523779"/>
    <w:rsid w:val="00523E30"/>
    <w:rsid w:val="00524171"/>
    <w:rsid w:val="005246D5"/>
    <w:rsid w:val="0052475B"/>
    <w:rsid w:val="00524DFF"/>
    <w:rsid w:val="00525FD9"/>
    <w:rsid w:val="00531112"/>
    <w:rsid w:val="005323C7"/>
    <w:rsid w:val="00534EA9"/>
    <w:rsid w:val="0053625A"/>
    <w:rsid w:val="0053639F"/>
    <w:rsid w:val="00537C48"/>
    <w:rsid w:val="0054284A"/>
    <w:rsid w:val="00544AA9"/>
    <w:rsid w:val="00552317"/>
    <w:rsid w:val="005531A1"/>
    <w:rsid w:val="005565BB"/>
    <w:rsid w:val="0055770F"/>
    <w:rsid w:val="00557A02"/>
    <w:rsid w:val="00560FE0"/>
    <w:rsid w:val="005616B4"/>
    <w:rsid w:val="00561C3D"/>
    <w:rsid w:val="005626A2"/>
    <w:rsid w:val="00564DB9"/>
    <w:rsid w:val="005657C8"/>
    <w:rsid w:val="005660A3"/>
    <w:rsid w:val="00571460"/>
    <w:rsid w:val="00574D49"/>
    <w:rsid w:val="0057585E"/>
    <w:rsid w:val="005802A9"/>
    <w:rsid w:val="00583520"/>
    <w:rsid w:val="00583DEE"/>
    <w:rsid w:val="00591547"/>
    <w:rsid w:val="00593440"/>
    <w:rsid w:val="00593815"/>
    <w:rsid w:val="00594F1B"/>
    <w:rsid w:val="00597F2C"/>
    <w:rsid w:val="005A1CB8"/>
    <w:rsid w:val="005A33EF"/>
    <w:rsid w:val="005A4CAD"/>
    <w:rsid w:val="005A5016"/>
    <w:rsid w:val="005A5E04"/>
    <w:rsid w:val="005B0E4D"/>
    <w:rsid w:val="005B18AF"/>
    <w:rsid w:val="005B2F9D"/>
    <w:rsid w:val="005B3123"/>
    <w:rsid w:val="005B353B"/>
    <w:rsid w:val="005B4BAB"/>
    <w:rsid w:val="005B5994"/>
    <w:rsid w:val="005B7714"/>
    <w:rsid w:val="005C0BA5"/>
    <w:rsid w:val="005C55F3"/>
    <w:rsid w:val="005C564C"/>
    <w:rsid w:val="005C6753"/>
    <w:rsid w:val="005D1E1C"/>
    <w:rsid w:val="005D69ED"/>
    <w:rsid w:val="005D6ADF"/>
    <w:rsid w:val="005D6DE4"/>
    <w:rsid w:val="005D72B9"/>
    <w:rsid w:val="005D72CB"/>
    <w:rsid w:val="005E02EC"/>
    <w:rsid w:val="005E0CCD"/>
    <w:rsid w:val="005E0D75"/>
    <w:rsid w:val="005E161B"/>
    <w:rsid w:val="005E2337"/>
    <w:rsid w:val="005E530E"/>
    <w:rsid w:val="005E531B"/>
    <w:rsid w:val="005E55E0"/>
    <w:rsid w:val="005E5D94"/>
    <w:rsid w:val="005E6E7C"/>
    <w:rsid w:val="005E6F46"/>
    <w:rsid w:val="005F0BD3"/>
    <w:rsid w:val="005F26D8"/>
    <w:rsid w:val="005F58C3"/>
    <w:rsid w:val="006014F9"/>
    <w:rsid w:val="00603B23"/>
    <w:rsid w:val="00605B59"/>
    <w:rsid w:val="00610DEB"/>
    <w:rsid w:val="00611E10"/>
    <w:rsid w:val="00613FE1"/>
    <w:rsid w:val="00617C38"/>
    <w:rsid w:val="00617C62"/>
    <w:rsid w:val="0062141C"/>
    <w:rsid w:val="0062162E"/>
    <w:rsid w:val="00622B6D"/>
    <w:rsid w:val="006270ED"/>
    <w:rsid w:val="0063353C"/>
    <w:rsid w:val="00634C36"/>
    <w:rsid w:val="00634EF3"/>
    <w:rsid w:val="0063589D"/>
    <w:rsid w:val="00637196"/>
    <w:rsid w:val="0064082C"/>
    <w:rsid w:val="006410D4"/>
    <w:rsid w:val="00644586"/>
    <w:rsid w:val="00644AD8"/>
    <w:rsid w:val="00646867"/>
    <w:rsid w:val="00646F8B"/>
    <w:rsid w:val="00647234"/>
    <w:rsid w:val="0065137A"/>
    <w:rsid w:val="00651AE5"/>
    <w:rsid w:val="00652652"/>
    <w:rsid w:val="00653A10"/>
    <w:rsid w:val="00654AE2"/>
    <w:rsid w:val="006558EC"/>
    <w:rsid w:val="00670E3D"/>
    <w:rsid w:val="00671AF8"/>
    <w:rsid w:val="00671B4E"/>
    <w:rsid w:val="00674428"/>
    <w:rsid w:val="006746AA"/>
    <w:rsid w:val="00674F52"/>
    <w:rsid w:val="00675121"/>
    <w:rsid w:val="006824A1"/>
    <w:rsid w:val="006841A5"/>
    <w:rsid w:val="00684248"/>
    <w:rsid w:val="006846DD"/>
    <w:rsid w:val="006876BF"/>
    <w:rsid w:val="0069154B"/>
    <w:rsid w:val="00693E03"/>
    <w:rsid w:val="006A19DF"/>
    <w:rsid w:val="006A1A99"/>
    <w:rsid w:val="006A2254"/>
    <w:rsid w:val="006A23B4"/>
    <w:rsid w:val="006A4783"/>
    <w:rsid w:val="006A5AB9"/>
    <w:rsid w:val="006A64F0"/>
    <w:rsid w:val="006A7C1D"/>
    <w:rsid w:val="006C0C4E"/>
    <w:rsid w:val="006C0FEE"/>
    <w:rsid w:val="006C1C2F"/>
    <w:rsid w:val="006C2539"/>
    <w:rsid w:val="006C4966"/>
    <w:rsid w:val="006C5CEF"/>
    <w:rsid w:val="006C70A3"/>
    <w:rsid w:val="006D0162"/>
    <w:rsid w:val="006D10BC"/>
    <w:rsid w:val="006D3F9F"/>
    <w:rsid w:val="006D4B17"/>
    <w:rsid w:val="006D5808"/>
    <w:rsid w:val="006D7148"/>
    <w:rsid w:val="006D7D53"/>
    <w:rsid w:val="006E02A3"/>
    <w:rsid w:val="006E14B5"/>
    <w:rsid w:val="006E22B0"/>
    <w:rsid w:val="006E69C3"/>
    <w:rsid w:val="006F09BE"/>
    <w:rsid w:val="006F1D6E"/>
    <w:rsid w:val="006F3EBF"/>
    <w:rsid w:val="006F49D7"/>
    <w:rsid w:val="006F6470"/>
    <w:rsid w:val="006F6EAD"/>
    <w:rsid w:val="006F7F24"/>
    <w:rsid w:val="007048F6"/>
    <w:rsid w:val="007056AE"/>
    <w:rsid w:val="00705923"/>
    <w:rsid w:val="007063DF"/>
    <w:rsid w:val="00710F28"/>
    <w:rsid w:val="00711C9F"/>
    <w:rsid w:val="00715A72"/>
    <w:rsid w:val="00716596"/>
    <w:rsid w:val="00716A46"/>
    <w:rsid w:val="0071773C"/>
    <w:rsid w:val="007202CE"/>
    <w:rsid w:val="007203ED"/>
    <w:rsid w:val="00721717"/>
    <w:rsid w:val="0072184F"/>
    <w:rsid w:val="007268BE"/>
    <w:rsid w:val="00727EF7"/>
    <w:rsid w:val="00731B67"/>
    <w:rsid w:val="00733F4C"/>
    <w:rsid w:val="00736BF1"/>
    <w:rsid w:val="00737009"/>
    <w:rsid w:val="007405FB"/>
    <w:rsid w:val="00740B74"/>
    <w:rsid w:val="0074357B"/>
    <w:rsid w:val="00745939"/>
    <w:rsid w:val="00746788"/>
    <w:rsid w:val="00747B23"/>
    <w:rsid w:val="00750BE4"/>
    <w:rsid w:val="00752329"/>
    <w:rsid w:val="00754988"/>
    <w:rsid w:val="00754EAA"/>
    <w:rsid w:val="00756503"/>
    <w:rsid w:val="00756D52"/>
    <w:rsid w:val="00760106"/>
    <w:rsid w:val="007677AE"/>
    <w:rsid w:val="00767E8A"/>
    <w:rsid w:val="00770CDA"/>
    <w:rsid w:val="00771F34"/>
    <w:rsid w:val="00772A1C"/>
    <w:rsid w:val="00776D8C"/>
    <w:rsid w:val="00780E2F"/>
    <w:rsid w:val="00781D34"/>
    <w:rsid w:val="00781DED"/>
    <w:rsid w:val="007879A2"/>
    <w:rsid w:val="0079072A"/>
    <w:rsid w:val="007931BD"/>
    <w:rsid w:val="00795854"/>
    <w:rsid w:val="007A0F7B"/>
    <w:rsid w:val="007A689B"/>
    <w:rsid w:val="007B0F04"/>
    <w:rsid w:val="007B2721"/>
    <w:rsid w:val="007B2DF0"/>
    <w:rsid w:val="007B4AC2"/>
    <w:rsid w:val="007B5FAF"/>
    <w:rsid w:val="007B6A98"/>
    <w:rsid w:val="007B6CB0"/>
    <w:rsid w:val="007B787C"/>
    <w:rsid w:val="007C339E"/>
    <w:rsid w:val="007C6307"/>
    <w:rsid w:val="007C66CF"/>
    <w:rsid w:val="007C6813"/>
    <w:rsid w:val="007C7FAA"/>
    <w:rsid w:val="007D0158"/>
    <w:rsid w:val="007D3E1B"/>
    <w:rsid w:val="007D51C9"/>
    <w:rsid w:val="007D7917"/>
    <w:rsid w:val="007E2510"/>
    <w:rsid w:val="007E2C50"/>
    <w:rsid w:val="007E421D"/>
    <w:rsid w:val="007E6119"/>
    <w:rsid w:val="007E63FC"/>
    <w:rsid w:val="007E7313"/>
    <w:rsid w:val="007E7FD0"/>
    <w:rsid w:val="007F0A6F"/>
    <w:rsid w:val="007F438D"/>
    <w:rsid w:val="007F5D85"/>
    <w:rsid w:val="007F661D"/>
    <w:rsid w:val="007F6B0F"/>
    <w:rsid w:val="00801184"/>
    <w:rsid w:val="0080248A"/>
    <w:rsid w:val="0080377A"/>
    <w:rsid w:val="00803892"/>
    <w:rsid w:val="00805209"/>
    <w:rsid w:val="008059C2"/>
    <w:rsid w:val="00805CCD"/>
    <w:rsid w:val="00807ECB"/>
    <w:rsid w:val="00815159"/>
    <w:rsid w:val="008161A2"/>
    <w:rsid w:val="008162EE"/>
    <w:rsid w:val="00816F3B"/>
    <w:rsid w:val="008227EB"/>
    <w:rsid w:val="00822AE6"/>
    <w:rsid w:val="0082400C"/>
    <w:rsid w:val="00827C0E"/>
    <w:rsid w:val="00831DB7"/>
    <w:rsid w:val="008367D4"/>
    <w:rsid w:val="00837B5B"/>
    <w:rsid w:val="00840498"/>
    <w:rsid w:val="00840C29"/>
    <w:rsid w:val="00842AA1"/>
    <w:rsid w:val="008440E2"/>
    <w:rsid w:val="0084465D"/>
    <w:rsid w:val="008452B8"/>
    <w:rsid w:val="008452CA"/>
    <w:rsid w:val="008522F9"/>
    <w:rsid w:val="00853CFB"/>
    <w:rsid w:val="0085448C"/>
    <w:rsid w:val="00860EDD"/>
    <w:rsid w:val="00861021"/>
    <w:rsid w:val="008658D3"/>
    <w:rsid w:val="00867F01"/>
    <w:rsid w:val="008725B1"/>
    <w:rsid w:val="00872C35"/>
    <w:rsid w:val="008737E7"/>
    <w:rsid w:val="00873DF3"/>
    <w:rsid w:val="0087484D"/>
    <w:rsid w:val="00876073"/>
    <w:rsid w:val="008760C1"/>
    <w:rsid w:val="00880B7F"/>
    <w:rsid w:val="00881FE6"/>
    <w:rsid w:val="0088294C"/>
    <w:rsid w:val="00883970"/>
    <w:rsid w:val="00887E05"/>
    <w:rsid w:val="0089133E"/>
    <w:rsid w:val="0089352C"/>
    <w:rsid w:val="00894954"/>
    <w:rsid w:val="008978CF"/>
    <w:rsid w:val="008A0B97"/>
    <w:rsid w:val="008A20C6"/>
    <w:rsid w:val="008A21BD"/>
    <w:rsid w:val="008B13AF"/>
    <w:rsid w:val="008B34EE"/>
    <w:rsid w:val="008B56AF"/>
    <w:rsid w:val="008B607F"/>
    <w:rsid w:val="008B770B"/>
    <w:rsid w:val="008B79AE"/>
    <w:rsid w:val="008B7C49"/>
    <w:rsid w:val="008C0366"/>
    <w:rsid w:val="008C0E5F"/>
    <w:rsid w:val="008C31F7"/>
    <w:rsid w:val="008C37EC"/>
    <w:rsid w:val="008C4F1B"/>
    <w:rsid w:val="008C59E1"/>
    <w:rsid w:val="008C5E2E"/>
    <w:rsid w:val="008C63B3"/>
    <w:rsid w:val="008C78DC"/>
    <w:rsid w:val="008C7F77"/>
    <w:rsid w:val="008D0D31"/>
    <w:rsid w:val="008D1B51"/>
    <w:rsid w:val="008D3B62"/>
    <w:rsid w:val="008D68A8"/>
    <w:rsid w:val="008E12A6"/>
    <w:rsid w:val="008E136D"/>
    <w:rsid w:val="008E33E5"/>
    <w:rsid w:val="008E7E33"/>
    <w:rsid w:val="008F12C9"/>
    <w:rsid w:val="008F20DB"/>
    <w:rsid w:val="008F3E0A"/>
    <w:rsid w:val="008F54CB"/>
    <w:rsid w:val="008F6E38"/>
    <w:rsid w:val="00901A97"/>
    <w:rsid w:val="0090295F"/>
    <w:rsid w:val="00903EF8"/>
    <w:rsid w:val="009045E2"/>
    <w:rsid w:val="00905264"/>
    <w:rsid w:val="00905E45"/>
    <w:rsid w:val="00906B06"/>
    <w:rsid w:val="00914067"/>
    <w:rsid w:val="00914263"/>
    <w:rsid w:val="00915DA6"/>
    <w:rsid w:val="00917FCB"/>
    <w:rsid w:val="00924FEA"/>
    <w:rsid w:val="009255DA"/>
    <w:rsid w:val="00927159"/>
    <w:rsid w:val="00927D79"/>
    <w:rsid w:val="0093374F"/>
    <w:rsid w:val="00940111"/>
    <w:rsid w:val="00942083"/>
    <w:rsid w:val="009509AD"/>
    <w:rsid w:val="009546A8"/>
    <w:rsid w:val="0095723C"/>
    <w:rsid w:val="00957508"/>
    <w:rsid w:val="00957E1B"/>
    <w:rsid w:val="009657B1"/>
    <w:rsid w:val="00967D47"/>
    <w:rsid w:val="0097006B"/>
    <w:rsid w:val="00973F87"/>
    <w:rsid w:val="00975339"/>
    <w:rsid w:val="0097597B"/>
    <w:rsid w:val="00984B65"/>
    <w:rsid w:val="00986C5E"/>
    <w:rsid w:val="00987EE9"/>
    <w:rsid w:val="009904FC"/>
    <w:rsid w:val="009A0788"/>
    <w:rsid w:val="009A16C7"/>
    <w:rsid w:val="009A18CC"/>
    <w:rsid w:val="009A27E4"/>
    <w:rsid w:val="009A2D27"/>
    <w:rsid w:val="009A46C4"/>
    <w:rsid w:val="009A4713"/>
    <w:rsid w:val="009A7EC0"/>
    <w:rsid w:val="009B07CA"/>
    <w:rsid w:val="009C37BC"/>
    <w:rsid w:val="009C43B0"/>
    <w:rsid w:val="009D1488"/>
    <w:rsid w:val="009D3CE8"/>
    <w:rsid w:val="009D5715"/>
    <w:rsid w:val="009D5BE4"/>
    <w:rsid w:val="009D6FC8"/>
    <w:rsid w:val="009E050C"/>
    <w:rsid w:val="009E07D2"/>
    <w:rsid w:val="009E596D"/>
    <w:rsid w:val="009E5EAA"/>
    <w:rsid w:val="009F13A0"/>
    <w:rsid w:val="009F2B7E"/>
    <w:rsid w:val="009F329F"/>
    <w:rsid w:val="009F569D"/>
    <w:rsid w:val="009F56FF"/>
    <w:rsid w:val="009F5A5F"/>
    <w:rsid w:val="009F5ABE"/>
    <w:rsid w:val="009F6961"/>
    <w:rsid w:val="00A03436"/>
    <w:rsid w:val="00A041F0"/>
    <w:rsid w:val="00A04F1E"/>
    <w:rsid w:val="00A05595"/>
    <w:rsid w:val="00A0581E"/>
    <w:rsid w:val="00A06712"/>
    <w:rsid w:val="00A10023"/>
    <w:rsid w:val="00A10431"/>
    <w:rsid w:val="00A11096"/>
    <w:rsid w:val="00A17911"/>
    <w:rsid w:val="00A2409F"/>
    <w:rsid w:val="00A249E5"/>
    <w:rsid w:val="00A2665F"/>
    <w:rsid w:val="00A27847"/>
    <w:rsid w:val="00A357E9"/>
    <w:rsid w:val="00A36B4E"/>
    <w:rsid w:val="00A437C1"/>
    <w:rsid w:val="00A51CA6"/>
    <w:rsid w:val="00A51E84"/>
    <w:rsid w:val="00A521FD"/>
    <w:rsid w:val="00A53027"/>
    <w:rsid w:val="00A53C53"/>
    <w:rsid w:val="00A555EA"/>
    <w:rsid w:val="00A622F6"/>
    <w:rsid w:val="00A706DC"/>
    <w:rsid w:val="00A714B6"/>
    <w:rsid w:val="00A7409A"/>
    <w:rsid w:val="00A758DA"/>
    <w:rsid w:val="00A80879"/>
    <w:rsid w:val="00A856B7"/>
    <w:rsid w:val="00A87AC7"/>
    <w:rsid w:val="00A90AEC"/>
    <w:rsid w:val="00A94198"/>
    <w:rsid w:val="00A956AD"/>
    <w:rsid w:val="00AA1CC4"/>
    <w:rsid w:val="00AA35F6"/>
    <w:rsid w:val="00AA48FE"/>
    <w:rsid w:val="00AA579B"/>
    <w:rsid w:val="00AB02D2"/>
    <w:rsid w:val="00AB7179"/>
    <w:rsid w:val="00AB7E0E"/>
    <w:rsid w:val="00AC3F63"/>
    <w:rsid w:val="00AC4D7B"/>
    <w:rsid w:val="00AC51F6"/>
    <w:rsid w:val="00AD08DF"/>
    <w:rsid w:val="00AD362B"/>
    <w:rsid w:val="00AD3DF4"/>
    <w:rsid w:val="00AD4239"/>
    <w:rsid w:val="00AD6D76"/>
    <w:rsid w:val="00AE017E"/>
    <w:rsid w:val="00AE15AA"/>
    <w:rsid w:val="00AE5FED"/>
    <w:rsid w:val="00AE725A"/>
    <w:rsid w:val="00AF1092"/>
    <w:rsid w:val="00AF7F4F"/>
    <w:rsid w:val="00B038F6"/>
    <w:rsid w:val="00B051A8"/>
    <w:rsid w:val="00B05C47"/>
    <w:rsid w:val="00B102B9"/>
    <w:rsid w:val="00B12D16"/>
    <w:rsid w:val="00B22E27"/>
    <w:rsid w:val="00B239A0"/>
    <w:rsid w:val="00B244EA"/>
    <w:rsid w:val="00B2584E"/>
    <w:rsid w:val="00B30073"/>
    <w:rsid w:val="00B355E9"/>
    <w:rsid w:val="00B40648"/>
    <w:rsid w:val="00B409D5"/>
    <w:rsid w:val="00B41147"/>
    <w:rsid w:val="00B50699"/>
    <w:rsid w:val="00B5545E"/>
    <w:rsid w:val="00B55955"/>
    <w:rsid w:val="00B61071"/>
    <w:rsid w:val="00B62F23"/>
    <w:rsid w:val="00B668FA"/>
    <w:rsid w:val="00B67A6C"/>
    <w:rsid w:val="00B70BDD"/>
    <w:rsid w:val="00B71942"/>
    <w:rsid w:val="00B72014"/>
    <w:rsid w:val="00B7357C"/>
    <w:rsid w:val="00B86587"/>
    <w:rsid w:val="00B87CC8"/>
    <w:rsid w:val="00B9177C"/>
    <w:rsid w:val="00B91961"/>
    <w:rsid w:val="00B92F67"/>
    <w:rsid w:val="00B93EE8"/>
    <w:rsid w:val="00B97239"/>
    <w:rsid w:val="00BA0BE7"/>
    <w:rsid w:val="00BA0F3F"/>
    <w:rsid w:val="00BA171C"/>
    <w:rsid w:val="00BA2933"/>
    <w:rsid w:val="00BA3478"/>
    <w:rsid w:val="00BA5F7D"/>
    <w:rsid w:val="00BA7A57"/>
    <w:rsid w:val="00BB102A"/>
    <w:rsid w:val="00BB1332"/>
    <w:rsid w:val="00BB2D49"/>
    <w:rsid w:val="00BB4247"/>
    <w:rsid w:val="00BB45F3"/>
    <w:rsid w:val="00BB713A"/>
    <w:rsid w:val="00BB75CC"/>
    <w:rsid w:val="00BC0692"/>
    <w:rsid w:val="00BC2DE8"/>
    <w:rsid w:val="00BC349D"/>
    <w:rsid w:val="00BC42D4"/>
    <w:rsid w:val="00BC454F"/>
    <w:rsid w:val="00BC4E2B"/>
    <w:rsid w:val="00BC5A2A"/>
    <w:rsid w:val="00BD0ECA"/>
    <w:rsid w:val="00BD3C20"/>
    <w:rsid w:val="00BD6734"/>
    <w:rsid w:val="00BE0BFF"/>
    <w:rsid w:val="00BE13F7"/>
    <w:rsid w:val="00BE222C"/>
    <w:rsid w:val="00BE291E"/>
    <w:rsid w:val="00BE3DC7"/>
    <w:rsid w:val="00BF0E8A"/>
    <w:rsid w:val="00BF2848"/>
    <w:rsid w:val="00C02C6E"/>
    <w:rsid w:val="00C064F1"/>
    <w:rsid w:val="00C07D26"/>
    <w:rsid w:val="00C104BB"/>
    <w:rsid w:val="00C224E7"/>
    <w:rsid w:val="00C2269A"/>
    <w:rsid w:val="00C26CE2"/>
    <w:rsid w:val="00C30DC5"/>
    <w:rsid w:val="00C3533B"/>
    <w:rsid w:val="00C40FE0"/>
    <w:rsid w:val="00C411A9"/>
    <w:rsid w:val="00C413A9"/>
    <w:rsid w:val="00C41603"/>
    <w:rsid w:val="00C42066"/>
    <w:rsid w:val="00C455BD"/>
    <w:rsid w:val="00C45E23"/>
    <w:rsid w:val="00C463E5"/>
    <w:rsid w:val="00C54077"/>
    <w:rsid w:val="00C54D5E"/>
    <w:rsid w:val="00C5664D"/>
    <w:rsid w:val="00C62473"/>
    <w:rsid w:val="00C654FF"/>
    <w:rsid w:val="00C6620C"/>
    <w:rsid w:val="00C70793"/>
    <w:rsid w:val="00C70FDE"/>
    <w:rsid w:val="00C7242F"/>
    <w:rsid w:val="00C72639"/>
    <w:rsid w:val="00C72C53"/>
    <w:rsid w:val="00C72F45"/>
    <w:rsid w:val="00C7353D"/>
    <w:rsid w:val="00C762EC"/>
    <w:rsid w:val="00C766C0"/>
    <w:rsid w:val="00C77A74"/>
    <w:rsid w:val="00C85831"/>
    <w:rsid w:val="00C86B83"/>
    <w:rsid w:val="00C903C1"/>
    <w:rsid w:val="00C90FF3"/>
    <w:rsid w:val="00C91444"/>
    <w:rsid w:val="00C94E15"/>
    <w:rsid w:val="00CA2200"/>
    <w:rsid w:val="00CA5459"/>
    <w:rsid w:val="00CA7CDD"/>
    <w:rsid w:val="00CB0F47"/>
    <w:rsid w:val="00CB66D1"/>
    <w:rsid w:val="00CB7287"/>
    <w:rsid w:val="00CB7601"/>
    <w:rsid w:val="00CB7DCE"/>
    <w:rsid w:val="00CC1247"/>
    <w:rsid w:val="00CC1D2E"/>
    <w:rsid w:val="00CC4C63"/>
    <w:rsid w:val="00CD17CF"/>
    <w:rsid w:val="00CD2893"/>
    <w:rsid w:val="00CD3732"/>
    <w:rsid w:val="00CD44B6"/>
    <w:rsid w:val="00CD60B5"/>
    <w:rsid w:val="00CD75D6"/>
    <w:rsid w:val="00CD77BC"/>
    <w:rsid w:val="00CE07CA"/>
    <w:rsid w:val="00CE44F4"/>
    <w:rsid w:val="00CE467C"/>
    <w:rsid w:val="00CE6456"/>
    <w:rsid w:val="00D000BD"/>
    <w:rsid w:val="00D002AB"/>
    <w:rsid w:val="00D0327F"/>
    <w:rsid w:val="00D03987"/>
    <w:rsid w:val="00D04FD2"/>
    <w:rsid w:val="00D10B91"/>
    <w:rsid w:val="00D16C42"/>
    <w:rsid w:val="00D16DCA"/>
    <w:rsid w:val="00D17089"/>
    <w:rsid w:val="00D224C3"/>
    <w:rsid w:val="00D22567"/>
    <w:rsid w:val="00D22ADE"/>
    <w:rsid w:val="00D236B7"/>
    <w:rsid w:val="00D24911"/>
    <w:rsid w:val="00D265DA"/>
    <w:rsid w:val="00D266A0"/>
    <w:rsid w:val="00D32668"/>
    <w:rsid w:val="00D326BA"/>
    <w:rsid w:val="00D33439"/>
    <w:rsid w:val="00D33823"/>
    <w:rsid w:val="00D34D0B"/>
    <w:rsid w:val="00D372B7"/>
    <w:rsid w:val="00D37D72"/>
    <w:rsid w:val="00D419F9"/>
    <w:rsid w:val="00D425FB"/>
    <w:rsid w:val="00D440B1"/>
    <w:rsid w:val="00D45397"/>
    <w:rsid w:val="00D479C7"/>
    <w:rsid w:val="00D47AF2"/>
    <w:rsid w:val="00D47EF3"/>
    <w:rsid w:val="00D5292F"/>
    <w:rsid w:val="00D54D7E"/>
    <w:rsid w:val="00D5536F"/>
    <w:rsid w:val="00D55CD3"/>
    <w:rsid w:val="00D55F9C"/>
    <w:rsid w:val="00D56E2F"/>
    <w:rsid w:val="00D57CAA"/>
    <w:rsid w:val="00D61063"/>
    <w:rsid w:val="00D613EB"/>
    <w:rsid w:val="00D61F48"/>
    <w:rsid w:val="00D62BB4"/>
    <w:rsid w:val="00D6583F"/>
    <w:rsid w:val="00D660D2"/>
    <w:rsid w:val="00D66145"/>
    <w:rsid w:val="00D663D0"/>
    <w:rsid w:val="00D7047F"/>
    <w:rsid w:val="00D70975"/>
    <w:rsid w:val="00D711EC"/>
    <w:rsid w:val="00D71E17"/>
    <w:rsid w:val="00D72409"/>
    <w:rsid w:val="00D72C1C"/>
    <w:rsid w:val="00D73B27"/>
    <w:rsid w:val="00D753B1"/>
    <w:rsid w:val="00D80DE4"/>
    <w:rsid w:val="00D81443"/>
    <w:rsid w:val="00D81B6B"/>
    <w:rsid w:val="00D82789"/>
    <w:rsid w:val="00D82FD3"/>
    <w:rsid w:val="00D87780"/>
    <w:rsid w:val="00D902BC"/>
    <w:rsid w:val="00D90553"/>
    <w:rsid w:val="00D90621"/>
    <w:rsid w:val="00D9523D"/>
    <w:rsid w:val="00DA114C"/>
    <w:rsid w:val="00DA6D38"/>
    <w:rsid w:val="00DA7151"/>
    <w:rsid w:val="00DA7589"/>
    <w:rsid w:val="00DA7ED6"/>
    <w:rsid w:val="00DB09B7"/>
    <w:rsid w:val="00DB1224"/>
    <w:rsid w:val="00DB23B8"/>
    <w:rsid w:val="00DB341C"/>
    <w:rsid w:val="00DD198F"/>
    <w:rsid w:val="00DD31BA"/>
    <w:rsid w:val="00DD3B2D"/>
    <w:rsid w:val="00DD4A80"/>
    <w:rsid w:val="00DE12D5"/>
    <w:rsid w:val="00DE20E3"/>
    <w:rsid w:val="00DE42B8"/>
    <w:rsid w:val="00DE53C5"/>
    <w:rsid w:val="00DE587D"/>
    <w:rsid w:val="00DF23D7"/>
    <w:rsid w:val="00DF4EC3"/>
    <w:rsid w:val="00DF4F8F"/>
    <w:rsid w:val="00DF7676"/>
    <w:rsid w:val="00E002EF"/>
    <w:rsid w:val="00E003CE"/>
    <w:rsid w:val="00E00BF8"/>
    <w:rsid w:val="00E050BA"/>
    <w:rsid w:val="00E0512B"/>
    <w:rsid w:val="00E059CD"/>
    <w:rsid w:val="00E1066C"/>
    <w:rsid w:val="00E10A07"/>
    <w:rsid w:val="00E11AD2"/>
    <w:rsid w:val="00E139C4"/>
    <w:rsid w:val="00E1539E"/>
    <w:rsid w:val="00E16322"/>
    <w:rsid w:val="00E23F33"/>
    <w:rsid w:val="00E25A26"/>
    <w:rsid w:val="00E33182"/>
    <w:rsid w:val="00E3488E"/>
    <w:rsid w:val="00E37BA4"/>
    <w:rsid w:val="00E406E7"/>
    <w:rsid w:val="00E4099D"/>
    <w:rsid w:val="00E40BE9"/>
    <w:rsid w:val="00E40E80"/>
    <w:rsid w:val="00E41332"/>
    <w:rsid w:val="00E42E3F"/>
    <w:rsid w:val="00E450A8"/>
    <w:rsid w:val="00E4604D"/>
    <w:rsid w:val="00E536E2"/>
    <w:rsid w:val="00E54B7D"/>
    <w:rsid w:val="00E55A71"/>
    <w:rsid w:val="00E57A67"/>
    <w:rsid w:val="00E66476"/>
    <w:rsid w:val="00E670D2"/>
    <w:rsid w:val="00E704DE"/>
    <w:rsid w:val="00E73B11"/>
    <w:rsid w:val="00E76F94"/>
    <w:rsid w:val="00E77DCD"/>
    <w:rsid w:val="00E810A1"/>
    <w:rsid w:val="00E843EB"/>
    <w:rsid w:val="00E85554"/>
    <w:rsid w:val="00E8566F"/>
    <w:rsid w:val="00E85CAE"/>
    <w:rsid w:val="00E8680C"/>
    <w:rsid w:val="00E8723B"/>
    <w:rsid w:val="00E87ED7"/>
    <w:rsid w:val="00E96710"/>
    <w:rsid w:val="00E96D9C"/>
    <w:rsid w:val="00E96E35"/>
    <w:rsid w:val="00E97F48"/>
    <w:rsid w:val="00EA33EE"/>
    <w:rsid w:val="00EA5D09"/>
    <w:rsid w:val="00EB6E9A"/>
    <w:rsid w:val="00EC6E1E"/>
    <w:rsid w:val="00EC7AAC"/>
    <w:rsid w:val="00ED0217"/>
    <w:rsid w:val="00ED2675"/>
    <w:rsid w:val="00ED493B"/>
    <w:rsid w:val="00ED4AF8"/>
    <w:rsid w:val="00ED7513"/>
    <w:rsid w:val="00EE31CF"/>
    <w:rsid w:val="00EE58F1"/>
    <w:rsid w:val="00EE62F5"/>
    <w:rsid w:val="00EE7804"/>
    <w:rsid w:val="00EF0092"/>
    <w:rsid w:val="00EF0D53"/>
    <w:rsid w:val="00EF47D3"/>
    <w:rsid w:val="00EF4AF9"/>
    <w:rsid w:val="00EF4C9A"/>
    <w:rsid w:val="00EF521E"/>
    <w:rsid w:val="00EF63D6"/>
    <w:rsid w:val="00EF78F3"/>
    <w:rsid w:val="00F00E4F"/>
    <w:rsid w:val="00F01C07"/>
    <w:rsid w:val="00F15718"/>
    <w:rsid w:val="00F16213"/>
    <w:rsid w:val="00F170F9"/>
    <w:rsid w:val="00F20E87"/>
    <w:rsid w:val="00F2550B"/>
    <w:rsid w:val="00F25B03"/>
    <w:rsid w:val="00F305E6"/>
    <w:rsid w:val="00F30C37"/>
    <w:rsid w:val="00F32A34"/>
    <w:rsid w:val="00F41D1B"/>
    <w:rsid w:val="00F43ACC"/>
    <w:rsid w:val="00F43F45"/>
    <w:rsid w:val="00F468D3"/>
    <w:rsid w:val="00F51621"/>
    <w:rsid w:val="00F51E0E"/>
    <w:rsid w:val="00F52836"/>
    <w:rsid w:val="00F52B7D"/>
    <w:rsid w:val="00F6025F"/>
    <w:rsid w:val="00F61CC8"/>
    <w:rsid w:val="00F64611"/>
    <w:rsid w:val="00F648C2"/>
    <w:rsid w:val="00F657AA"/>
    <w:rsid w:val="00F66868"/>
    <w:rsid w:val="00F708C7"/>
    <w:rsid w:val="00F72BA7"/>
    <w:rsid w:val="00F739B7"/>
    <w:rsid w:val="00F74741"/>
    <w:rsid w:val="00F74EDB"/>
    <w:rsid w:val="00F75377"/>
    <w:rsid w:val="00F76F55"/>
    <w:rsid w:val="00F7736A"/>
    <w:rsid w:val="00F77A77"/>
    <w:rsid w:val="00F81E39"/>
    <w:rsid w:val="00F84528"/>
    <w:rsid w:val="00F85512"/>
    <w:rsid w:val="00F85F8F"/>
    <w:rsid w:val="00F86983"/>
    <w:rsid w:val="00F90306"/>
    <w:rsid w:val="00F90344"/>
    <w:rsid w:val="00F91388"/>
    <w:rsid w:val="00F94BE2"/>
    <w:rsid w:val="00F94C49"/>
    <w:rsid w:val="00F95C9C"/>
    <w:rsid w:val="00F972A3"/>
    <w:rsid w:val="00F97D44"/>
    <w:rsid w:val="00FA7ED0"/>
    <w:rsid w:val="00FB5A97"/>
    <w:rsid w:val="00FB7B65"/>
    <w:rsid w:val="00FB7DA5"/>
    <w:rsid w:val="00FC0EE8"/>
    <w:rsid w:val="00FC284D"/>
    <w:rsid w:val="00FC2AC6"/>
    <w:rsid w:val="00FC3892"/>
    <w:rsid w:val="00FC5512"/>
    <w:rsid w:val="00FC655E"/>
    <w:rsid w:val="00FD578F"/>
    <w:rsid w:val="00FD65D8"/>
    <w:rsid w:val="00FE0F5C"/>
    <w:rsid w:val="00FE5AC4"/>
    <w:rsid w:val="00FE6243"/>
    <w:rsid w:val="00FF1764"/>
    <w:rsid w:val="00FF31F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5FAB92"/>
  <w14:defaultImageDpi w14:val="32767"/>
  <w15:docId w15:val="{954E17C0-2DE5-4FC3-9C6E-9A9D7B060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7D3E1B"/>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rsid w:val="001B4984"/>
    <w:pPr>
      <w:bidi w:val="0"/>
      <w:ind w:left="720"/>
      <w:contextualSpacing/>
    </w:pPr>
  </w:style>
  <w:style w:type="paragraph" w:styleId="Quote">
    <w:name w:val="Quote"/>
    <w:basedOn w:val="Normal"/>
    <w:next w:val="Normal"/>
    <w:link w:val="QuoteChar"/>
    <w:uiPriority w:val="99"/>
    <w:rsid w:val="001B4984"/>
    <w:pPr>
      <w:bidi w:val="0"/>
    </w:pPr>
    <w:rPr>
      <w:i/>
      <w:iCs/>
      <w:color w:val="2D2D2D" w:themeColor="text1"/>
      <w:lang w:eastAsia="ja-JP"/>
    </w:rPr>
  </w:style>
  <w:style w:type="character" w:customStyle="1" w:styleId="QuoteChar">
    <w:name w:val="Quote Char"/>
    <w:basedOn w:val="DefaultParagraphFont"/>
    <w:link w:val="Quote"/>
    <w:uiPriority w:val="99"/>
    <w:rsid w:val="00EE7804"/>
    <w:rPr>
      <w:i/>
      <w:iCs/>
      <w:color w:val="2D2D2D" w:themeColor="text1"/>
      <w:lang w:eastAsia="ja-JP"/>
    </w:rPr>
  </w:style>
  <w:style w:type="paragraph" w:customStyle="1" w:styleId="0Main">
    <w:name w:val="0 Main"/>
    <w:basedOn w:val="Normal"/>
    <w:link w:val="0MainChar"/>
    <w:uiPriority w:val="99"/>
    <w:rsid w:val="00DD198F"/>
    <w:pPr>
      <w:spacing w:line="240" w:lineRule="auto"/>
      <w:jc w:val="center"/>
    </w:pPr>
    <w:rPr>
      <w:rFonts w:ascii="Berlin Sans FB" w:eastAsia="Hacen Freehand" w:hAnsi="Berlin Sans FB" w:cs="Hacen Freehand"/>
      <w:color w:val="DE1F26"/>
      <w:sz w:val="52"/>
      <w:szCs w:val="48"/>
    </w:rPr>
  </w:style>
  <w:style w:type="paragraph" w:customStyle="1" w:styleId="12D2">
    <w:name w:val="12 عنوان D2"/>
    <w:basedOn w:val="Normal"/>
    <w:uiPriority w:val="11"/>
    <w:qFormat/>
    <w:rsid w:val="00F77A77"/>
    <w:pPr>
      <w:pBdr>
        <w:top w:val="single" w:sz="24" w:space="1" w:color="176737"/>
        <w:bottom w:val="single" w:sz="24" w:space="1" w:color="176737"/>
      </w:pBdr>
      <w:shd w:val="clear" w:color="auto" w:fill="2DCD73"/>
      <w:spacing w:before="120" w:after="120" w:line="240" w:lineRule="auto"/>
      <w:jc w:val="center"/>
    </w:pPr>
    <w:rPr>
      <w:rFonts w:ascii="Hacen Tunisia Bd" w:hAnsi="Hacen Tunisia Bd" w:cs="Hacen Tunisia Bd"/>
      <w:color w:val="FFFFFF" w:themeColor="background1"/>
      <w:sz w:val="36"/>
      <w:szCs w:val="36"/>
    </w:rPr>
  </w:style>
  <w:style w:type="paragraph" w:customStyle="1" w:styleId="13D3">
    <w:name w:val="13  تعداد D3"/>
    <w:basedOn w:val="Normal"/>
    <w:link w:val="13D3Char"/>
    <w:uiPriority w:val="12"/>
    <w:qFormat/>
    <w:rsid w:val="00E002EF"/>
    <w:pPr>
      <w:pBdr>
        <w:top w:val="single" w:sz="18" w:space="1" w:color="28AF5F"/>
        <w:left w:val="single" w:sz="18" w:space="4" w:color="28AF5F"/>
        <w:bottom w:val="single" w:sz="18" w:space="1" w:color="28AF5F"/>
        <w:right w:val="single" w:sz="18" w:space="4" w:color="28AF5F"/>
      </w:pBdr>
      <w:shd w:val="clear" w:color="auto" w:fill="BAF0D1"/>
      <w:spacing w:before="120" w:after="120" w:line="240" w:lineRule="auto"/>
      <w:ind w:left="113" w:right="113"/>
    </w:pPr>
    <w:rPr>
      <w:rFonts w:ascii="Cocon modified" w:hAnsi="Cocon modified" w:cs="Hacen Beirut Md"/>
      <w:color w:val="2D2D2D"/>
      <w:sz w:val="28"/>
      <w:szCs w:val="28"/>
      <w:lang w:bidi="ar-SY"/>
    </w:rPr>
  </w:style>
  <w:style w:type="paragraph" w:customStyle="1" w:styleId="16E2">
    <w:name w:val="16 عنوان E2"/>
    <w:basedOn w:val="12D2"/>
    <w:uiPriority w:val="15"/>
    <w:qFormat/>
    <w:rsid w:val="00F77A77"/>
    <w:pPr>
      <w:pBdr>
        <w:top w:val="single" w:sz="24" w:space="1" w:color="133C55"/>
        <w:bottom w:val="single" w:sz="24" w:space="1" w:color="133C55"/>
      </w:pBdr>
      <w:shd w:val="clear" w:color="auto" w:fill="2882B9"/>
    </w:pPr>
    <w:rPr>
      <w:lang w:bidi="ar-SY"/>
    </w:rPr>
  </w:style>
  <w:style w:type="paragraph" w:customStyle="1" w:styleId="17E3">
    <w:name w:val="17  تعداد E3"/>
    <w:basedOn w:val="13D3"/>
    <w:link w:val="17E3Char"/>
    <w:uiPriority w:val="16"/>
    <w:qFormat/>
    <w:rsid w:val="00E002EF"/>
    <w:pPr>
      <w:pBdr>
        <w:top w:val="single" w:sz="18" w:space="1" w:color="2882B9"/>
        <w:left w:val="single" w:sz="18" w:space="4" w:color="2882B9"/>
        <w:bottom w:val="single" w:sz="18" w:space="1" w:color="2882B9"/>
        <w:right w:val="single" w:sz="18" w:space="4" w:color="2882B9"/>
      </w:pBdr>
      <w:shd w:val="clear" w:color="auto" w:fill="B2E0F0"/>
    </w:pPr>
  </w:style>
  <w:style w:type="paragraph" w:styleId="BalloonText">
    <w:name w:val="Balloon Text"/>
    <w:basedOn w:val="Normal"/>
    <w:link w:val="BalloonTextChar"/>
    <w:uiPriority w:val="99"/>
    <w:semiHidden/>
    <w:unhideWhenUsed/>
    <w:rsid w:val="00903E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EF8"/>
    <w:rPr>
      <w:rFonts w:ascii="Tahoma" w:hAnsi="Tahoma" w:cs="Tahoma"/>
      <w:sz w:val="16"/>
      <w:szCs w:val="16"/>
    </w:rPr>
  </w:style>
  <w:style w:type="paragraph" w:styleId="Header">
    <w:name w:val="header"/>
    <w:basedOn w:val="Normal"/>
    <w:link w:val="HeaderChar"/>
    <w:uiPriority w:val="99"/>
    <w:unhideWhenUsed/>
    <w:rsid w:val="00111189"/>
    <w:pPr>
      <w:tabs>
        <w:tab w:val="center" w:pos="4320"/>
        <w:tab w:val="right" w:pos="8640"/>
      </w:tabs>
      <w:bidi w:val="0"/>
      <w:spacing w:after="0" w:line="240" w:lineRule="auto"/>
    </w:pPr>
  </w:style>
  <w:style w:type="character" w:customStyle="1" w:styleId="HeaderChar">
    <w:name w:val="Header Char"/>
    <w:basedOn w:val="DefaultParagraphFont"/>
    <w:link w:val="Header"/>
    <w:uiPriority w:val="99"/>
    <w:rsid w:val="00111189"/>
  </w:style>
  <w:style w:type="paragraph" w:styleId="Footer">
    <w:name w:val="footer"/>
    <w:basedOn w:val="Normal"/>
    <w:link w:val="FooterChar"/>
    <w:uiPriority w:val="99"/>
    <w:unhideWhenUsed/>
    <w:rsid w:val="00111189"/>
    <w:pPr>
      <w:tabs>
        <w:tab w:val="center" w:pos="4320"/>
        <w:tab w:val="right" w:pos="8640"/>
      </w:tabs>
      <w:bidi w:val="0"/>
      <w:spacing w:after="0" w:line="240" w:lineRule="auto"/>
    </w:pPr>
  </w:style>
  <w:style w:type="character" w:customStyle="1" w:styleId="FooterChar">
    <w:name w:val="Footer Char"/>
    <w:basedOn w:val="DefaultParagraphFont"/>
    <w:link w:val="Footer"/>
    <w:uiPriority w:val="99"/>
    <w:rsid w:val="00111189"/>
  </w:style>
  <w:style w:type="paragraph" w:customStyle="1" w:styleId="08C2">
    <w:name w:val="08 عنوان C2"/>
    <w:basedOn w:val="16E2"/>
    <w:uiPriority w:val="7"/>
    <w:qFormat/>
    <w:rsid w:val="00F77A77"/>
    <w:pPr>
      <w:pBdr>
        <w:top w:val="single" w:sz="24" w:space="1" w:color="371B45"/>
        <w:bottom w:val="single" w:sz="24" w:space="1" w:color="371B45"/>
      </w:pBdr>
      <w:shd w:val="clear" w:color="auto" w:fill="8C46AF"/>
    </w:pPr>
  </w:style>
  <w:style w:type="paragraph" w:customStyle="1" w:styleId="09C3">
    <w:name w:val="09  تعداد C3"/>
    <w:basedOn w:val="17E3"/>
    <w:uiPriority w:val="8"/>
    <w:qFormat/>
    <w:rsid w:val="0023737C"/>
    <w:pPr>
      <w:pBdr>
        <w:top w:val="single" w:sz="18" w:space="1" w:color="8C46AF"/>
        <w:left w:val="single" w:sz="18" w:space="4" w:color="8C46AF"/>
        <w:bottom w:val="single" w:sz="18" w:space="1" w:color="8C46AF"/>
        <w:right w:val="single" w:sz="18" w:space="4" w:color="8C46AF"/>
      </w:pBdr>
      <w:shd w:val="clear" w:color="auto" w:fill="E1CDEB"/>
    </w:pPr>
  </w:style>
  <w:style w:type="paragraph" w:customStyle="1" w:styleId="a4">
    <w:name w:val="عنوان رئيسي"/>
    <w:link w:val="Char"/>
    <w:uiPriority w:val="99"/>
    <w:rsid w:val="000371FE"/>
    <w:pPr>
      <w:bidi/>
      <w:spacing w:line="240" w:lineRule="auto"/>
      <w:jc w:val="center"/>
    </w:pPr>
    <w:rPr>
      <w:rFonts w:ascii="Hacen Freehand" w:hAnsi="Hacen Freehand" w:cs="Hacen Freehand"/>
      <w:b/>
      <w:color w:val="DC1F26"/>
      <w:sz w:val="48"/>
      <w:szCs w:val="48"/>
    </w:rPr>
  </w:style>
  <w:style w:type="character" w:customStyle="1" w:styleId="Char">
    <w:name w:val="عنوان رئيسي Char"/>
    <w:basedOn w:val="DefaultParagraphFont"/>
    <w:link w:val="a4"/>
    <w:uiPriority w:val="99"/>
    <w:rsid w:val="00EE7804"/>
    <w:rPr>
      <w:rFonts w:ascii="Hacen Freehand" w:hAnsi="Hacen Freehand" w:cs="Hacen Freehand"/>
      <w:b/>
      <w:color w:val="DC1F26"/>
      <w:sz w:val="48"/>
      <w:szCs w:val="48"/>
    </w:rPr>
  </w:style>
  <w:style w:type="paragraph" w:customStyle="1" w:styleId="04B2">
    <w:name w:val="04 عنوان B2"/>
    <w:basedOn w:val="08C2"/>
    <w:uiPriority w:val="3"/>
    <w:qFormat/>
    <w:rsid w:val="00F77A77"/>
    <w:pPr>
      <w:pBdr>
        <w:top w:val="single" w:sz="24" w:space="1" w:color="801217"/>
        <w:bottom w:val="single" w:sz="24" w:space="1" w:color="801217"/>
      </w:pBdr>
      <w:shd w:val="clear" w:color="auto" w:fill="E64C53"/>
    </w:pPr>
  </w:style>
  <w:style w:type="paragraph" w:customStyle="1" w:styleId="05B3">
    <w:name w:val="05  تعداد B3"/>
    <w:basedOn w:val="09C3"/>
    <w:uiPriority w:val="4"/>
    <w:qFormat/>
    <w:rsid w:val="0023737C"/>
    <w:pPr>
      <w:pBdr>
        <w:top w:val="single" w:sz="18" w:space="1" w:color="E64C53"/>
        <w:left w:val="single" w:sz="18" w:space="4" w:color="E64C53"/>
        <w:bottom w:val="single" w:sz="18" w:space="1" w:color="E64C53"/>
        <w:right w:val="single" w:sz="18" w:space="4" w:color="E64C53"/>
      </w:pBdr>
      <w:shd w:val="clear" w:color="auto" w:fill="F8CCCE"/>
    </w:pPr>
  </w:style>
  <w:style w:type="paragraph" w:customStyle="1" w:styleId="02A2">
    <w:name w:val="02 سرد A2"/>
    <w:basedOn w:val="13D3"/>
    <w:link w:val="02A2Char"/>
    <w:uiPriority w:val="1"/>
    <w:rsid w:val="008E33E5"/>
    <w:pPr>
      <w:pBdr>
        <w:top w:val="none" w:sz="0" w:space="0" w:color="auto"/>
        <w:left w:val="none" w:sz="0" w:space="0" w:color="auto"/>
        <w:bottom w:val="none" w:sz="0" w:space="0" w:color="auto"/>
        <w:right w:val="none" w:sz="0" w:space="0" w:color="auto"/>
      </w:pBdr>
      <w:shd w:val="clear" w:color="auto" w:fill="auto"/>
    </w:pPr>
  </w:style>
  <w:style w:type="paragraph" w:customStyle="1" w:styleId="01A1">
    <w:name w:val="01 عنوان A1"/>
    <w:basedOn w:val="12D2"/>
    <w:link w:val="01A1Char"/>
    <w:qFormat/>
    <w:rsid w:val="00D711EC"/>
    <w:pPr>
      <w:numPr>
        <w:numId w:val="24"/>
      </w:numPr>
      <w:pBdr>
        <w:top w:val="none" w:sz="0" w:space="0" w:color="auto"/>
        <w:bottom w:val="none" w:sz="0" w:space="0" w:color="auto"/>
      </w:pBdr>
      <w:shd w:val="clear" w:color="auto" w:fill="auto"/>
      <w:spacing w:before="0" w:after="0"/>
      <w:ind w:left="360"/>
      <w:jc w:val="left"/>
    </w:pPr>
    <w:rPr>
      <w:color w:val="1D1D1D"/>
      <w:sz w:val="32"/>
    </w:rPr>
  </w:style>
  <w:style w:type="paragraph" w:customStyle="1" w:styleId="23G1">
    <w:name w:val="23 تعداد G1"/>
    <w:basedOn w:val="14D4"/>
    <w:link w:val="23G1Char"/>
    <w:uiPriority w:val="22"/>
    <w:qFormat/>
    <w:rsid w:val="00781DED"/>
    <w:pPr>
      <w:numPr>
        <w:numId w:val="1"/>
      </w:numPr>
      <w:pBdr>
        <w:top w:val="single" w:sz="12" w:space="1" w:color="DE1F26" w:themeColor="accent1"/>
        <w:left w:val="single" w:sz="12" w:space="4" w:color="DE1F26" w:themeColor="accent1"/>
        <w:bottom w:val="single" w:sz="12" w:space="1" w:color="DE1F26" w:themeColor="accent1"/>
        <w:right w:val="single" w:sz="36" w:space="4" w:color="DE1F26" w:themeColor="accent1"/>
      </w:pBdr>
      <w:shd w:val="clear" w:color="auto" w:fill="F8D1D2" w:themeFill="accent1" w:themeFillTint="33"/>
      <w:ind w:left="533"/>
    </w:pPr>
    <w:rPr>
      <w:rFonts w:cs="Hacen Sudan Bd"/>
    </w:rPr>
  </w:style>
  <w:style w:type="paragraph" w:customStyle="1" w:styleId="24G2">
    <w:name w:val="24 تعداد G2"/>
    <w:basedOn w:val="14D4"/>
    <w:link w:val="24G2Char"/>
    <w:uiPriority w:val="23"/>
    <w:qFormat/>
    <w:rsid w:val="00780E2F"/>
    <w:pPr>
      <w:numPr>
        <w:numId w:val="2"/>
      </w:numPr>
      <w:pBdr>
        <w:top w:val="single" w:sz="12" w:space="1" w:color="3265CC" w:themeColor="accent2"/>
        <w:bottom w:val="single" w:sz="12" w:space="1" w:color="3265CC" w:themeColor="accent2"/>
        <w:right w:val="single" w:sz="36" w:space="4" w:color="3265CC" w:themeColor="accent2"/>
      </w:pBdr>
      <w:shd w:val="clear" w:color="auto" w:fill="D5DFF5" w:themeFill="accent2" w:themeFillTint="33"/>
      <w:ind w:left="533"/>
    </w:pPr>
  </w:style>
  <w:style w:type="paragraph" w:customStyle="1" w:styleId="28I1">
    <w:name w:val="28 ملاحظة I1"/>
    <w:basedOn w:val="24G2"/>
    <w:uiPriority w:val="27"/>
    <w:qFormat/>
    <w:rsid w:val="00E002EF"/>
    <w:pPr>
      <w:numPr>
        <w:numId w:val="0"/>
      </w:numPr>
      <w:pBdr>
        <w:top w:val="single" w:sz="18" w:space="1" w:color="EEB400"/>
        <w:left w:val="single" w:sz="18" w:space="4" w:color="EEB400"/>
        <w:bottom w:val="single" w:sz="18" w:space="1" w:color="EEB400"/>
        <w:right w:val="single" w:sz="18" w:space="4" w:color="EEB400"/>
      </w:pBdr>
      <w:shd w:val="clear" w:color="auto" w:fill="FFE885"/>
      <w:ind w:left="113"/>
    </w:pPr>
    <w:rPr>
      <w:rFonts w:cs="Cocon modified"/>
      <w:sz w:val="30"/>
      <w:szCs w:val="30"/>
    </w:rPr>
  </w:style>
  <w:style w:type="paragraph" w:customStyle="1" w:styleId="29I2">
    <w:name w:val="29 ملاحظة I2"/>
    <w:basedOn w:val="28I1"/>
    <w:uiPriority w:val="28"/>
    <w:qFormat/>
    <w:rsid w:val="00DD198F"/>
    <w:pPr>
      <w:pBdr>
        <w:top w:val="single" w:sz="18" w:space="1" w:color="E67D23"/>
        <w:left w:val="single" w:sz="18" w:space="4" w:color="E67D23"/>
        <w:bottom w:val="single" w:sz="18" w:space="1" w:color="E67D23"/>
        <w:right w:val="single" w:sz="18" w:space="4" w:color="E67D23"/>
      </w:pBdr>
      <w:shd w:val="clear" w:color="auto" w:fill="F4C59E"/>
    </w:pPr>
  </w:style>
  <w:style w:type="paragraph" w:customStyle="1" w:styleId="30I3">
    <w:name w:val="30 ملاحظة I3"/>
    <w:basedOn w:val="28I1"/>
    <w:uiPriority w:val="29"/>
    <w:qFormat/>
    <w:rsid w:val="00DD198F"/>
    <w:pPr>
      <w:pBdr>
        <w:top w:val="single" w:sz="18" w:space="1" w:color="911F13"/>
        <w:left w:val="single" w:sz="18" w:space="4" w:color="911F13"/>
        <w:bottom w:val="single" w:sz="18" w:space="1" w:color="911F13"/>
        <w:right w:val="single" w:sz="18" w:space="4" w:color="911F13"/>
      </w:pBdr>
      <w:shd w:val="clear" w:color="auto" w:fill="DB2D1B"/>
    </w:pPr>
    <w:rPr>
      <w:color w:val="FFFFFF" w:themeColor="background1"/>
    </w:rPr>
  </w:style>
  <w:style w:type="table" w:styleId="TableGrid">
    <w:name w:val="Table Grid"/>
    <w:basedOn w:val="TableNormal"/>
    <w:uiPriority w:val="59"/>
    <w:rsid w:val="00BA7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4B65"/>
    <w:rPr>
      <w:color w:val="808080"/>
    </w:rPr>
  </w:style>
  <w:style w:type="paragraph" w:customStyle="1" w:styleId="27H1">
    <w:name w:val="27 حاشية H1"/>
    <w:basedOn w:val="02A2"/>
    <w:uiPriority w:val="26"/>
    <w:qFormat/>
    <w:rsid w:val="00DD198F"/>
    <w:rPr>
      <w:rFonts w:ascii="Hacen Beirut Md" w:hAnsi="Hacen Beirut Md"/>
      <w:color w:val="1D1D1D"/>
      <w:sz w:val="22"/>
      <w:szCs w:val="22"/>
    </w:rPr>
  </w:style>
  <w:style w:type="paragraph" w:customStyle="1" w:styleId="25G3">
    <w:name w:val="25 تعداد G3"/>
    <w:basedOn w:val="14D4"/>
    <w:link w:val="25G3Char"/>
    <w:uiPriority w:val="24"/>
    <w:qFormat/>
    <w:rsid w:val="00780E2F"/>
    <w:pPr>
      <w:numPr>
        <w:numId w:val="11"/>
      </w:numPr>
      <w:pBdr>
        <w:top w:val="single" w:sz="12" w:space="1" w:color="2DCD73"/>
        <w:bottom w:val="single" w:sz="12" w:space="1" w:color="2DCD73"/>
        <w:right w:val="single" w:sz="36" w:space="4" w:color="2DCD73"/>
      </w:pBdr>
      <w:ind w:left="533"/>
    </w:pPr>
  </w:style>
  <w:style w:type="paragraph" w:customStyle="1" w:styleId="42A">
    <w:name w:val="42 أندرلاين ترارزا A"/>
    <w:basedOn w:val="02A2"/>
    <w:link w:val="42AChar"/>
    <w:uiPriority w:val="41"/>
    <w:rsid w:val="00D0327F"/>
    <w:pPr>
      <w:spacing w:before="0" w:after="0"/>
      <w:ind w:left="0"/>
    </w:pPr>
    <w:rPr>
      <w:rFonts w:ascii="Berlin Sans FB" w:hAnsi="Berlin Sans FB" w:cs="Hacen Trarza Hd"/>
      <w:color w:val="1D1D1D"/>
      <w:u w:val="thick"/>
    </w:rPr>
  </w:style>
  <w:style w:type="paragraph" w:customStyle="1" w:styleId="37A">
    <w:name w:val="37 أندرلاين التاروت A"/>
    <w:basedOn w:val="02"/>
    <w:link w:val="37AChar"/>
    <w:uiPriority w:val="36"/>
    <w:rsid w:val="004B20C4"/>
    <w:rPr>
      <w:rFonts w:ascii="Berlin Sans FB" w:hAnsi="Berlin Sans FB" w:cs="Hacen Eltaroute"/>
      <w:color w:val="1D1D1D"/>
      <w:u w:val="thick"/>
      <w:lang w:val="en-GB"/>
    </w:rPr>
  </w:style>
  <w:style w:type="paragraph" w:customStyle="1" w:styleId="03B1">
    <w:name w:val="03 فصل B1"/>
    <w:basedOn w:val="04B2"/>
    <w:uiPriority w:val="2"/>
    <w:qFormat/>
    <w:rsid w:val="00C91444"/>
    <w:pPr>
      <w:pBdr>
        <w:top w:val="single" w:sz="48" w:space="1" w:color="801217"/>
        <w:bottom w:val="single" w:sz="48" w:space="1" w:color="801217"/>
      </w:pBdr>
      <w:shd w:val="clear" w:color="auto" w:fill="F5B9BC"/>
    </w:pPr>
    <w:rPr>
      <w:rFonts w:ascii="Cocon modified" w:hAnsi="Cocon modified" w:cs="Cocon modified"/>
      <w:b/>
      <w:bCs/>
      <w:color w:val="330707"/>
      <w:sz w:val="40"/>
      <w:szCs w:val="40"/>
    </w:rPr>
  </w:style>
  <w:style w:type="paragraph" w:styleId="NoSpacing">
    <w:name w:val="No Spacing"/>
    <w:uiPriority w:val="99"/>
    <w:rsid w:val="00853CFB"/>
    <w:pPr>
      <w:bidi/>
      <w:spacing w:after="0" w:line="240" w:lineRule="auto"/>
    </w:pPr>
  </w:style>
  <w:style w:type="paragraph" w:customStyle="1" w:styleId="07C1">
    <w:name w:val="07 فصل C1"/>
    <w:basedOn w:val="03B1"/>
    <w:uiPriority w:val="6"/>
    <w:qFormat/>
    <w:rsid w:val="00DD198F"/>
    <w:pPr>
      <w:pBdr>
        <w:top w:val="single" w:sz="48" w:space="1" w:color="371B45"/>
        <w:bottom w:val="single" w:sz="48" w:space="1" w:color="371B45"/>
      </w:pBdr>
      <w:shd w:val="clear" w:color="auto" w:fill="C7A2DA"/>
    </w:pPr>
    <w:rPr>
      <w:color w:val="1F0F27"/>
    </w:rPr>
  </w:style>
  <w:style w:type="paragraph" w:customStyle="1" w:styleId="15E1">
    <w:name w:val="15 فصل E1"/>
    <w:basedOn w:val="07C1"/>
    <w:uiPriority w:val="14"/>
    <w:qFormat/>
    <w:rsid w:val="00DD198F"/>
    <w:pPr>
      <w:pBdr>
        <w:top w:val="single" w:sz="48" w:space="1" w:color="0E2C3E"/>
        <w:bottom w:val="single" w:sz="48" w:space="1" w:color="0E2C3E"/>
      </w:pBdr>
      <w:shd w:val="clear" w:color="auto" w:fill="7DBCE3"/>
    </w:pPr>
    <w:rPr>
      <w:color w:val="06141C"/>
    </w:rPr>
  </w:style>
  <w:style w:type="paragraph" w:customStyle="1" w:styleId="11D1">
    <w:name w:val="11 فصل D1"/>
    <w:basedOn w:val="15E1"/>
    <w:uiPriority w:val="10"/>
    <w:qFormat/>
    <w:rsid w:val="00DD198F"/>
    <w:pPr>
      <w:pBdr>
        <w:top w:val="single" w:sz="48" w:space="1" w:color="0D3920"/>
        <w:bottom w:val="single" w:sz="48" w:space="1" w:color="0D3920"/>
      </w:pBdr>
      <w:shd w:val="clear" w:color="auto" w:fill="79E1A6"/>
    </w:pPr>
  </w:style>
  <w:style w:type="character" w:customStyle="1" w:styleId="0MainChar">
    <w:name w:val="0 Main Char"/>
    <w:basedOn w:val="DefaultParagraphFont"/>
    <w:link w:val="0Main"/>
    <w:uiPriority w:val="99"/>
    <w:rsid w:val="006746AA"/>
    <w:rPr>
      <w:rFonts w:ascii="Berlin Sans FB" w:eastAsia="Hacen Freehand" w:hAnsi="Berlin Sans FB" w:cs="Hacen Freehand"/>
      <w:color w:val="DE1F26"/>
      <w:sz w:val="52"/>
      <w:szCs w:val="48"/>
    </w:rPr>
  </w:style>
  <w:style w:type="character" w:styleId="Hyperlink">
    <w:name w:val="Hyperlink"/>
    <w:basedOn w:val="DefaultParagraphFont"/>
    <w:uiPriority w:val="99"/>
    <w:unhideWhenUsed/>
    <w:rsid w:val="00544AA9"/>
    <w:rPr>
      <w:color w:val="002060" w:themeColor="hyperlink"/>
      <w:u w:val="single"/>
    </w:rPr>
  </w:style>
  <w:style w:type="paragraph" w:customStyle="1" w:styleId="02">
    <w:name w:val="02 سرد"/>
    <w:basedOn w:val="01-"/>
    <w:link w:val="02Char"/>
    <w:uiPriority w:val="1"/>
    <w:qFormat/>
    <w:rsid w:val="0023737C"/>
    <w:rPr>
      <w:rFonts w:ascii="Cocon modified" w:hAnsi="Cocon modified"/>
      <w:sz w:val="28"/>
      <w:szCs w:val="28"/>
    </w:rPr>
  </w:style>
  <w:style w:type="character" w:customStyle="1" w:styleId="02Char">
    <w:name w:val="02 سرد Char"/>
    <w:basedOn w:val="DefaultParagraphFont"/>
    <w:link w:val="02"/>
    <w:uiPriority w:val="1"/>
    <w:rsid w:val="0023737C"/>
    <w:rPr>
      <w:rFonts w:ascii="Cocon modified" w:hAnsi="Cocon modified" w:cs="Hacen Liner Screen Bd"/>
      <w:color w:val="2D2D2D"/>
      <w:sz w:val="28"/>
      <w:szCs w:val="28"/>
      <w:lang w:bidi="ar-SY"/>
    </w:rPr>
  </w:style>
  <w:style w:type="paragraph" w:customStyle="1" w:styleId="32A">
    <w:name w:val="32 أندرلاين تونس A"/>
    <w:basedOn w:val="02"/>
    <w:link w:val="32AChar"/>
    <w:uiPriority w:val="31"/>
    <w:qFormat/>
    <w:rsid w:val="00C54077"/>
    <w:rPr>
      <w:rFonts w:ascii="Berlin Sans FB" w:hAnsi="Berlin Sans FB" w:cs="Hacen Tunisia Bd"/>
      <w:color w:val="1D1D1D"/>
      <w:u w:val="single"/>
    </w:rPr>
  </w:style>
  <w:style w:type="character" w:customStyle="1" w:styleId="32AChar">
    <w:name w:val="32 أندرلاين تونس A Char"/>
    <w:basedOn w:val="DefaultParagraphFont"/>
    <w:link w:val="32A"/>
    <w:uiPriority w:val="31"/>
    <w:rsid w:val="00C54077"/>
    <w:rPr>
      <w:rFonts w:ascii="Berlin Sans FB" w:hAnsi="Berlin Sans FB" w:cs="Hacen Tunisia Bd"/>
      <w:color w:val="1D1D1D"/>
      <w:sz w:val="34"/>
      <w:szCs w:val="34"/>
      <w:u w:val="single"/>
      <w:lang w:bidi="ar-SY"/>
    </w:rPr>
  </w:style>
  <w:style w:type="paragraph" w:customStyle="1" w:styleId="33B">
    <w:name w:val="33 أندرلاين تونس B"/>
    <w:basedOn w:val="32A"/>
    <w:link w:val="33BChar"/>
    <w:uiPriority w:val="31"/>
    <w:qFormat/>
    <w:rsid w:val="008B56AF"/>
    <w:rPr>
      <w:color w:val="B3272E"/>
    </w:rPr>
  </w:style>
  <w:style w:type="character" w:customStyle="1" w:styleId="33BChar">
    <w:name w:val="33 أندرلاين تونس B Char"/>
    <w:basedOn w:val="32AChar"/>
    <w:link w:val="33B"/>
    <w:uiPriority w:val="31"/>
    <w:rsid w:val="008B56AF"/>
    <w:rPr>
      <w:rFonts w:ascii="Berlin Sans FB" w:hAnsi="Berlin Sans FB" w:cs="Hacen Tunisia Bd"/>
      <w:color w:val="B3272E"/>
      <w:sz w:val="34"/>
      <w:szCs w:val="34"/>
      <w:u w:val="single"/>
      <w:lang w:bidi="ar-SY"/>
    </w:rPr>
  </w:style>
  <w:style w:type="paragraph" w:customStyle="1" w:styleId="34E">
    <w:name w:val="34 أندرلاين تونس E"/>
    <w:basedOn w:val="32A"/>
    <w:link w:val="34EChar"/>
    <w:uiPriority w:val="31"/>
    <w:qFormat/>
    <w:rsid w:val="000629E7"/>
    <w:rPr>
      <w:color w:val="3265CC"/>
    </w:rPr>
  </w:style>
  <w:style w:type="character" w:customStyle="1" w:styleId="34EChar">
    <w:name w:val="34 أندرلاين تونس E Char"/>
    <w:basedOn w:val="32AChar"/>
    <w:link w:val="34E"/>
    <w:uiPriority w:val="31"/>
    <w:rsid w:val="005D6ADF"/>
    <w:rPr>
      <w:rFonts w:ascii="Berlin Sans FB" w:hAnsi="Berlin Sans FB" w:cs="Hacen Tunisia Bd"/>
      <w:color w:val="3265CC"/>
      <w:sz w:val="34"/>
      <w:szCs w:val="34"/>
      <w:u w:val="thick"/>
      <w:lang w:bidi="ar-SY"/>
    </w:rPr>
  </w:style>
  <w:style w:type="paragraph" w:customStyle="1" w:styleId="35C">
    <w:name w:val="35 أندرلاين تونس C"/>
    <w:basedOn w:val="34E"/>
    <w:link w:val="35CChar"/>
    <w:uiPriority w:val="31"/>
    <w:qFormat/>
    <w:rsid w:val="000629E7"/>
    <w:rPr>
      <w:color w:val="7D3B97"/>
    </w:rPr>
  </w:style>
  <w:style w:type="character" w:customStyle="1" w:styleId="35CChar">
    <w:name w:val="35 أندرلاين تونس C Char"/>
    <w:basedOn w:val="32AChar"/>
    <w:link w:val="35C"/>
    <w:uiPriority w:val="31"/>
    <w:rsid w:val="005D6ADF"/>
    <w:rPr>
      <w:rFonts w:ascii="Berlin Sans FB" w:hAnsi="Berlin Sans FB" w:cs="Hacen Tunisia Bd"/>
      <w:color w:val="7D3B97"/>
      <w:sz w:val="34"/>
      <w:szCs w:val="34"/>
      <w:u w:val="thick"/>
      <w:lang w:bidi="ar-SY"/>
    </w:rPr>
  </w:style>
  <w:style w:type="paragraph" w:customStyle="1" w:styleId="36D">
    <w:name w:val="36 أندرلاين تونس D"/>
    <w:basedOn w:val="35C"/>
    <w:link w:val="36DChar"/>
    <w:uiPriority w:val="31"/>
    <w:qFormat/>
    <w:rsid w:val="008B56AF"/>
    <w:rPr>
      <w:color w:val="0F6F5D"/>
    </w:rPr>
  </w:style>
  <w:style w:type="character" w:customStyle="1" w:styleId="36DChar">
    <w:name w:val="36 أندرلاين تونس D Char"/>
    <w:basedOn w:val="32AChar"/>
    <w:link w:val="36D"/>
    <w:uiPriority w:val="31"/>
    <w:rsid w:val="008B56AF"/>
    <w:rPr>
      <w:rFonts w:ascii="Berlin Sans FB" w:hAnsi="Berlin Sans FB" w:cs="Hacen Tunisia Bd"/>
      <w:color w:val="0F6F5D"/>
      <w:sz w:val="34"/>
      <w:szCs w:val="34"/>
      <w:u w:val="thick"/>
      <w:lang w:bidi="ar-SY"/>
    </w:rPr>
  </w:style>
  <w:style w:type="character" w:customStyle="1" w:styleId="13D3Char">
    <w:name w:val="13  تعداد D3 Char"/>
    <w:basedOn w:val="DefaultParagraphFont"/>
    <w:link w:val="13D3"/>
    <w:uiPriority w:val="12"/>
    <w:rsid w:val="00E002EF"/>
    <w:rPr>
      <w:rFonts w:ascii="Cocon modified" w:hAnsi="Cocon modified" w:cs="Hacen Beirut Md"/>
      <w:color w:val="2D2D2D"/>
      <w:sz w:val="28"/>
      <w:szCs w:val="28"/>
      <w:shd w:val="clear" w:color="auto" w:fill="BAF0D1"/>
      <w:lang w:bidi="ar-SY"/>
    </w:rPr>
  </w:style>
  <w:style w:type="paragraph" w:customStyle="1" w:styleId="01-">
    <w:name w:val="01- ستايل المحاضرة"/>
    <w:basedOn w:val="Normal"/>
    <w:link w:val="01-Char"/>
    <w:rsid w:val="007E2510"/>
    <w:pPr>
      <w:spacing w:after="0" w:line="240" w:lineRule="auto"/>
      <w:jc w:val="both"/>
    </w:pPr>
    <w:rPr>
      <w:rFonts w:ascii="Hacen Liner Screen Bd" w:hAnsi="Hacen Liner Screen Bd" w:cs="Hacen Liner Screen Bd"/>
      <w:color w:val="2D2D2D"/>
      <w:sz w:val="34"/>
      <w:szCs w:val="34"/>
      <w:lang w:bidi="ar-SY"/>
    </w:rPr>
  </w:style>
  <w:style w:type="character" w:customStyle="1" w:styleId="01-Char">
    <w:name w:val="01- ستايل المحاضرة Char"/>
    <w:basedOn w:val="DefaultParagraphFont"/>
    <w:link w:val="01-"/>
    <w:rsid w:val="007E2510"/>
    <w:rPr>
      <w:rFonts w:ascii="Hacen Liner Screen Bd" w:hAnsi="Hacen Liner Screen Bd" w:cs="Hacen Liner Screen Bd"/>
      <w:color w:val="2D2D2D"/>
      <w:sz w:val="34"/>
      <w:szCs w:val="34"/>
      <w:lang w:bidi="ar-SY"/>
    </w:rPr>
  </w:style>
  <w:style w:type="paragraph" w:customStyle="1" w:styleId="20F4">
    <w:name w:val="20 عنوان F4"/>
    <w:basedOn w:val="Normal"/>
    <w:uiPriority w:val="19"/>
    <w:qFormat/>
    <w:rsid w:val="00876073"/>
    <w:pPr>
      <w:pBdr>
        <w:bottom w:val="single" w:sz="24" w:space="1" w:color="449AD4"/>
      </w:pBdr>
      <w:shd w:val="clear" w:color="auto" w:fill="FFFFFF" w:themeFill="background1"/>
      <w:tabs>
        <w:tab w:val="right" w:pos="19"/>
      </w:tabs>
      <w:spacing w:before="120" w:after="120"/>
      <w:jc w:val="center"/>
    </w:pPr>
    <w:rPr>
      <w:rFonts w:ascii="Cocon modified" w:hAnsi="Cocon modified" w:cs="Cocon modified"/>
      <w:color w:val="2A7FB8"/>
      <w:sz w:val="40"/>
      <w:szCs w:val="40"/>
    </w:rPr>
  </w:style>
  <w:style w:type="paragraph" w:customStyle="1" w:styleId="21F4">
    <w:name w:val="21 عنوان F4"/>
    <w:basedOn w:val="Normal"/>
    <w:uiPriority w:val="20"/>
    <w:qFormat/>
    <w:rsid w:val="00876073"/>
    <w:pPr>
      <w:pBdr>
        <w:bottom w:val="single" w:sz="24" w:space="1" w:color="117D68"/>
      </w:pBdr>
      <w:spacing w:before="120" w:after="120"/>
      <w:jc w:val="center"/>
    </w:pPr>
    <w:rPr>
      <w:rFonts w:ascii="Cocon modified" w:hAnsi="Cocon modified" w:cs="Cocon modified"/>
      <w:color w:val="117D68"/>
      <w:sz w:val="40"/>
      <w:szCs w:val="40"/>
    </w:rPr>
  </w:style>
  <w:style w:type="character" w:customStyle="1" w:styleId="17E3Char">
    <w:name w:val="17  تعداد E3 Char"/>
    <w:basedOn w:val="DefaultParagraphFont"/>
    <w:link w:val="17E3"/>
    <w:uiPriority w:val="16"/>
    <w:rsid w:val="00E002EF"/>
    <w:rPr>
      <w:rFonts w:ascii="Cocon modified" w:hAnsi="Cocon modified" w:cs="Hacen Beirut Md"/>
      <w:color w:val="2D2D2D"/>
      <w:sz w:val="28"/>
      <w:szCs w:val="28"/>
      <w:shd w:val="clear" w:color="auto" w:fill="B2E0F0"/>
      <w:lang w:bidi="ar-SY"/>
    </w:rPr>
  </w:style>
  <w:style w:type="paragraph" w:customStyle="1" w:styleId="06B4">
    <w:name w:val="06 سرد مربع  B4"/>
    <w:basedOn w:val="05B3"/>
    <w:uiPriority w:val="5"/>
    <w:rsid w:val="00043860"/>
    <w:rPr>
      <w:rFonts w:cs="Hacen Liner Screen Bd"/>
    </w:rPr>
  </w:style>
  <w:style w:type="paragraph" w:customStyle="1" w:styleId="10C4">
    <w:name w:val="10 سرد مربع  C4"/>
    <w:basedOn w:val="09C3"/>
    <w:uiPriority w:val="9"/>
    <w:rsid w:val="00085474"/>
    <w:rPr>
      <w:rFonts w:cs="Hacen Liner Screen Bd"/>
    </w:rPr>
  </w:style>
  <w:style w:type="paragraph" w:customStyle="1" w:styleId="14D4">
    <w:name w:val="14 سرد مربع  D4"/>
    <w:basedOn w:val="13D3"/>
    <w:uiPriority w:val="13"/>
    <w:rsid w:val="00085474"/>
    <w:rPr>
      <w:rFonts w:cs="Hacen Liner Screen Bd"/>
    </w:rPr>
  </w:style>
  <w:style w:type="paragraph" w:customStyle="1" w:styleId="18E4">
    <w:name w:val="18 سرد مربع  E4"/>
    <w:basedOn w:val="17E3"/>
    <w:uiPriority w:val="17"/>
    <w:rsid w:val="00085474"/>
    <w:rPr>
      <w:rFonts w:cs="Hacen Liner Screen Bd"/>
    </w:rPr>
  </w:style>
  <w:style w:type="character" w:customStyle="1" w:styleId="01A1Char">
    <w:name w:val="01 عنوان A1 Char"/>
    <w:basedOn w:val="DefaultParagraphFont"/>
    <w:link w:val="01A1"/>
    <w:rsid w:val="00D711EC"/>
    <w:rPr>
      <w:rFonts w:ascii="Hacen Tunisia Bd" w:hAnsi="Hacen Tunisia Bd" w:cs="Hacen Tunisia Bd"/>
      <w:color w:val="1D1D1D"/>
      <w:sz w:val="32"/>
      <w:szCs w:val="36"/>
    </w:rPr>
  </w:style>
  <w:style w:type="paragraph" w:customStyle="1" w:styleId="31B">
    <w:name w:val="31 ملاحظة ومعلومة مميزة أحمر B"/>
    <w:basedOn w:val="Normal"/>
    <w:link w:val="31BChar"/>
    <w:uiPriority w:val="30"/>
    <w:qFormat/>
    <w:rsid w:val="00F95C9C"/>
    <w:pPr>
      <w:numPr>
        <w:numId w:val="15"/>
      </w:numPr>
      <w:pBdr>
        <w:top w:val="single" w:sz="12" w:space="1" w:color="D64249"/>
        <w:left w:val="single" w:sz="12" w:space="4" w:color="D64249"/>
        <w:bottom w:val="single" w:sz="12" w:space="1" w:color="D64249"/>
        <w:right w:val="single" w:sz="12" w:space="4" w:color="D64249"/>
      </w:pBdr>
      <w:shd w:val="clear" w:color="auto" w:fill="F4CCCE"/>
      <w:spacing w:after="0" w:line="240" w:lineRule="auto"/>
      <w:ind w:left="495" w:right="113" w:hanging="357"/>
    </w:pPr>
    <w:rPr>
      <w:rFonts w:ascii="Cocon modified" w:hAnsi="Cocon modified" w:cs="Cocon modified"/>
      <w:noProof/>
      <w:color w:val="2E1300"/>
      <w:sz w:val="30"/>
      <w:szCs w:val="30"/>
    </w:rPr>
  </w:style>
  <w:style w:type="character" w:customStyle="1" w:styleId="31BChar">
    <w:name w:val="31 ملاحظة ومعلومة مميزة أحمر B Char"/>
    <w:basedOn w:val="DefaultParagraphFont"/>
    <w:link w:val="31B"/>
    <w:uiPriority w:val="30"/>
    <w:rsid w:val="00F95C9C"/>
    <w:rPr>
      <w:rFonts w:ascii="Cocon modified" w:hAnsi="Cocon modified" w:cs="Cocon modified"/>
      <w:noProof/>
      <w:color w:val="2E1300"/>
      <w:sz w:val="30"/>
      <w:szCs w:val="30"/>
      <w:shd w:val="clear" w:color="auto" w:fill="F4CCCE"/>
    </w:rPr>
  </w:style>
  <w:style w:type="paragraph" w:customStyle="1" w:styleId="26G4">
    <w:name w:val="26 تعداد G4"/>
    <w:basedOn w:val="14D4"/>
    <w:link w:val="26G4Char"/>
    <w:uiPriority w:val="25"/>
    <w:qFormat/>
    <w:rsid w:val="00780E2F"/>
    <w:pPr>
      <w:numPr>
        <w:numId w:val="3"/>
      </w:numPr>
      <w:pBdr>
        <w:top w:val="single" w:sz="12" w:space="1" w:color="8C46AF"/>
        <w:bottom w:val="single" w:sz="12" w:space="1" w:color="8C46AF"/>
        <w:right w:val="single" w:sz="36" w:space="4" w:color="8C46AF"/>
      </w:pBdr>
      <w:shd w:val="clear" w:color="auto" w:fill="E1CDEB"/>
      <w:ind w:left="533"/>
    </w:pPr>
  </w:style>
  <w:style w:type="paragraph" w:customStyle="1" w:styleId="38B">
    <w:name w:val="38 أندرلاين التاروت B"/>
    <w:basedOn w:val="33B"/>
    <w:link w:val="38BChar"/>
    <w:uiPriority w:val="36"/>
    <w:rsid w:val="004B20C4"/>
    <w:rPr>
      <w:rFonts w:cs="Hacen Eltaroute"/>
      <w:lang w:val="en-GB"/>
    </w:rPr>
  </w:style>
  <w:style w:type="paragraph" w:customStyle="1" w:styleId="39E0">
    <w:name w:val="39 أندرلاين التاروت E"/>
    <w:basedOn w:val="34E"/>
    <w:link w:val="39EChar"/>
    <w:uiPriority w:val="36"/>
    <w:rsid w:val="004B20C4"/>
    <w:rPr>
      <w:rFonts w:cs="Hacen Eltaroute"/>
      <w:lang w:val="en-GB"/>
    </w:rPr>
  </w:style>
  <w:style w:type="character" w:customStyle="1" w:styleId="37AChar">
    <w:name w:val="37 أندرلاين التاروت A Char"/>
    <w:basedOn w:val="02Char"/>
    <w:link w:val="37A"/>
    <w:uiPriority w:val="36"/>
    <w:rsid w:val="005D6ADF"/>
    <w:rPr>
      <w:rFonts w:ascii="Berlin Sans FB" w:hAnsi="Berlin Sans FB" w:cs="Hacen Eltaroute"/>
      <w:color w:val="1D1D1D"/>
      <w:sz w:val="34"/>
      <w:szCs w:val="34"/>
      <w:u w:val="thick"/>
      <w:lang w:val="en-GB" w:bidi="ar-SY"/>
    </w:rPr>
  </w:style>
  <w:style w:type="character" w:customStyle="1" w:styleId="38BChar">
    <w:name w:val="38 أندرلاين التاروت B Char"/>
    <w:basedOn w:val="37AChar"/>
    <w:link w:val="38B"/>
    <w:uiPriority w:val="36"/>
    <w:rsid w:val="005D6ADF"/>
    <w:rPr>
      <w:rFonts w:ascii="Berlin Sans FB" w:hAnsi="Berlin Sans FB" w:cs="Hacen Eltaroute"/>
      <w:color w:val="DE1F26"/>
      <w:sz w:val="34"/>
      <w:szCs w:val="34"/>
      <w:u w:val="thick"/>
      <w:lang w:val="en-GB" w:bidi="ar-SY"/>
    </w:rPr>
  </w:style>
  <w:style w:type="paragraph" w:customStyle="1" w:styleId="40C">
    <w:name w:val="40 أندرلاين التاروت C"/>
    <w:basedOn w:val="35C"/>
    <w:uiPriority w:val="36"/>
    <w:rsid w:val="004B20C4"/>
    <w:rPr>
      <w:rFonts w:cs="Hacen Eltaroute"/>
      <w:lang w:val="en-GB"/>
    </w:rPr>
  </w:style>
  <w:style w:type="character" w:customStyle="1" w:styleId="39EChar">
    <w:name w:val="39 أندرلاين التاروت E Char"/>
    <w:basedOn w:val="34EChar"/>
    <w:link w:val="39E0"/>
    <w:uiPriority w:val="36"/>
    <w:rsid w:val="005D6ADF"/>
    <w:rPr>
      <w:rFonts w:ascii="Berlin Sans FB" w:hAnsi="Berlin Sans FB" w:cs="Hacen Eltaroute"/>
      <w:color w:val="3265CC"/>
      <w:sz w:val="34"/>
      <w:szCs w:val="34"/>
      <w:u w:val="thick"/>
      <w:lang w:val="en-GB" w:bidi="ar-SY"/>
    </w:rPr>
  </w:style>
  <w:style w:type="paragraph" w:customStyle="1" w:styleId="41D">
    <w:name w:val="41 أندرلاين التاروت D"/>
    <w:basedOn w:val="36D"/>
    <w:link w:val="41DChar"/>
    <w:uiPriority w:val="36"/>
    <w:rsid w:val="004B20C4"/>
    <w:rPr>
      <w:rFonts w:cs="Hacen Eltaroute"/>
      <w:lang w:val="en-GB"/>
    </w:rPr>
  </w:style>
  <w:style w:type="paragraph" w:customStyle="1" w:styleId="43B">
    <w:name w:val="43 أندرلاين ترارزا B"/>
    <w:basedOn w:val="42A"/>
    <w:link w:val="43BChar"/>
    <w:uiPriority w:val="41"/>
    <w:rsid w:val="00DE20E3"/>
    <w:rPr>
      <w:color w:val="DE1F26"/>
    </w:rPr>
  </w:style>
  <w:style w:type="character" w:customStyle="1" w:styleId="41DChar">
    <w:name w:val="41 أندرلاين التاروت D Char"/>
    <w:basedOn w:val="36DChar"/>
    <w:link w:val="41D"/>
    <w:uiPriority w:val="36"/>
    <w:rsid w:val="005D6ADF"/>
    <w:rPr>
      <w:rFonts w:ascii="Berlin Sans FB" w:hAnsi="Berlin Sans FB" w:cs="Hacen Eltaroute"/>
      <w:color w:val="26A65D"/>
      <w:sz w:val="34"/>
      <w:szCs w:val="34"/>
      <w:u w:val="thick"/>
      <w:lang w:val="en-GB" w:bidi="ar-SY"/>
    </w:rPr>
  </w:style>
  <w:style w:type="paragraph" w:customStyle="1" w:styleId="44E">
    <w:name w:val="44 أندرلاين ترارزا E"/>
    <w:basedOn w:val="42A"/>
    <w:link w:val="44EChar"/>
    <w:uiPriority w:val="41"/>
    <w:rsid w:val="00DE20E3"/>
    <w:rPr>
      <w:color w:val="3265CC"/>
    </w:rPr>
  </w:style>
  <w:style w:type="character" w:customStyle="1" w:styleId="43BChar">
    <w:name w:val="43 أندرلاين ترارزا B Char"/>
    <w:basedOn w:val="42AChar"/>
    <w:link w:val="43B"/>
    <w:uiPriority w:val="41"/>
    <w:rsid w:val="005D6ADF"/>
    <w:rPr>
      <w:rFonts w:ascii="Berlin Sans FB" w:hAnsi="Berlin Sans FB" w:cs="Hacen Trarza Hd"/>
      <w:color w:val="DE1F26"/>
      <w:sz w:val="34"/>
      <w:szCs w:val="34"/>
      <w:u w:val="thick"/>
      <w:shd w:val="clear" w:color="auto" w:fill="BAF0D1"/>
      <w:lang w:bidi="ar-SY"/>
    </w:rPr>
  </w:style>
  <w:style w:type="character" w:customStyle="1" w:styleId="02A2Char">
    <w:name w:val="02 سرد A2 Char"/>
    <w:basedOn w:val="13D3Char"/>
    <w:link w:val="02A2"/>
    <w:uiPriority w:val="1"/>
    <w:rsid w:val="006746AA"/>
    <w:rPr>
      <w:rFonts w:ascii="Hacen Liner Screen Bd" w:hAnsi="Hacen Liner Screen Bd" w:cs="Hacen Beirut Md"/>
      <w:color w:val="2D2D2D"/>
      <w:sz w:val="34"/>
      <w:szCs w:val="34"/>
      <w:shd w:val="clear" w:color="auto" w:fill="BAF0D1"/>
      <w:lang w:bidi="ar-SY"/>
    </w:rPr>
  </w:style>
  <w:style w:type="character" w:customStyle="1" w:styleId="42AChar">
    <w:name w:val="42 أندرلاين ترارزا A Char"/>
    <w:basedOn w:val="02A2Char"/>
    <w:link w:val="42A"/>
    <w:uiPriority w:val="41"/>
    <w:rsid w:val="005D6ADF"/>
    <w:rPr>
      <w:rFonts w:ascii="Berlin Sans FB" w:hAnsi="Berlin Sans FB" w:cs="Hacen Trarza Hd"/>
      <w:color w:val="1D1D1D"/>
      <w:sz w:val="34"/>
      <w:szCs w:val="34"/>
      <w:u w:val="thick"/>
      <w:shd w:val="clear" w:color="auto" w:fill="BAF0D1"/>
      <w:lang w:bidi="ar-SY"/>
    </w:rPr>
  </w:style>
  <w:style w:type="character" w:customStyle="1" w:styleId="44EChar">
    <w:name w:val="44 أندرلاين ترارزا E Char"/>
    <w:basedOn w:val="42AChar"/>
    <w:link w:val="44E"/>
    <w:uiPriority w:val="41"/>
    <w:rsid w:val="005D6ADF"/>
    <w:rPr>
      <w:rFonts w:ascii="Berlin Sans FB" w:hAnsi="Berlin Sans FB" w:cs="Hacen Trarza Hd"/>
      <w:color w:val="3265CC"/>
      <w:sz w:val="34"/>
      <w:szCs w:val="34"/>
      <w:u w:val="thick"/>
      <w:shd w:val="clear" w:color="auto" w:fill="BAF0D1"/>
      <w:lang w:bidi="ar-SY"/>
    </w:rPr>
  </w:style>
  <w:style w:type="paragraph" w:customStyle="1" w:styleId="45C">
    <w:name w:val="45 أندرلاين ترارزا C"/>
    <w:basedOn w:val="42A"/>
    <w:link w:val="45CChar"/>
    <w:uiPriority w:val="41"/>
    <w:rsid w:val="00DE20E3"/>
    <w:rPr>
      <w:color w:val="7D3B97"/>
    </w:rPr>
  </w:style>
  <w:style w:type="paragraph" w:customStyle="1" w:styleId="46D">
    <w:name w:val="46 أندرلاين ترارزا D"/>
    <w:basedOn w:val="42A"/>
    <w:link w:val="46DChar"/>
    <w:uiPriority w:val="41"/>
    <w:rsid w:val="00DE20E3"/>
    <w:rPr>
      <w:color w:val="26A65D"/>
    </w:rPr>
  </w:style>
  <w:style w:type="character" w:customStyle="1" w:styleId="45CChar">
    <w:name w:val="45 أندرلاين ترارزا C Char"/>
    <w:basedOn w:val="42AChar"/>
    <w:link w:val="45C"/>
    <w:uiPriority w:val="41"/>
    <w:rsid w:val="005D6ADF"/>
    <w:rPr>
      <w:rFonts w:ascii="Berlin Sans FB" w:hAnsi="Berlin Sans FB" w:cs="Hacen Trarza Hd"/>
      <w:color w:val="7D3B97"/>
      <w:sz w:val="34"/>
      <w:szCs w:val="34"/>
      <w:u w:val="thick"/>
      <w:shd w:val="clear" w:color="auto" w:fill="BAF0D1"/>
      <w:lang w:bidi="ar-SY"/>
    </w:rPr>
  </w:style>
  <w:style w:type="character" w:customStyle="1" w:styleId="46DChar">
    <w:name w:val="46 أندرلاين ترارزا D Char"/>
    <w:basedOn w:val="42AChar"/>
    <w:link w:val="46D"/>
    <w:uiPriority w:val="41"/>
    <w:rsid w:val="005D6ADF"/>
    <w:rPr>
      <w:rFonts w:ascii="Berlin Sans FB" w:hAnsi="Berlin Sans FB" w:cs="Hacen Trarza Hd"/>
      <w:color w:val="26A65D"/>
      <w:sz w:val="34"/>
      <w:szCs w:val="34"/>
      <w:u w:val="thick"/>
      <w:shd w:val="clear" w:color="auto" w:fill="BAF0D1"/>
      <w:lang w:bidi="ar-SY"/>
    </w:rPr>
  </w:style>
  <w:style w:type="table" w:customStyle="1" w:styleId="GridTable4-Accent11">
    <w:name w:val="Grid Table 4 - Accent 11"/>
    <w:basedOn w:val="TableNormal"/>
    <w:uiPriority w:val="49"/>
    <w:rsid w:val="004E0D53"/>
    <w:pPr>
      <w:spacing w:after="0" w:line="240" w:lineRule="auto"/>
    </w:pPr>
    <w:tblPr>
      <w:tblStyleRowBandSize w:val="1"/>
      <w:tblStyleColBandSize w:val="1"/>
      <w:tblBorders>
        <w:top w:val="single" w:sz="4" w:space="0" w:color="EC777B" w:themeColor="accent1" w:themeTint="99"/>
        <w:left w:val="single" w:sz="4" w:space="0" w:color="EC777B" w:themeColor="accent1" w:themeTint="99"/>
        <w:bottom w:val="single" w:sz="4" w:space="0" w:color="EC777B" w:themeColor="accent1" w:themeTint="99"/>
        <w:right w:val="single" w:sz="4" w:space="0" w:color="EC777B" w:themeColor="accent1" w:themeTint="99"/>
        <w:insideH w:val="single" w:sz="4" w:space="0" w:color="EC777B" w:themeColor="accent1" w:themeTint="99"/>
        <w:insideV w:val="single" w:sz="4" w:space="0" w:color="EC777B" w:themeColor="accent1" w:themeTint="99"/>
      </w:tblBorders>
    </w:tblPr>
    <w:tblStylePr w:type="firstRow">
      <w:rPr>
        <w:b/>
        <w:bCs/>
        <w:color w:val="FFFFFF" w:themeColor="background1"/>
      </w:rPr>
      <w:tblPr/>
      <w:tcPr>
        <w:tcBorders>
          <w:top w:val="single" w:sz="4" w:space="0" w:color="DE1F26" w:themeColor="accent1"/>
          <w:left w:val="single" w:sz="4" w:space="0" w:color="DE1F26" w:themeColor="accent1"/>
          <w:bottom w:val="single" w:sz="4" w:space="0" w:color="DE1F26" w:themeColor="accent1"/>
          <w:right w:val="single" w:sz="4" w:space="0" w:color="DE1F26" w:themeColor="accent1"/>
          <w:insideH w:val="nil"/>
          <w:insideV w:val="nil"/>
        </w:tcBorders>
        <w:shd w:val="clear" w:color="auto" w:fill="DE1F26" w:themeFill="accent1"/>
      </w:tcPr>
    </w:tblStylePr>
    <w:tblStylePr w:type="lastRow">
      <w:rPr>
        <w:b/>
        <w:bCs/>
      </w:rPr>
      <w:tblPr/>
      <w:tcPr>
        <w:tcBorders>
          <w:top w:val="double" w:sz="4" w:space="0" w:color="DE1F26" w:themeColor="accent1"/>
        </w:tcBorders>
      </w:tcPr>
    </w:tblStylePr>
    <w:tblStylePr w:type="firstCol">
      <w:rPr>
        <w:b/>
        <w:bCs/>
      </w:rPr>
    </w:tblStylePr>
    <w:tblStylePr w:type="lastCol">
      <w:rPr>
        <w:b/>
        <w:bCs/>
      </w:rPr>
    </w:tblStylePr>
    <w:tblStylePr w:type="band1Vert">
      <w:tblPr/>
      <w:tcPr>
        <w:shd w:val="clear" w:color="auto" w:fill="F8D1D2" w:themeFill="accent1" w:themeFillTint="33"/>
      </w:tcPr>
    </w:tblStylePr>
    <w:tblStylePr w:type="band1Horz">
      <w:tblPr/>
      <w:tcPr>
        <w:shd w:val="clear" w:color="auto" w:fill="F8D1D2" w:themeFill="accent1" w:themeFillTint="33"/>
      </w:tcPr>
    </w:tblStylePr>
  </w:style>
  <w:style w:type="table" w:customStyle="1" w:styleId="GridTable5Dark-Accent51">
    <w:name w:val="Grid Table 5 Dark - Accent 51"/>
    <w:basedOn w:val="TableNormal"/>
    <w:uiPriority w:val="50"/>
    <w:rsid w:val="004E0D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customStyle="1" w:styleId="GridTable5Dark-Accent61">
    <w:name w:val="Grid Table 5 Dark - Accent 61"/>
    <w:basedOn w:val="TableNormal"/>
    <w:uiPriority w:val="50"/>
    <w:rsid w:val="004E0D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CE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2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2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2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272E" w:themeFill="accent6"/>
      </w:tcPr>
    </w:tblStylePr>
    <w:tblStylePr w:type="band1Vert">
      <w:tblPr/>
      <w:tcPr>
        <w:shd w:val="clear" w:color="auto" w:fill="EA9EA2" w:themeFill="accent6" w:themeFillTint="66"/>
      </w:tcPr>
    </w:tblStylePr>
    <w:tblStylePr w:type="band1Horz">
      <w:tblPr/>
      <w:tcPr>
        <w:shd w:val="clear" w:color="auto" w:fill="EA9EA2" w:themeFill="accent6" w:themeFillTint="66"/>
      </w:tcPr>
    </w:tblStylePr>
  </w:style>
  <w:style w:type="table" w:customStyle="1" w:styleId="GridTable5Dark-Accent21">
    <w:name w:val="Grid Table 5 Dark - Accent 21"/>
    <w:basedOn w:val="TableNormal"/>
    <w:uiPriority w:val="50"/>
    <w:rsid w:val="004E0D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DF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265C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265C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265C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265CC" w:themeFill="accent2"/>
      </w:tcPr>
    </w:tblStylePr>
    <w:tblStylePr w:type="band1Vert">
      <w:tblPr/>
      <w:tcPr>
        <w:shd w:val="clear" w:color="auto" w:fill="ACC1EA" w:themeFill="accent2" w:themeFillTint="66"/>
      </w:tcPr>
    </w:tblStylePr>
    <w:tblStylePr w:type="band1Horz">
      <w:tblPr/>
      <w:tcPr>
        <w:shd w:val="clear" w:color="auto" w:fill="ACC1EA" w:themeFill="accent2" w:themeFillTint="66"/>
      </w:tcPr>
    </w:tblStylePr>
  </w:style>
  <w:style w:type="paragraph" w:customStyle="1" w:styleId="31E">
    <w:name w:val="31 ملاحظة ومعلومة مميزة أزرق E"/>
    <w:basedOn w:val="31D"/>
    <w:uiPriority w:val="30"/>
    <w:qFormat/>
    <w:rsid w:val="00003B9D"/>
    <w:pPr>
      <w:numPr>
        <w:numId w:val="13"/>
      </w:numPr>
      <w:pBdr>
        <w:top w:val="single" w:sz="12" w:space="1" w:color="2882B9"/>
        <w:left w:val="single" w:sz="12" w:space="4" w:color="2882B9"/>
        <w:bottom w:val="single" w:sz="12" w:space="1" w:color="2882B9"/>
        <w:right w:val="single" w:sz="12" w:space="4" w:color="2882B9"/>
      </w:pBdr>
      <w:shd w:val="clear" w:color="auto" w:fill="C3E1F3"/>
      <w:ind w:left="470" w:hanging="357"/>
    </w:pPr>
  </w:style>
  <w:style w:type="paragraph" w:customStyle="1" w:styleId="31C">
    <w:name w:val="31 ملاحظة ومعلومة مميزة بنفسجي C"/>
    <w:basedOn w:val="31E"/>
    <w:uiPriority w:val="30"/>
    <w:qFormat/>
    <w:rsid w:val="00003B9D"/>
    <w:pPr>
      <w:numPr>
        <w:numId w:val="14"/>
      </w:numPr>
      <w:pBdr>
        <w:top w:val="single" w:sz="12" w:space="1" w:color="8C46AF"/>
        <w:left w:val="single" w:sz="12" w:space="4" w:color="8C46AF"/>
        <w:bottom w:val="single" w:sz="12" w:space="1" w:color="8C46AF"/>
        <w:right w:val="single" w:sz="12" w:space="4" w:color="8C46AF"/>
      </w:pBdr>
      <w:shd w:val="clear" w:color="auto" w:fill="E6D7F0"/>
      <w:ind w:left="470" w:hanging="357"/>
    </w:pPr>
  </w:style>
  <w:style w:type="paragraph" w:customStyle="1" w:styleId="37B">
    <w:name w:val="37 عنوان رئيسي ضمن جدولِ B"/>
    <w:basedOn w:val="Normal"/>
    <w:uiPriority w:val="46"/>
    <w:qFormat/>
    <w:rsid w:val="004A1DE9"/>
    <w:pPr>
      <w:spacing w:after="0" w:line="240" w:lineRule="auto"/>
      <w:jc w:val="center"/>
    </w:pPr>
    <w:rPr>
      <w:rFonts w:ascii="Cocon modified" w:hAnsi="Cocon modified" w:cs="Cocon modified"/>
      <w:color w:val="FFFFFF" w:themeColor="background1"/>
      <w:sz w:val="34"/>
      <w:szCs w:val="34"/>
    </w:rPr>
  </w:style>
  <w:style w:type="paragraph" w:customStyle="1" w:styleId="47E">
    <w:name w:val="47 عنوان رئيسي ضمن جدول E"/>
    <w:basedOn w:val="01-"/>
    <w:uiPriority w:val="46"/>
    <w:rsid w:val="00B62F23"/>
    <w:pPr>
      <w:framePr w:hSpace="180" w:wrap="around" w:vAnchor="text" w:hAnchor="margin" w:y="126"/>
      <w:jc w:val="center"/>
    </w:pPr>
    <w:rPr>
      <w:rFonts w:ascii="Hacen Extender Md" w:hAnsi="Hacen Extender Md" w:cs="Hacen Extender Md"/>
      <w:color w:val="FFFFFF" w:themeColor="background1"/>
    </w:rPr>
  </w:style>
  <w:style w:type="paragraph" w:customStyle="1" w:styleId="19F4">
    <w:name w:val="19 عنوان F4"/>
    <w:basedOn w:val="Normal"/>
    <w:uiPriority w:val="18"/>
    <w:qFormat/>
    <w:rsid w:val="001E2E9C"/>
    <w:pPr>
      <w:pBdr>
        <w:bottom w:val="single" w:sz="24" w:space="1" w:color="AC262C"/>
      </w:pBdr>
      <w:spacing w:before="120" w:after="120"/>
      <w:jc w:val="center"/>
    </w:pPr>
    <w:rPr>
      <w:rFonts w:ascii="Cocon modified" w:hAnsi="Cocon modified" w:cs="Cocon modified"/>
      <w:color w:val="AA262C"/>
      <w:sz w:val="40"/>
      <w:szCs w:val="40"/>
    </w:rPr>
  </w:style>
  <w:style w:type="paragraph" w:customStyle="1" w:styleId="22F4">
    <w:name w:val="22 عنوان F4"/>
    <w:basedOn w:val="Normal"/>
    <w:uiPriority w:val="21"/>
    <w:qFormat/>
    <w:rsid w:val="00876073"/>
    <w:pPr>
      <w:pBdr>
        <w:bottom w:val="single" w:sz="24" w:space="1" w:color="8C46AF"/>
      </w:pBdr>
      <w:spacing w:before="120" w:after="120"/>
      <w:jc w:val="center"/>
    </w:pPr>
    <w:rPr>
      <w:rFonts w:ascii="Cocon modified" w:hAnsi="Cocon modified" w:cs="Cocon modified"/>
      <w:color w:val="8C46AF"/>
      <w:sz w:val="40"/>
      <w:szCs w:val="40"/>
      <w:lang w:bidi="ar-SY"/>
    </w:rPr>
  </w:style>
  <w:style w:type="paragraph" w:customStyle="1" w:styleId="31D">
    <w:name w:val="31 ملاحظة ومعلومة مميزة أخضر D"/>
    <w:basedOn w:val="31B"/>
    <w:uiPriority w:val="30"/>
    <w:qFormat/>
    <w:rsid w:val="00E002EF"/>
    <w:pPr>
      <w:numPr>
        <w:numId w:val="12"/>
      </w:numPr>
      <w:pBdr>
        <w:top w:val="single" w:sz="12" w:space="1" w:color="18AC90"/>
        <w:left w:val="single" w:sz="12" w:space="4" w:color="18AC90"/>
        <w:bottom w:val="single" w:sz="12" w:space="1" w:color="18AC90"/>
        <w:right w:val="single" w:sz="12" w:space="4" w:color="18AC90"/>
      </w:pBdr>
      <w:shd w:val="clear" w:color="auto" w:fill="E1FBF6"/>
      <w:ind w:left="470" w:hanging="357"/>
    </w:pPr>
  </w:style>
  <w:style w:type="paragraph" w:customStyle="1" w:styleId="38B0">
    <w:name w:val="38 أرشيف B"/>
    <w:basedOn w:val="Normal"/>
    <w:uiPriority w:val="47"/>
    <w:qFormat/>
    <w:rsid w:val="00F95C9C"/>
    <w:pPr>
      <w:pBdr>
        <w:top w:val="single" w:sz="18" w:space="1" w:color="A4242A"/>
        <w:left w:val="single" w:sz="18" w:space="4" w:color="A4242A"/>
        <w:bottom w:val="single" w:sz="18" w:space="1" w:color="A4242A"/>
        <w:right w:val="single" w:sz="18" w:space="4" w:color="A4242A"/>
      </w:pBdr>
      <w:shd w:val="clear" w:color="auto" w:fill="D64249"/>
      <w:spacing w:before="240" w:after="120" w:line="240" w:lineRule="auto"/>
      <w:ind w:left="1483" w:right="86" w:hanging="360"/>
    </w:pPr>
    <w:rPr>
      <w:rFonts w:ascii="Cocon modified" w:hAnsi="Cocon modified" w:cs="Cocon modified"/>
      <w:color w:val="FFFFFF" w:themeColor="background1"/>
      <w:sz w:val="30"/>
      <w:szCs w:val="30"/>
      <w:lang w:bidi="ar-SY"/>
    </w:rPr>
  </w:style>
  <w:style w:type="paragraph" w:customStyle="1" w:styleId="38E">
    <w:name w:val="38 أرشيف E"/>
    <w:basedOn w:val="Normal"/>
    <w:link w:val="38EChar"/>
    <w:uiPriority w:val="47"/>
    <w:qFormat/>
    <w:rsid w:val="00F95C9C"/>
    <w:pPr>
      <w:pBdr>
        <w:top w:val="single" w:sz="18" w:space="1" w:color="1B567B"/>
        <w:left w:val="single" w:sz="18" w:space="4" w:color="1B567B"/>
        <w:bottom w:val="single" w:sz="18" w:space="1" w:color="1B567B"/>
        <w:right w:val="single" w:sz="18" w:space="4" w:color="1B567B"/>
      </w:pBdr>
      <w:shd w:val="clear" w:color="auto" w:fill="2882B9"/>
      <w:spacing w:before="240" w:after="120" w:line="240" w:lineRule="auto"/>
      <w:ind w:left="490" w:right="86" w:hanging="360"/>
    </w:pPr>
    <w:rPr>
      <w:rFonts w:ascii="Cocon modified" w:hAnsi="Cocon modified" w:cs="Cocon modified"/>
      <w:color w:val="FFFFFF" w:themeColor="background1"/>
      <w:sz w:val="30"/>
      <w:szCs w:val="30"/>
      <w:lang w:bidi="ar-SY"/>
    </w:rPr>
  </w:style>
  <w:style w:type="paragraph" w:customStyle="1" w:styleId="39B">
    <w:name w:val="39 أرشيف سرد B"/>
    <w:basedOn w:val="Normal"/>
    <w:link w:val="39BChar"/>
    <w:uiPriority w:val="48"/>
    <w:rsid w:val="00105097"/>
    <w:pPr>
      <w:pBdr>
        <w:top w:val="single" w:sz="18" w:space="1" w:color="A4242A"/>
        <w:left w:val="single" w:sz="18" w:space="4" w:color="A4242A"/>
        <w:bottom w:val="single" w:sz="18" w:space="1" w:color="A4242A"/>
        <w:right w:val="single" w:sz="18" w:space="4" w:color="A4242A"/>
      </w:pBdr>
      <w:shd w:val="clear" w:color="auto" w:fill="FFFFFF" w:themeFill="background1"/>
      <w:spacing w:before="120" w:after="0" w:line="240" w:lineRule="auto"/>
      <w:ind w:right="91"/>
    </w:pPr>
    <w:rPr>
      <w:rFonts w:ascii="Cocon modified" w:hAnsi="Cocon modified" w:cs="Cocon modified"/>
      <w:color w:val="A4242A"/>
      <w:sz w:val="34"/>
      <w:szCs w:val="34"/>
    </w:rPr>
  </w:style>
  <w:style w:type="paragraph" w:customStyle="1" w:styleId="39E1">
    <w:name w:val="39 أرشيف سرد E"/>
    <w:basedOn w:val="Normal"/>
    <w:link w:val="39EChar0"/>
    <w:uiPriority w:val="48"/>
    <w:rsid w:val="00105097"/>
    <w:pPr>
      <w:pBdr>
        <w:top w:val="single" w:sz="18" w:space="0" w:color="1B567B"/>
        <w:left w:val="single" w:sz="18" w:space="4" w:color="1B567B"/>
        <w:bottom w:val="single" w:sz="18" w:space="1" w:color="1B567B"/>
        <w:right w:val="single" w:sz="18" w:space="4" w:color="1B567B"/>
      </w:pBdr>
      <w:shd w:val="clear" w:color="auto" w:fill="FFFFFF" w:themeFill="background1"/>
      <w:spacing w:before="120" w:after="0" w:line="240" w:lineRule="auto"/>
      <w:ind w:right="91"/>
    </w:pPr>
    <w:rPr>
      <w:rFonts w:ascii="Cocon modified" w:hAnsi="Cocon modified" w:cs="Cocon modified"/>
      <w:color w:val="1B567B"/>
      <w:sz w:val="34"/>
      <w:szCs w:val="34"/>
    </w:rPr>
  </w:style>
  <w:style w:type="paragraph" w:customStyle="1" w:styleId="40">
    <w:name w:val="40 تعدادات عنوان"/>
    <w:basedOn w:val="01-"/>
    <w:uiPriority w:val="49"/>
    <w:rsid w:val="00C77A74"/>
    <w:pPr>
      <w:numPr>
        <w:numId w:val="7"/>
      </w:numPr>
      <w:ind w:left="720"/>
    </w:pPr>
    <w:rPr>
      <w:rFonts w:ascii="Hacen Extender Md" w:hAnsi="Hacen Extender Md" w:cs="Hacen Extender Md"/>
    </w:rPr>
  </w:style>
  <w:style w:type="paragraph" w:customStyle="1" w:styleId="41">
    <w:name w:val="41 تعداد نقطي سرد"/>
    <w:basedOn w:val="01-"/>
    <w:link w:val="41Char"/>
    <w:uiPriority w:val="50"/>
    <w:rsid w:val="00A51CA6"/>
    <w:pPr>
      <w:numPr>
        <w:numId w:val="8"/>
      </w:numPr>
      <w:pBdr>
        <w:right w:val="single" w:sz="24" w:space="4" w:color="3265CC" w:themeColor="accent2"/>
      </w:pBdr>
    </w:pPr>
    <w:rPr>
      <w:rFonts w:ascii="Cocon" w:hAnsi="Cocon"/>
      <w:sz w:val="32"/>
    </w:rPr>
  </w:style>
  <w:style w:type="paragraph" w:customStyle="1" w:styleId="42">
    <w:name w:val="42 تعداد رقمي سرد"/>
    <w:basedOn w:val="01-"/>
    <w:link w:val="42Char"/>
    <w:uiPriority w:val="51"/>
    <w:rsid w:val="00A51CA6"/>
    <w:pPr>
      <w:numPr>
        <w:numId w:val="9"/>
      </w:numPr>
      <w:pBdr>
        <w:right w:val="single" w:sz="24" w:space="4" w:color="3265CC" w:themeColor="accent2"/>
      </w:pBdr>
    </w:pPr>
    <w:rPr>
      <w:rFonts w:ascii="Cocon" w:hAnsi="Cocon"/>
      <w:sz w:val="32"/>
    </w:rPr>
  </w:style>
  <w:style w:type="paragraph" w:customStyle="1" w:styleId="43">
    <w:name w:val="43 شرح صورة"/>
    <w:basedOn w:val="02"/>
    <w:link w:val="43Char"/>
    <w:uiPriority w:val="52"/>
    <w:rsid w:val="007D3E1B"/>
    <w:pPr>
      <w:jc w:val="center"/>
    </w:pPr>
    <w:rPr>
      <w:rFonts w:cs="Cocon modified"/>
    </w:rPr>
  </w:style>
  <w:style w:type="paragraph" w:customStyle="1" w:styleId="00">
    <w:name w:val="00 عنوان رئيسي"/>
    <w:basedOn w:val="0Main"/>
    <w:link w:val="00Char"/>
    <w:uiPriority w:val="99"/>
    <w:rsid w:val="00C455BD"/>
  </w:style>
  <w:style w:type="character" w:customStyle="1" w:styleId="00Char">
    <w:name w:val="00 عنوان رئيسي Char"/>
    <w:basedOn w:val="0MainChar"/>
    <w:link w:val="00"/>
    <w:uiPriority w:val="99"/>
    <w:rsid w:val="00C455BD"/>
    <w:rPr>
      <w:rFonts w:ascii="Berlin Sans FB" w:eastAsia="Hacen Freehand" w:hAnsi="Berlin Sans FB" w:cs="Hacen Freehand"/>
      <w:color w:val="DE1F26"/>
      <w:sz w:val="52"/>
      <w:szCs w:val="48"/>
    </w:rPr>
  </w:style>
  <w:style w:type="character" w:styleId="FollowedHyperlink">
    <w:name w:val="FollowedHyperlink"/>
    <w:basedOn w:val="DefaultParagraphFont"/>
    <w:uiPriority w:val="99"/>
    <w:semiHidden/>
    <w:unhideWhenUsed/>
    <w:rsid w:val="003A2631"/>
    <w:rPr>
      <w:color w:val="7030A0" w:themeColor="followedHyperlink"/>
      <w:u w:val="single"/>
    </w:rPr>
  </w:style>
  <w:style w:type="paragraph" w:customStyle="1" w:styleId="38C">
    <w:name w:val="38 أرشيف C"/>
    <w:basedOn w:val="38E"/>
    <w:link w:val="38CChar"/>
    <w:uiPriority w:val="99"/>
    <w:qFormat/>
    <w:rsid w:val="00CD2893"/>
    <w:pPr>
      <w:pBdr>
        <w:top w:val="single" w:sz="18" w:space="1" w:color="64327D"/>
        <w:left w:val="single" w:sz="18" w:space="4" w:color="64327D"/>
        <w:bottom w:val="single" w:sz="18" w:space="1" w:color="64327D"/>
        <w:right w:val="single" w:sz="18" w:space="4" w:color="64327D"/>
      </w:pBdr>
      <w:shd w:val="clear" w:color="auto" w:fill="7C409B"/>
    </w:pPr>
  </w:style>
  <w:style w:type="paragraph" w:customStyle="1" w:styleId="39C">
    <w:name w:val="39 أرشيف سرد C"/>
    <w:basedOn w:val="39E1"/>
    <w:link w:val="39CChar"/>
    <w:uiPriority w:val="99"/>
    <w:rsid w:val="00361C33"/>
    <w:pPr>
      <w:pBdr>
        <w:top w:val="single" w:sz="18" w:space="0" w:color="4F2862"/>
        <w:left w:val="single" w:sz="18" w:space="4" w:color="4F2862"/>
        <w:bottom w:val="single" w:sz="18" w:space="1" w:color="4F2862"/>
        <w:right w:val="single" w:sz="18" w:space="4" w:color="4F2862"/>
      </w:pBdr>
    </w:pPr>
    <w:rPr>
      <w:color w:val="4F2862"/>
    </w:rPr>
  </w:style>
  <w:style w:type="character" w:customStyle="1" w:styleId="38EChar">
    <w:name w:val="38 أرشيف E Char"/>
    <w:basedOn w:val="DefaultParagraphFont"/>
    <w:link w:val="38E"/>
    <w:uiPriority w:val="47"/>
    <w:rsid w:val="00F95C9C"/>
    <w:rPr>
      <w:rFonts w:ascii="Cocon modified" w:hAnsi="Cocon modified" w:cs="Cocon modified"/>
      <w:color w:val="FFFFFF" w:themeColor="background1"/>
      <w:sz w:val="30"/>
      <w:szCs w:val="30"/>
      <w:shd w:val="clear" w:color="auto" w:fill="2882B9"/>
      <w:lang w:bidi="ar-SY"/>
    </w:rPr>
  </w:style>
  <w:style w:type="character" w:customStyle="1" w:styleId="38CChar">
    <w:name w:val="38 أرشيف C Char"/>
    <w:basedOn w:val="38EChar"/>
    <w:link w:val="38C"/>
    <w:uiPriority w:val="99"/>
    <w:rsid w:val="00CD2893"/>
    <w:rPr>
      <w:rFonts w:ascii="Cocon modified" w:hAnsi="Cocon modified" w:cs="Cocon modified"/>
      <w:color w:val="FFFFFF" w:themeColor="background1"/>
      <w:sz w:val="30"/>
      <w:szCs w:val="36"/>
      <w:shd w:val="clear" w:color="auto" w:fill="7C409B"/>
      <w:lang w:bidi="ar-SY"/>
    </w:rPr>
  </w:style>
  <w:style w:type="paragraph" w:customStyle="1" w:styleId="38D">
    <w:name w:val="38 أرشيف D"/>
    <w:basedOn w:val="38E"/>
    <w:link w:val="38DChar"/>
    <w:uiPriority w:val="99"/>
    <w:qFormat/>
    <w:rsid w:val="00CD2893"/>
    <w:pPr>
      <w:pBdr>
        <w:top w:val="single" w:sz="18" w:space="1" w:color="0F6F5D"/>
        <w:left w:val="single" w:sz="18" w:space="4" w:color="0F6F5D"/>
        <w:bottom w:val="single" w:sz="18" w:space="1" w:color="0F6F5D"/>
        <w:right w:val="single" w:sz="18" w:space="4" w:color="0F6F5D"/>
      </w:pBdr>
      <w:shd w:val="clear" w:color="auto" w:fill="159B81"/>
    </w:pPr>
  </w:style>
  <w:style w:type="character" w:customStyle="1" w:styleId="39EChar0">
    <w:name w:val="39 أرشيف سرد E Char"/>
    <w:basedOn w:val="DefaultParagraphFont"/>
    <w:link w:val="39E1"/>
    <w:uiPriority w:val="48"/>
    <w:rsid w:val="00361C33"/>
    <w:rPr>
      <w:rFonts w:ascii="Cocon modified" w:hAnsi="Cocon modified" w:cs="Cocon modified"/>
      <w:color w:val="1B567B"/>
      <w:sz w:val="34"/>
      <w:szCs w:val="34"/>
      <w:shd w:val="clear" w:color="auto" w:fill="FFFFFF" w:themeFill="background1"/>
    </w:rPr>
  </w:style>
  <w:style w:type="character" w:customStyle="1" w:styleId="39CChar">
    <w:name w:val="39 أرشيف سرد C Char"/>
    <w:basedOn w:val="39EChar0"/>
    <w:link w:val="39C"/>
    <w:uiPriority w:val="99"/>
    <w:rsid w:val="00361C33"/>
    <w:rPr>
      <w:rFonts w:ascii="Cocon modified" w:hAnsi="Cocon modified" w:cs="Cocon modified"/>
      <w:color w:val="4F2862"/>
      <w:sz w:val="34"/>
      <w:szCs w:val="34"/>
      <w:shd w:val="clear" w:color="auto" w:fill="FFFFFF" w:themeFill="background1"/>
    </w:rPr>
  </w:style>
  <w:style w:type="paragraph" w:customStyle="1" w:styleId="39D">
    <w:name w:val="39 أرشيف سرد D"/>
    <w:basedOn w:val="39E1"/>
    <w:link w:val="39DChar"/>
    <w:uiPriority w:val="99"/>
    <w:rsid w:val="00361C33"/>
    <w:pPr>
      <w:pBdr>
        <w:top w:val="single" w:sz="18" w:space="0" w:color="0F6F5D"/>
        <w:left w:val="single" w:sz="18" w:space="4" w:color="0F6F5D"/>
        <w:bottom w:val="single" w:sz="18" w:space="1" w:color="0F6F5D"/>
        <w:right w:val="single" w:sz="18" w:space="4" w:color="0F6F5D"/>
      </w:pBdr>
    </w:pPr>
    <w:rPr>
      <w:color w:val="0F6F5D"/>
    </w:rPr>
  </w:style>
  <w:style w:type="character" w:customStyle="1" w:styleId="38DChar">
    <w:name w:val="38 أرشيف D Char"/>
    <w:basedOn w:val="38EChar"/>
    <w:link w:val="38D"/>
    <w:uiPriority w:val="99"/>
    <w:rsid w:val="00CD2893"/>
    <w:rPr>
      <w:rFonts w:ascii="Cocon modified" w:hAnsi="Cocon modified" w:cs="Cocon modified"/>
      <w:color w:val="FFFFFF" w:themeColor="background1"/>
      <w:sz w:val="30"/>
      <w:szCs w:val="36"/>
      <w:shd w:val="clear" w:color="auto" w:fill="159B81"/>
      <w:lang w:bidi="ar-SY"/>
    </w:rPr>
  </w:style>
  <w:style w:type="paragraph" w:customStyle="1" w:styleId="41C">
    <w:name w:val="41 تعداد نقطي سرد C"/>
    <w:basedOn w:val="41"/>
    <w:link w:val="41CChar"/>
    <w:uiPriority w:val="99"/>
    <w:rsid w:val="00361C33"/>
    <w:pPr>
      <w:numPr>
        <w:numId w:val="18"/>
      </w:numPr>
      <w:pBdr>
        <w:right w:val="single" w:sz="24" w:space="4" w:color="159B81"/>
      </w:pBdr>
      <w:ind w:left="720" w:hanging="357"/>
    </w:pPr>
  </w:style>
  <w:style w:type="character" w:customStyle="1" w:styleId="39DChar">
    <w:name w:val="39 أرشيف سرد D Char"/>
    <w:basedOn w:val="39EChar0"/>
    <w:link w:val="39D"/>
    <w:uiPriority w:val="99"/>
    <w:rsid w:val="00361C33"/>
    <w:rPr>
      <w:rFonts w:ascii="Cocon modified" w:hAnsi="Cocon modified" w:cs="Cocon modified"/>
      <w:color w:val="0F6F5D"/>
      <w:sz w:val="34"/>
      <w:szCs w:val="34"/>
      <w:shd w:val="clear" w:color="auto" w:fill="FFFFFF" w:themeFill="background1"/>
    </w:rPr>
  </w:style>
  <w:style w:type="paragraph" w:customStyle="1" w:styleId="141D">
    <w:name w:val="1. 41 تعداد نقطي سرد D"/>
    <w:basedOn w:val="41C"/>
    <w:link w:val="141DChar"/>
    <w:uiPriority w:val="99"/>
    <w:rsid w:val="00AB02D2"/>
    <w:pPr>
      <w:numPr>
        <w:numId w:val="19"/>
      </w:numPr>
      <w:pBdr>
        <w:right w:val="single" w:sz="24" w:space="4" w:color="773C94"/>
      </w:pBdr>
      <w:ind w:left="720" w:hanging="357"/>
    </w:pPr>
  </w:style>
  <w:style w:type="character" w:customStyle="1" w:styleId="41Char">
    <w:name w:val="41 تعداد نقطي سرد Char"/>
    <w:basedOn w:val="01-Char"/>
    <w:link w:val="41"/>
    <w:uiPriority w:val="50"/>
    <w:rsid w:val="00A51CA6"/>
    <w:rPr>
      <w:rFonts w:ascii="Cocon" w:hAnsi="Cocon" w:cs="Hacen Liner Screen Bd"/>
      <w:color w:val="2D2D2D"/>
      <w:sz w:val="32"/>
      <w:szCs w:val="34"/>
      <w:lang w:bidi="ar-SY"/>
    </w:rPr>
  </w:style>
  <w:style w:type="character" w:customStyle="1" w:styleId="41CChar">
    <w:name w:val="41 تعداد نقطي سرد C Char"/>
    <w:basedOn w:val="41Char"/>
    <w:link w:val="41C"/>
    <w:uiPriority w:val="99"/>
    <w:rsid w:val="00361C33"/>
    <w:rPr>
      <w:rFonts w:ascii="Cocon" w:hAnsi="Cocon" w:cs="Hacen Liner Screen Bd"/>
      <w:color w:val="2D2D2D"/>
      <w:sz w:val="32"/>
      <w:szCs w:val="34"/>
      <w:lang w:bidi="ar-SY"/>
    </w:rPr>
  </w:style>
  <w:style w:type="paragraph" w:customStyle="1" w:styleId="141R">
    <w:name w:val="1. 41 تعداد نقطي سرد R"/>
    <w:basedOn w:val="141D"/>
    <w:link w:val="141RChar"/>
    <w:uiPriority w:val="99"/>
    <w:rsid w:val="00A51CA6"/>
    <w:pPr>
      <w:numPr>
        <w:numId w:val="20"/>
      </w:numPr>
      <w:pBdr>
        <w:right w:val="single" w:sz="24" w:space="4" w:color="A4242A"/>
      </w:pBdr>
      <w:ind w:left="720" w:hanging="357"/>
    </w:pPr>
  </w:style>
  <w:style w:type="character" w:customStyle="1" w:styleId="141DChar">
    <w:name w:val="1. 41 تعداد نقطي سرد D Char"/>
    <w:basedOn w:val="41CChar"/>
    <w:link w:val="141D"/>
    <w:uiPriority w:val="99"/>
    <w:rsid w:val="00AB02D2"/>
    <w:rPr>
      <w:rFonts w:ascii="Cocon" w:hAnsi="Cocon" w:cs="Hacen Liner Screen Bd"/>
      <w:color w:val="2D2D2D"/>
      <w:sz w:val="32"/>
      <w:szCs w:val="34"/>
      <w:lang w:bidi="ar-SY"/>
    </w:rPr>
  </w:style>
  <w:style w:type="paragraph" w:customStyle="1" w:styleId="42R">
    <w:name w:val="42 تعداد رقمي سرد R"/>
    <w:basedOn w:val="42"/>
    <w:link w:val="42RChar"/>
    <w:uiPriority w:val="99"/>
    <w:rsid w:val="00A51CA6"/>
    <w:pPr>
      <w:numPr>
        <w:numId w:val="21"/>
      </w:numPr>
      <w:pBdr>
        <w:right w:val="single" w:sz="24" w:space="4" w:color="E64C53"/>
      </w:pBdr>
    </w:pPr>
  </w:style>
  <w:style w:type="character" w:customStyle="1" w:styleId="141RChar">
    <w:name w:val="1. 41 تعداد نقطي سرد R Char"/>
    <w:basedOn w:val="141DChar"/>
    <w:link w:val="141R"/>
    <w:uiPriority w:val="99"/>
    <w:rsid w:val="00A51CA6"/>
    <w:rPr>
      <w:rFonts w:ascii="Cocon" w:hAnsi="Cocon" w:cs="Hacen Liner Screen Bd"/>
      <w:color w:val="2D2D2D"/>
      <w:sz w:val="32"/>
      <w:szCs w:val="34"/>
      <w:lang w:bidi="ar-SY"/>
    </w:rPr>
  </w:style>
  <w:style w:type="character" w:customStyle="1" w:styleId="42Char">
    <w:name w:val="42 تعداد رقمي سرد Char"/>
    <w:basedOn w:val="01-Char"/>
    <w:link w:val="42"/>
    <w:uiPriority w:val="51"/>
    <w:rsid w:val="00A51CA6"/>
    <w:rPr>
      <w:rFonts w:ascii="Cocon" w:hAnsi="Cocon" w:cs="Hacen Liner Screen Bd"/>
      <w:color w:val="2D2D2D"/>
      <w:sz w:val="32"/>
      <w:szCs w:val="34"/>
      <w:lang w:bidi="ar-SY"/>
    </w:rPr>
  </w:style>
  <w:style w:type="character" w:customStyle="1" w:styleId="42RChar">
    <w:name w:val="42 تعداد رقمي سرد R Char"/>
    <w:basedOn w:val="42Char"/>
    <w:link w:val="42R"/>
    <w:uiPriority w:val="99"/>
    <w:rsid w:val="00A51CA6"/>
    <w:rPr>
      <w:rFonts w:ascii="Cocon" w:hAnsi="Cocon" w:cs="Hacen Liner Screen Bd"/>
      <w:color w:val="2D2D2D"/>
      <w:sz w:val="32"/>
      <w:szCs w:val="34"/>
      <w:lang w:bidi="ar-SY"/>
    </w:rPr>
  </w:style>
  <w:style w:type="paragraph" w:customStyle="1" w:styleId="142D">
    <w:name w:val="1. 42 تعداد رقمي سرد D"/>
    <w:basedOn w:val="42R"/>
    <w:link w:val="142DChar"/>
    <w:uiPriority w:val="99"/>
    <w:rsid w:val="00A51CA6"/>
    <w:pPr>
      <w:numPr>
        <w:numId w:val="22"/>
      </w:numPr>
      <w:pBdr>
        <w:right w:val="single" w:sz="24" w:space="4" w:color="159B81"/>
      </w:pBdr>
    </w:pPr>
  </w:style>
  <w:style w:type="paragraph" w:customStyle="1" w:styleId="142C">
    <w:name w:val="1. 42 تعداد رقمي سرد C"/>
    <w:basedOn w:val="142D"/>
    <w:link w:val="142CChar"/>
    <w:uiPriority w:val="99"/>
    <w:rsid w:val="00A51CA6"/>
    <w:pPr>
      <w:numPr>
        <w:numId w:val="23"/>
      </w:numPr>
      <w:pBdr>
        <w:right w:val="single" w:sz="24" w:space="4" w:color="773C94"/>
      </w:pBdr>
    </w:pPr>
  </w:style>
  <w:style w:type="character" w:customStyle="1" w:styleId="142DChar">
    <w:name w:val="1. 42 تعداد رقمي سرد D Char"/>
    <w:basedOn w:val="42RChar"/>
    <w:link w:val="142D"/>
    <w:uiPriority w:val="99"/>
    <w:rsid w:val="00A51CA6"/>
    <w:rPr>
      <w:rFonts w:ascii="Cocon" w:hAnsi="Cocon" w:cs="Hacen Liner Screen Bd"/>
      <w:color w:val="2D2D2D"/>
      <w:sz w:val="32"/>
      <w:szCs w:val="34"/>
      <w:lang w:bidi="ar-SY"/>
    </w:rPr>
  </w:style>
  <w:style w:type="character" w:customStyle="1" w:styleId="142CChar">
    <w:name w:val="1. 42 تعداد رقمي سرد C Char"/>
    <w:basedOn w:val="142DChar"/>
    <w:link w:val="142C"/>
    <w:uiPriority w:val="99"/>
    <w:rsid w:val="00A51CA6"/>
    <w:rPr>
      <w:rFonts w:ascii="Cocon" w:hAnsi="Cocon" w:cs="Hacen Liner Screen Bd"/>
      <w:color w:val="2D2D2D"/>
      <w:sz w:val="32"/>
      <w:szCs w:val="34"/>
      <w:lang w:bidi="ar-SY"/>
    </w:rPr>
  </w:style>
  <w:style w:type="paragraph" w:customStyle="1" w:styleId="39-B">
    <w:name w:val="39 أرشيف سرد- B"/>
    <w:basedOn w:val="39B"/>
    <w:link w:val="39-BChar"/>
    <w:uiPriority w:val="99"/>
    <w:qFormat/>
    <w:rsid w:val="00F95C9C"/>
    <w:pPr>
      <w:numPr>
        <w:numId w:val="5"/>
      </w:numPr>
      <w:spacing w:before="0"/>
      <w:ind w:left="493" w:hanging="357"/>
    </w:pPr>
    <w:rPr>
      <w:sz w:val="28"/>
      <w:szCs w:val="28"/>
    </w:rPr>
  </w:style>
  <w:style w:type="paragraph" w:customStyle="1" w:styleId="39E">
    <w:name w:val="39 أرشيف سردE"/>
    <w:basedOn w:val="39E1"/>
    <w:link w:val="39EChar1"/>
    <w:uiPriority w:val="99"/>
    <w:qFormat/>
    <w:rsid w:val="00F95C9C"/>
    <w:pPr>
      <w:numPr>
        <w:numId w:val="4"/>
      </w:numPr>
      <w:spacing w:before="0"/>
      <w:ind w:left="493" w:hanging="357"/>
    </w:pPr>
    <w:rPr>
      <w:sz w:val="28"/>
      <w:szCs w:val="28"/>
    </w:rPr>
  </w:style>
  <w:style w:type="character" w:customStyle="1" w:styleId="39BChar">
    <w:name w:val="39 أرشيف سرد B Char"/>
    <w:basedOn w:val="DefaultParagraphFont"/>
    <w:link w:val="39B"/>
    <w:uiPriority w:val="48"/>
    <w:rsid w:val="000623DA"/>
    <w:rPr>
      <w:rFonts w:ascii="Cocon modified" w:hAnsi="Cocon modified" w:cs="Cocon modified"/>
      <w:color w:val="A4242A"/>
      <w:sz w:val="34"/>
      <w:szCs w:val="34"/>
      <w:shd w:val="clear" w:color="auto" w:fill="FFFFFF" w:themeFill="background1"/>
    </w:rPr>
  </w:style>
  <w:style w:type="character" w:customStyle="1" w:styleId="39-BChar">
    <w:name w:val="39 أرشيف سرد- B Char"/>
    <w:basedOn w:val="39BChar"/>
    <w:link w:val="39-B"/>
    <w:uiPriority w:val="99"/>
    <w:rsid w:val="00F95C9C"/>
    <w:rPr>
      <w:rFonts w:ascii="Cocon modified" w:hAnsi="Cocon modified" w:cs="Cocon modified"/>
      <w:color w:val="A4242A"/>
      <w:sz w:val="28"/>
      <w:szCs w:val="28"/>
      <w:shd w:val="clear" w:color="auto" w:fill="FFFFFF" w:themeFill="background1"/>
    </w:rPr>
  </w:style>
  <w:style w:type="paragraph" w:customStyle="1" w:styleId="39-C">
    <w:name w:val="39 أرشيف سرد- C"/>
    <w:basedOn w:val="39C"/>
    <w:link w:val="39-CChar"/>
    <w:uiPriority w:val="99"/>
    <w:qFormat/>
    <w:rsid w:val="00F95C9C"/>
    <w:pPr>
      <w:numPr>
        <w:numId w:val="16"/>
      </w:numPr>
      <w:pBdr>
        <w:top w:val="single" w:sz="18" w:space="0" w:color="64327D"/>
        <w:left w:val="single" w:sz="18" w:space="4" w:color="64327D"/>
        <w:bottom w:val="single" w:sz="18" w:space="1" w:color="64327D"/>
        <w:right w:val="single" w:sz="18" w:space="4" w:color="64327D"/>
      </w:pBdr>
      <w:spacing w:before="0"/>
    </w:pPr>
    <w:rPr>
      <w:color w:val="64327D"/>
      <w:sz w:val="28"/>
      <w:szCs w:val="28"/>
    </w:rPr>
  </w:style>
  <w:style w:type="character" w:customStyle="1" w:styleId="39EChar1">
    <w:name w:val="39 أرشيف سردE Char"/>
    <w:basedOn w:val="39EChar0"/>
    <w:link w:val="39E"/>
    <w:uiPriority w:val="99"/>
    <w:rsid w:val="00F95C9C"/>
    <w:rPr>
      <w:rFonts w:ascii="Cocon modified" w:hAnsi="Cocon modified" w:cs="Cocon modified"/>
      <w:color w:val="1B567B"/>
      <w:sz w:val="28"/>
      <w:szCs w:val="28"/>
      <w:shd w:val="clear" w:color="auto" w:fill="FFFFFF" w:themeFill="background1"/>
    </w:rPr>
  </w:style>
  <w:style w:type="paragraph" w:customStyle="1" w:styleId="39-D">
    <w:name w:val="39 أرشيف سرد- D"/>
    <w:basedOn w:val="39D"/>
    <w:link w:val="39-DChar"/>
    <w:uiPriority w:val="99"/>
    <w:qFormat/>
    <w:rsid w:val="00F95C9C"/>
    <w:pPr>
      <w:numPr>
        <w:numId w:val="17"/>
      </w:numPr>
      <w:spacing w:before="0"/>
      <w:ind w:left="493" w:hanging="357"/>
    </w:pPr>
    <w:rPr>
      <w:sz w:val="28"/>
      <w:szCs w:val="28"/>
    </w:rPr>
  </w:style>
  <w:style w:type="character" w:customStyle="1" w:styleId="39-CChar">
    <w:name w:val="39 أرشيف سرد- C Char"/>
    <w:basedOn w:val="39CChar"/>
    <w:link w:val="39-C"/>
    <w:uiPriority w:val="99"/>
    <w:rsid w:val="00F95C9C"/>
    <w:rPr>
      <w:rFonts w:ascii="Cocon modified" w:hAnsi="Cocon modified" w:cs="Cocon modified"/>
      <w:color w:val="64327D"/>
      <w:sz w:val="28"/>
      <w:szCs w:val="28"/>
      <w:shd w:val="clear" w:color="auto" w:fill="FFFFFF" w:themeFill="background1"/>
    </w:rPr>
  </w:style>
  <w:style w:type="paragraph" w:customStyle="1" w:styleId="41E">
    <w:name w:val="41 تعداد نقطي سرد E"/>
    <w:basedOn w:val="41"/>
    <w:link w:val="41EChar"/>
    <w:uiPriority w:val="99"/>
    <w:qFormat/>
    <w:rsid w:val="00815159"/>
    <w:pPr>
      <w:jc w:val="left"/>
    </w:pPr>
    <w:rPr>
      <w:rFonts w:ascii="Cocon modified" w:hAnsi="Cocon modified"/>
      <w:sz w:val="28"/>
      <w:szCs w:val="28"/>
    </w:rPr>
  </w:style>
  <w:style w:type="character" w:customStyle="1" w:styleId="39-DChar">
    <w:name w:val="39 أرشيف سرد- D Char"/>
    <w:basedOn w:val="39DChar"/>
    <w:link w:val="39-D"/>
    <w:uiPriority w:val="99"/>
    <w:rsid w:val="00F95C9C"/>
    <w:rPr>
      <w:rFonts w:ascii="Cocon modified" w:hAnsi="Cocon modified" w:cs="Cocon modified"/>
      <w:color w:val="0F6F5D"/>
      <w:sz w:val="28"/>
      <w:szCs w:val="28"/>
      <w:shd w:val="clear" w:color="auto" w:fill="FFFFFF" w:themeFill="background1"/>
    </w:rPr>
  </w:style>
  <w:style w:type="paragraph" w:customStyle="1" w:styleId="41D0">
    <w:name w:val="41 تعداد نقطي سرد D"/>
    <w:basedOn w:val="41C"/>
    <w:link w:val="41DChar0"/>
    <w:uiPriority w:val="99"/>
    <w:qFormat/>
    <w:rsid w:val="00815159"/>
    <w:pPr>
      <w:jc w:val="left"/>
    </w:pPr>
    <w:rPr>
      <w:rFonts w:ascii="Cocon modified" w:hAnsi="Cocon modified"/>
      <w:sz w:val="28"/>
      <w:szCs w:val="28"/>
    </w:rPr>
  </w:style>
  <w:style w:type="character" w:customStyle="1" w:styleId="41EChar">
    <w:name w:val="41 تعداد نقطي سرد E Char"/>
    <w:basedOn w:val="41Char"/>
    <w:link w:val="41E"/>
    <w:uiPriority w:val="99"/>
    <w:rsid w:val="00815159"/>
    <w:rPr>
      <w:rFonts w:ascii="Cocon modified" w:hAnsi="Cocon modified" w:cs="Hacen Liner Screen Bd"/>
      <w:color w:val="2D2D2D"/>
      <w:sz w:val="28"/>
      <w:szCs w:val="28"/>
      <w:lang w:bidi="ar-SY"/>
    </w:rPr>
  </w:style>
  <w:style w:type="paragraph" w:customStyle="1" w:styleId="41-C">
    <w:name w:val="41 تعداد نقطي سرد- C"/>
    <w:basedOn w:val="141D"/>
    <w:link w:val="41-CChar"/>
    <w:uiPriority w:val="99"/>
    <w:qFormat/>
    <w:rsid w:val="00815159"/>
    <w:pPr>
      <w:jc w:val="left"/>
    </w:pPr>
    <w:rPr>
      <w:rFonts w:ascii="Cocon modified" w:hAnsi="Cocon modified"/>
      <w:sz w:val="28"/>
      <w:szCs w:val="28"/>
    </w:rPr>
  </w:style>
  <w:style w:type="character" w:customStyle="1" w:styleId="41DChar0">
    <w:name w:val="41 تعداد نقطي سرد D Char"/>
    <w:basedOn w:val="41CChar"/>
    <w:link w:val="41D0"/>
    <w:uiPriority w:val="99"/>
    <w:rsid w:val="00815159"/>
    <w:rPr>
      <w:rFonts w:ascii="Cocon modified" w:hAnsi="Cocon modified" w:cs="Hacen Liner Screen Bd"/>
      <w:color w:val="2D2D2D"/>
      <w:sz w:val="28"/>
      <w:szCs w:val="28"/>
      <w:lang w:bidi="ar-SY"/>
    </w:rPr>
  </w:style>
  <w:style w:type="paragraph" w:customStyle="1" w:styleId="41B">
    <w:name w:val="41 تعداد نقطي سرد B"/>
    <w:basedOn w:val="141R"/>
    <w:link w:val="41BChar"/>
    <w:uiPriority w:val="99"/>
    <w:qFormat/>
    <w:rsid w:val="00F95C9C"/>
    <w:pPr>
      <w:pBdr>
        <w:right w:val="single" w:sz="24" w:space="4" w:color="E64C53"/>
      </w:pBdr>
      <w:jc w:val="left"/>
    </w:pPr>
    <w:rPr>
      <w:rFonts w:ascii="Cocon modified" w:hAnsi="Cocon modified"/>
      <w:sz w:val="28"/>
      <w:szCs w:val="28"/>
    </w:rPr>
  </w:style>
  <w:style w:type="character" w:customStyle="1" w:styleId="41-CChar">
    <w:name w:val="41 تعداد نقطي سرد- C Char"/>
    <w:basedOn w:val="141DChar"/>
    <w:link w:val="41-C"/>
    <w:uiPriority w:val="99"/>
    <w:rsid w:val="00815159"/>
    <w:rPr>
      <w:rFonts w:ascii="Cocon modified" w:hAnsi="Cocon modified" w:cs="Hacen Liner Screen Bd"/>
      <w:color w:val="2D2D2D"/>
      <w:sz w:val="28"/>
      <w:szCs w:val="28"/>
      <w:lang w:bidi="ar-SY"/>
    </w:rPr>
  </w:style>
  <w:style w:type="paragraph" w:customStyle="1" w:styleId="42E">
    <w:name w:val="42 تعداد رقمي سرد E"/>
    <w:basedOn w:val="42"/>
    <w:link w:val="42EChar"/>
    <w:uiPriority w:val="99"/>
    <w:qFormat/>
    <w:rsid w:val="00906B06"/>
    <w:pPr>
      <w:jc w:val="left"/>
    </w:pPr>
    <w:rPr>
      <w:sz w:val="28"/>
      <w:szCs w:val="28"/>
    </w:rPr>
  </w:style>
  <w:style w:type="character" w:customStyle="1" w:styleId="41BChar">
    <w:name w:val="41 تعداد نقطي سرد B Char"/>
    <w:basedOn w:val="141RChar"/>
    <w:link w:val="41B"/>
    <w:uiPriority w:val="99"/>
    <w:rsid w:val="00F95C9C"/>
    <w:rPr>
      <w:rFonts w:ascii="Cocon modified" w:hAnsi="Cocon modified" w:cs="Hacen Liner Screen Bd"/>
      <w:color w:val="2D2D2D"/>
      <w:sz w:val="28"/>
      <w:szCs w:val="28"/>
      <w:lang w:bidi="ar-SY"/>
    </w:rPr>
  </w:style>
  <w:style w:type="paragraph" w:customStyle="1" w:styleId="42B">
    <w:name w:val="42 تعداد رقمي سرد B"/>
    <w:basedOn w:val="42R"/>
    <w:link w:val="42BChar"/>
    <w:uiPriority w:val="99"/>
    <w:qFormat/>
    <w:rsid w:val="00815159"/>
    <w:pPr>
      <w:jc w:val="left"/>
    </w:pPr>
    <w:rPr>
      <w:sz w:val="28"/>
      <w:szCs w:val="28"/>
    </w:rPr>
  </w:style>
  <w:style w:type="character" w:customStyle="1" w:styleId="42EChar">
    <w:name w:val="42 تعداد رقمي سرد E Char"/>
    <w:basedOn w:val="42Char"/>
    <w:link w:val="42E"/>
    <w:uiPriority w:val="99"/>
    <w:rsid w:val="00906B06"/>
    <w:rPr>
      <w:rFonts w:ascii="Cocon" w:hAnsi="Cocon" w:cs="Hacen Liner Screen Bd"/>
      <w:color w:val="2D2D2D"/>
      <w:sz w:val="28"/>
      <w:szCs w:val="28"/>
      <w:lang w:bidi="ar-SY"/>
    </w:rPr>
  </w:style>
  <w:style w:type="paragraph" w:customStyle="1" w:styleId="42D">
    <w:name w:val="42 تعداد رقمي سرد D"/>
    <w:basedOn w:val="142D"/>
    <w:link w:val="42DChar"/>
    <w:uiPriority w:val="99"/>
    <w:qFormat/>
    <w:rsid w:val="00906B06"/>
    <w:pPr>
      <w:jc w:val="left"/>
    </w:pPr>
    <w:rPr>
      <w:sz w:val="28"/>
      <w:szCs w:val="28"/>
    </w:rPr>
  </w:style>
  <w:style w:type="character" w:customStyle="1" w:styleId="42BChar">
    <w:name w:val="42 تعداد رقمي سرد B Char"/>
    <w:basedOn w:val="42RChar"/>
    <w:link w:val="42B"/>
    <w:uiPriority w:val="99"/>
    <w:rsid w:val="00815159"/>
    <w:rPr>
      <w:rFonts w:ascii="Cocon" w:hAnsi="Cocon" w:cs="Hacen Liner Screen Bd"/>
      <w:color w:val="2D2D2D"/>
      <w:sz w:val="28"/>
      <w:szCs w:val="28"/>
      <w:lang w:bidi="ar-SY"/>
    </w:rPr>
  </w:style>
  <w:style w:type="paragraph" w:customStyle="1" w:styleId="42C">
    <w:name w:val="42 تعداد رقمي سرد C"/>
    <w:basedOn w:val="142C"/>
    <w:link w:val="42CChar"/>
    <w:uiPriority w:val="99"/>
    <w:qFormat/>
    <w:rsid w:val="00815159"/>
    <w:pPr>
      <w:jc w:val="left"/>
    </w:pPr>
    <w:rPr>
      <w:sz w:val="28"/>
      <w:szCs w:val="28"/>
    </w:rPr>
  </w:style>
  <w:style w:type="character" w:customStyle="1" w:styleId="42DChar">
    <w:name w:val="42 تعداد رقمي سرد D Char"/>
    <w:basedOn w:val="142DChar"/>
    <w:link w:val="42D"/>
    <w:uiPriority w:val="99"/>
    <w:rsid w:val="00906B06"/>
    <w:rPr>
      <w:rFonts w:ascii="Cocon" w:hAnsi="Cocon" w:cs="Hacen Liner Screen Bd"/>
      <w:color w:val="2D2D2D"/>
      <w:sz w:val="28"/>
      <w:szCs w:val="28"/>
      <w:lang w:bidi="ar-SY"/>
    </w:rPr>
  </w:style>
  <w:style w:type="paragraph" w:customStyle="1" w:styleId="43-">
    <w:name w:val="43 شرح صورة-"/>
    <w:basedOn w:val="43"/>
    <w:link w:val="43-Char"/>
    <w:uiPriority w:val="99"/>
    <w:qFormat/>
    <w:rsid w:val="007405FB"/>
    <w:rPr>
      <w:sz w:val="30"/>
      <w:szCs w:val="30"/>
    </w:rPr>
  </w:style>
  <w:style w:type="character" w:customStyle="1" w:styleId="42CChar">
    <w:name w:val="42 تعداد رقمي سرد C Char"/>
    <w:basedOn w:val="142CChar"/>
    <w:link w:val="42C"/>
    <w:uiPriority w:val="99"/>
    <w:rsid w:val="00815159"/>
    <w:rPr>
      <w:rFonts w:ascii="Cocon" w:hAnsi="Cocon" w:cs="Hacen Liner Screen Bd"/>
      <w:color w:val="2D2D2D"/>
      <w:sz w:val="28"/>
      <w:szCs w:val="28"/>
      <w:lang w:bidi="ar-SY"/>
    </w:rPr>
  </w:style>
  <w:style w:type="paragraph" w:customStyle="1" w:styleId="44">
    <w:name w:val="44 عنوان رئيسي"/>
    <w:basedOn w:val="00"/>
    <w:link w:val="44Char"/>
    <w:uiPriority w:val="99"/>
    <w:qFormat/>
    <w:rsid w:val="000623DA"/>
  </w:style>
  <w:style w:type="character" w:customStyle="1" w:styleId="43Char">
    <w:name w:val="43 شرح صورة Char"/>
    <w:basedOn w:val="02Char"/>
    <w:link w:val="43"/>
    <w:uiPriority w:val="52"/>
    <w:rsid w:val="000623DA"/>
    <w:rPr>
      <w:rFonts w:ascii="Cocon modified" w:hAnsi="Cocon modified" w:cs="Cocon modified"/>
      <w:color w:val="2D2D2D"/>
      <w:sz w:val="28"/>
      <w:szCs w:val="28"/>
      <w:lang w:bidi="ar-SY"/>
    </w:rPr>
  </w:style>
  <w:style w:type="character" w:customStyle="1" w:styleId="43-Char">
    <w:name w:val="43 شرح صورة- Char"/>
    <w:basedOn w:val="43Char"/>
    <w:link w:val="43-"/>
    <w:uiPriority w:val="99"/>
    <w:rsid w:val="007405FB"/>
    <w:rPr>
      <w:rFonts w:ascii="Cocon modified" w:hAnsi="Cocon modified" w:cs="Cocon modified"/>
      <w:color w:val="2D2D2D"/>
      <w:sz w:val="30"/>
      <w:szCs w:val="30"/>
      <w:lang w:bidi="ar-SY"/>
    </w:rPr>
  </w:style>
  <w:style w:type="character" w:customStyle="1" w:styleId="44Char">
    <w:name w:val="44 عنوان رئيسي Char"/>
    <w:basedOn w:val="00Char"/>
    <w:link w:val="44"/>
    <w:uiPriority w:val="99"/>
    <w:rsid w:val="000623DA"/>
    <w:rPr>
      <w:rFonts w:ascii="Berlin Sans FB" w:eastAsia="Hacen Freehand" w:hAnsi="Berlin Sans FB" w:cs="Hacen Freehand"/>
      <w:color w:val="DE1F26"/>
      <w:sz w:val="52"/>
      <w:szCs w:val="48"/>
    </w:rPr>
  </w:style>
  <w:style w:type="paragraph" w:customStyle="1" w:styleId="a">
    <w:name w:val="سرد ذو توابع"/>
    <w:basedOn w:val="01-"/>
    <w:link w:val="Char0"/>
    <w:uiPriority w:val="99"/>
    <w:qFormat/>
    <w:rsid w:val="00906B06"/>
    <w:pPr>
      <w:numPr>
        <w:numId w:val="6"/>
      </w:numPr>
      <w:jc w:val="left"/>
    </w:pPr>
    <w:rPr>
      <w:rFonts w:ascii="Hacen Tunisia" w:hAnsi="Hacen Tunisia" w:cs="Hacen Tunisia"/>
      <w:sz w:val="28"/>
      <w:szCs w:val="28"/>
      <w:lang w:bidi="ar-SA"/>
    </w:rPr>
  </w:style>
  <w:style w:type="character" w:customStyle="1" w:styleId="Char0">
    <w:name w:val="سرد ذو توابع Char"/>
    <w:basedOn w:val="01-Char"/>
    <w:link w:val="a"/>
    <w:uiPriority w:val="99"/>
    <w:rsid w:val="00906B06"/>
    <w:rPr>
      <w:rFonts w:ascii="Hacen Tunisia" w:hAnsi="Hacen Tunisia" w:cs="Hacen Tunisia"/>
      <w:color w:val="2D2D2D"/>
      <w:sz w:val="28"/>
      <w:szCs w:val="28"/>
      <w:lang w:bidi="ar-SY"/>
    </w:rPr>
  </w:style>
  <w:style w:type="paragraph" w:customStyle="1" w:styleId="a0">
    <w:name w:val="تعداد جديد أحمر"/>
    <w:basedOn w:val="23G1"/>
    <w:link w:val="Char1"/>
    <w:uiPriority w:val="99"/>
    <w:qFormat/>
    <w:rsid w:val="00463D2A"/>
    <w:pPr>
      <w:numPr>
        <w:numId w:val="25"/>
      </w:numPr>
      <w:pBdr>
        <w:top w:val="none" w:sz="0" w:space="0" w:color="auto"/>
        <w:left w:val="single" w:sz="36" w:space="4" w:color="801217"/>
        <w:bottom w:val="none" w:sz="0" w:space="0" w:color="auto"/>
        <w:right w:val="single" w:sz="36" w:space="4" w:color="801217"/>
      </w:pBdr>
      <w:shd w:val="clear" w:color="auto" w:fill="F8D1D2"/>
      <w:ind w:left="533" w:right="180"/>
    </w:pPr>
    <w:rPr>
      <w:rFonts w:cs="Cocon modified"/>
      <w:color w:val="801217"/>
    </w:rPr>
  </w:style>
  <w:style w:type="paragraph" w:customStyle="1" w:styleId="a2">
    <w:name w:val="تعداد جديد أخضر"/>
    <w:basedOn w:val="25G3"/>
    <w:link w:val="Char2"/>
    <w:uiPriority w:val="99"/>
    <w:qFormat/>
    <w:rsid w:val="00463D2A"/>
    <w:pPr>
      <w:numPr>
        <w:numId w:val="27"/>
      </w:numPr>
      <w:pBdr>
        <w:top w:val="none" w:sz="0" w:space="0" w:color="auto"/>
        <w:left w:val="single" w:sz="36" w:space="4" w:color="0D3920"/>
        <w:bottom w:val="none" w:sz="0" w:space="0" w:color="auto"/>
        <w:right w:val="single" w:sz="36" w:space="4" w:color="0D3920"/>
      </w:pBdr>
      <w:shd w:val="clear" w:color="auto" w:fill="E1FBF6"/>
      <w:ind w:left="533" w:right="180"/>
    </w:pPr>
    <w:rPr>
      <w:rFonts w:cs="Cocon modified"/>
      <w:color w:val="0D3920"/>
    </w:rPr>
  </w:style>
  <w:style w:type="character" w:customStyle="1" w:styleId="23G1Char">
    <w:name w:val="23 تعداد G1 Char"/>
    <w:basedOn w:val="01A1Char"/>
    <w:link w:val="23G1"/>
    <w:uiPriority w:val="22"/>
    <w:rsid w:val="00781DED"/>
    <w:rPr>
      <w:rFonts w:ascii="Cocon modified" w:hAnsi="Cocon modified" w:cs="Hacen Sudan Bd"/>
      <w:color w:val="2D2D2D"/>
      <w:sz w:val="28"/>
      <w:szCs w:val="28"/>
      <w:shd w:val="clear" w:color="auto" w:fill="F8D1D2" w:themeFill="accent1" w:themeFillTint="33"/>
      <w:lang w:bidi="ar-SY"/>
    </w:rPr>
  </w:style>
  <w:style w:type="character" w:customStyle="1" w:styleId="Char1">
    <w:name w:val="تعداد جديد أحمر Char"/>
    <w:basedOn w:val="23G1Char"/>
    <w:link w:val="a0"/>
    <w:uiPriority w:val="99"/>
    <w:rsid w:val="00463D2A"/>
    <w:rPr>
      <w:rFonts w:ascii="Cocon modified" w:hAnsi="Cocon modified" w:cs="Cocon modified"/>
      <w:color w:val="801217"/>
      <w:sz w:val="28"/>
      <w:szCs w:val="28"/>
      <w:shd w:val="clear" w:color="auto" w:fill="F8D1D2"/>
      <w:lang w:bidi="ar-SY"/>
    </w:rPr>
  </w:style>
  <w:style w:type="paragraph" w:customStyle="1" w:styleId="a1">
    <w:name w:val="تعداد جديد أزرق"/>
    <w:basedOn w:val="24G2"/>
    <w:link w:val="Char3"/>
    <w:uiPriority w:val="99"/>
    <w:qFormat/>
    <w:rsid w:val="00463D2A"/>
    <w:pPr>
      <w:numPr>
        <w:numId w:val="26"/>
      </w:numPr>
      <w:pBdr>
        <w:top w:val="none" w:sz="0" w:space="0" w:color="auto"/>
        <w:left w:val="single" w:sz="36" w:space="4" w:color="0E2C3E"/>
        <w:bottom w:val="none" w:sz="0" w:space="0" w:color="auto"/>
        <w:right w:val="single" w:sz="36" w:space="4" w:color="0E2C3E"/>
      </w:pBdr>
      <w:shd w:val="clear" w:color="auto" w:fill="C3E1F3"/>
      <w:ind w:left="533" w:right="180"/>
    </w:pPr>
    <w:rPr>
      <w:rFonts w:cs="Cocon modified"/>
      <w:color w:val="0E2C3E"/>
      <w:lang w:val="en-GB"/>
    </w:rPr>
  </w:style>
  <w:style w:type="character" w:customStyle="1" w:styleId="25G3Char">
    <w:name w:val="25 تعداد G3 Char"/>
    <w:basedOn w:val="23G1Char"/>
    <w:link w:val="25G3"/>
    <w:uiPriority w:val="24"/>
    <w:rsid w:val="008227EB"/>
    <w:rPr>
      <w:rFonts w:ascii="Cocon modified" w:hAnsi="Cocon modified" w:cs="Hacen Liner Screen Bd"/>
      <w:color w:val="2D2D2D"/>
      <w:sz w:val="28"/>
      <w:szCs w:val="28"/>
      <w:shd w:val="clear" w:color="auto" w:fill="BAF0D1"/>
      <w:lang w:bidi="ar-SY"/>
    </w:rPr>
  </w:style>
  <w:style w:type="character" w:customStyle="1" w:styleId="Char2">
    <w:name w:val="تعداد جديد أخضر Char"/>
    <w:basedOn w:val="25G3Char"/>
    <w:link w:val="a2"/>
    <w:uiPriority w:val="99"/>
    <w:rsid w:val="00463D2A"/>
    <w:rPr>
      <w:rFonts w:ascii="Cocon modified" w:hAnsi="Cocon modified" w:cs="Cocon modified"/>
      <w:color w:val="0D3920"/>
      <w:sz w:val="28"/>
      <w:szCs w:val="28"/>
      <w:shd w:val="clear" w:color="auto" w:fill="E1FBF6"/>
      <w:lang w:bidi="ar-SY"/>
    </w:rPr>
  </w:style>
  <w:style w:type="paragraph" w:customStyle="1" w:styleId="a3">
    <w:name w:val="تعداد جديد بنفسجي"/>
    <w:basedOn w:val="26G4"/>
    <w:link w:val="Char4"/>
    <w:uiPriority w:val="99"/>
    <w:qFormat/>
    <w:rsid w:val="00463D2A"/>
    <w:pPr>
      <w:numPr>
        <w:numId w:val="28"/>
      </w:numPr>
      <w:pBdr>
        <w:top w:val="none" w:sz="0" w:space="0" w:color="auto"/>
        <w:left w:val="single" w:sz="36" w:space="4" w:color="371B45"/>
        <w:bottom w:val="none" w:sz="0" w:space="0" w:color="auto"/>
        <w:right w:val="single" w:sz="36" w:space="4" w:color="371B45"/>
      </w:pBdr>
      <w:shd w:val="clear" w:color="auto" w:fill="E6D7F0"/>
      <w:ind w:left="533" w:right="180"/>
    </w:pPr>
    <w:rPr>
      <w:rFonts w:cs="Cocon modified"/>
      <w:color w:val="371B45"/>
      <w:lang w:val="en-GB"/>
    </w:rPr>
  </w:style>
  <w:style w:type="character" w:customStyle="1" w:styleId="24G2Char">
    <w:name w:val="24 تعداد G2 Char"/>
    <w:basedOn w:val="23G1Char"/>
    <w:link w:val="24G2"/>
    <w:uiPriority w:val="23"/>
    <w:rsid w:val="008227EB"/>
    <w:rPr>
      <w:rFonts w:ascii="Cocon modified" w:hAnsi="Cocon modified" w:cs="Hacen Liner Screen Bd"/>
      <w:color w:val="2D2D2D"/>
      <w:sz w:val="28"/>
      <w:szCs w:val="28"/>
      <w:shd w:val="clear" w:color="auto" w:fill="D5DFF5" w:themeFill="accent2" w:themeFillTint="33"/>
      <w:lang w:bidi="ar-SY"/>
    </w:rPr>
  </w:style>
  <w:style w:type="character" w:customStyle="1" w:styleId="Char3">
    <w:name w:val="تعداد جديد أزرق Char"/>
    <w:basedOn w:val="24G2Char"/>
    <w:link w:val="a1"/>
    <w:uiPriority w:val="99"/>
    <w:rsid w:val="00463D2A"/>
    <w:rPr>
      <w:rFonts w:ascii="Cocon modified" w:hAnsi="Cocon modified" w:cs="Cocon modified"/>
      <w:color w:val="0E2C3E"/>
      <w:sz w:val="28"/>
      <w:szCs w:val="28"/>
      <w:shd w:val="clear" w:color="auto" w:fill="C3E1F3"/>
      <w:lang w:val="en-GB" w:bidi="ar-SY"/>
    </w:rPr>
  </w:style>
  <w:style w:type="character" w:customStyle="1" w:styleId="26G4Char">
    <w:name w:val="26 تعداد G4 Char"/>
    <w:basedOn w:val="25G3Char"/>
    <w:link w:val="26G4"/>
    <w:uiPriority w:val="25"/>
    <w:rsid w:val="008227EB"/>
    <w:rPr>
      <w:rFonts w:ascii="Cocon modified" w:hAnsi="Cocon modified" w:cs="Hacen Liner Screen Bd"/>
      <w:color w:val="2D2D2D"/>
      <w:sz w:val="28"/>
      <w:szCs w:val="28"/>
      <w:shd w:val="clear" w:color="auto" w:fill="E1CDEB"/>
      <w:lang w:bidi="ar-SY"/>
    </w:rPr>
  </w:style>
  <w:style w:type="character" w:customStyle="1" w:styleId="Char4">
    <w:name w:val="تعداد جديد بنفسجي Char"/>
    <w:basedOn w:val="26G4Char"/>
    <w:link w:val="a3"/>
    <w:uiPriority w:val="99"/>
    <w:rsid w:val="00463D2A"/>
    <w:rPr>
      <w:rFonts w:ascii="Cocon modified" w:hAnsi="Cocon modified" w:cs="Cocon modified"/>
      <w:color w:val="371B45"/>
      <w:sz w:val="28"/>
      <w:szCs w:val="28"/>
      <w:shd w:val="clear" w:color="auto" w:fill="E6D7F0"/>
      <w:lang w:val="en-GB" w:bidi="ar-SY"/>
    </w:rPr>
  </w:style>
  <w:style w:type="paragraph" w:customStyle="1" w:styleId="Style1">
    <w:name w:val="Style1"/>
    <w:basedOn w:val="ListParagraph"/>
    <w:link w:val="Style1Char"/>
    <w:uiPriority w:val="99"/>
    <w:rsid w:val="00134AA1"/>
    <w:pPr>
      <w:numPr>
        <w:numId w:val="10"/>
      </w:numPr>
      <w:bidi/>
      <w:spacing w:before="240" w:after="0" w:line="240" w:lineRule="auto"/>
    </w:pPr>
    <w:rPr>
      <w:rFonts w:ascii="Hacen Tunisia Bd" w:hAnsi="Hacen Tunisia Bd" w:cs="Hacen Tunisia Bd"/>
      <w:color w:val="1D1D1D"/>
      <w:sz w:val="36"/>
      <w:szCs w:val="36"/>
    </w:rPr>
  </w:style>
  <w:style w:type="character" w:customStyle="1" w:styleId="ListParagraphChar">
    <w:name w:val="List Paragraph Char"/>
    <w:basedOn w:val="DefaultParagraphFont"/>
    <w:link w:val="ListParagraph"/>
    <w:uiPriority w:val="99"/>
    <w:rsid w:val="00134AA1"/>
  </w:style>
  <w:style w:type="character" w:customStyle="1" w:styleId="Style1Char">
    <w:name w:val="Style1 Char"/>
    <w:basedOn w:val="ListParagraphChar"/>
    <w:link w:val="Style1"/>
    <w:uiPriority w:val="99"/>
    <w:rsid w:val="00134AA1"/>
    <w:rPr>
      <w:rFonts w:ascii="Hacen Tunisia Bd" w:hAnsi="Hacen Tunisia Bd" w:cs="Hacen Tunisia Bd"/>
      <w:color w:val="1D1D1D"/>
      <w:sz w:val="36"/>
      <w:szCs w:val="36"/>
    </w:rPr>
  </w:style>
  <w:style w:type="table" w:styleId="GridTable5Dark">
    <w:name w:val="Grid Table 5 Dark"/>
    <w:basedOn w:val="TableNormal"/>
    <w:uiPriority w:val="50"/>
    <w:rsid w:val="00537C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D5D5"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D2D2D"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D2D2D"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D2D2D"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D2D2D" w:themeFill="text1"/>
      </w:tcPr>
    </w:tblStylePr>
    <w:tblStylePr w:type="band1Vert">
      <w:tblPr/>
      <w:tcPr>
        <w:shd w:val="clear" w:color="auto" w:fill="ABABAB" w:themeFill="text1" w:themeFillTint="66"/>
      </w:tcPr>
    </w:tblStylePr>
    <w:tblStylePr w:type="band1Horz">
      <w:tblPr/>
      <w:tcPr>
        <w:shd w:val="clear" w:color="auto" w:fill="ABABAB" w:themeFill="text1" w:themeFillTint="66"/>
      </w:tcPr>
    </w:tblStylePr>
  </w:style>
  <w:style w:type="table" w:styleId="GridTable4-Accent5">
    <w:name w:val="Grid Table 4 Accent 5"/>
    <w:basedOn w:val="TableNormal"/>
    <w:uiPriority w:val="49"/>
    <w:rsid w:val="003364D3"/>
    <w:pPr>
      <w:spacing w:after="0"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5E5D94"/>
    <w:pPr>
      <w:spacing w:after="0" w:line="240" w:lineRule="auto"/>
    </w:pPr>
    <w:tblPr>
      <w:tblStyleRowBandSize w:val="1"/>
      <w:tblStyleColBandSize w:val="1"/>
      <w:tblBorders>
        <w:top w:val="single" w:sz="4" w:space="0" w:color="DF6F74" w:themeColor="accent6" w:themeTint="99"/>
        <w:left w:val="single" w:sz="4" w:space="0" w:color="DF6F74" w:themeColor="accent6" w:themeTint="99"/>
        <w:bottom w:val="single" w:sz="4" w:space="0" w:color="DF6F74" w:themeColor="accent6" w:themeTint="99"/>
        <w:right w:val="single" w:sz="4" w:space="0" w:color="DF6F74" w:themeColor="accent6" w:themeTint="99"/>
        <w:insideH w:val="single" w:sz="4" w:space="0" w:color="DF6F74" w:themeColor="accent6" w:themeTint="99"/>
        <w:insideV w:val="single" w:sz="4" w:space="0" w:color="DF6F74" w:themeColor="accent6" w:themeTint="99"/>
      </w:tblBorders>
    </w:tblPr>
    <w:tblStylePr w:type="firstRow">
      <w:rPr>
        <w:b/>
        <w:bCs/>
        <w:color w:val="FFFFFF" w:themeColor="background1"/>
      </w:rPr>
      <w:tblPr/>
      <w:tcPr>
        <w:tcBorders>
          <w:top w:val="single" w:sz="4" w:space="0" w:color="B3272E" w:themeColor="accent6"/>
          <w:left w:val="single" w:sz="4" w:space="0" w:color="B3272E" w:themeColor="accent6"/>
          <w:bottom w:val="single" w:sz="4" w:space="0" w:color="B3272E" w:themeColor="accent6"/>
          <w:right w:val="single" w:sz="4" w:space="0" w:color="B3272E" w:themeColor="accent6"/>
          <w:insideH w:val="nil"/>
          <w:insideV w:val="nil"/>
        </w:tcBorders>
        <w:shd w:val="clear" w:color="auto" w:fill="B3272E" w:themeFill="accent6"/>
      </w:tcPr>
    </w:tblStylePr>
    <w:tblStylePr w:type="lastRow">
      <w:rPr>
        <w:b/>
        <w:bCs/>
      </w:rPr>
      <w:tblPr/>
      <w:tcPr>
        <w:tcBorders>
          <w:top w:val="double" w:sz="4" w:space="0" w:color="B3272E" w:themeColor="accent6"/>
        </w:tcBorders>
      </w:tcPr>
    </w:tblStylePr>
    <w:tblStylePr w:type="firstCol">
      <w:rPr>
        <w:b/>
        <w:bCs/>
      </w:rPr>
    </w:tblStylePr>
    <w:tblStylePr w:type="lastCol">
      <w:rPr>
        <w:b/>
        <w:bCs/>
      </w:rPr>
    </w:tblStylePr>
    <w:tblStylePr w:type="band1Vert">
      <w:tblPr/>
      <w:tcPr>
        <w:shd w:val="clear" w:color="auto" w:fill="F4CED0" w:themeFill="accent6" w:themeFillTint="33"/>
      </w:tcPr>
    </w:tblStylePr>
    <w:tblStylePr w:type="band1Horz">
      <w:tblPr/>
      <w:tcPr>
        <w:shd w:val="clear" w:color="auto" w:fill="F4CED0" w:themeFill="accent6" w:themeFillTint="33"/>
      </w:tcPr>
    </w:tblStylePr>
  </w:style>
  <w:style w:type="table" w:styleId="GridTable1Light-Accent1">
    <w:name w:val="Grid Table 1 Light Accent 1"/>
    <w:basedOn w:val="TableNormal"/>
    <w:uiPriority w:val="46"/>
    <w:rsid w:val="00CD2893"/>
    <w:pPr>
      <w:spacing w:after="0" w:line="240" w:lineRule="auto"/>
    </w:pPr>
    <w:tblPr>
      <w:tblStyleRowBandSize w:val="1"/>
      <w:tblStyleColBandSize w:val="1"/>
      <w:tblBorders>
        <w:top w:val="single" w:sz="4" w:space="0" w:color="F2A4A7" w:themeColor="accent1" w:themeTint="66"/>
        <w:left w:val="single" w:sz="4" w:space="0" w:color="F2A4A7" w:themeColor="accent1" w:themeTint="66"/>
        <w:bottom w:val="single" w:sz="4" w:space="0" w:color="F2A4A7" w:themeColor="accent1" w:themeTint="66"/>
        <w:right w:val="single" w:sz="4" w:space="0" w:color="F2A4A7" w:themeColor="accent1" w:themeTint="66"/>
        <w:insideH w:val="single" w:sz="4" w:space="0" w:color="F2A4A7" w:themeColor="accent1" w:themeTint="66"/>
        <w:insideV w:val="single" w:sz="4" w:space="0" w:color="F2A4A7" w:themeColor="accent1" w:themeTint="66"/>
      </w:tblBorders>
    </w:tblPr>
    <w:tblStylePr w:type="firstRow">
      <w:rPr>
        <w:b/>
        <w:bCs/>
      </w:rPr>
      <w:tblPr/>
      <w:tcPr>
        <w:tcBorders>
          <w:bottom w:val="single" w:sz="12" w:space="0" w:color="EC777B" w:themeColor="accent1" w:themeTint="99"/>
        </w:tcBorders>
      </w:tcPr>
    </w:tblStylePr>
    <w:tblStylePr w:type="lastRow">
      <w:rPr>
        <w:b/>
        <w:bCs/>
      </w:rPr>
      <w:tblPr/>
      <w:tcPr>
        <w:tcBorders>
          <w:top w:val="double" w:sz="2" w:space="0" w:color="EC777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D2893"/>
    <w:pPr>
      <w:spacing w:after="0" w:line="240" w:lineRule="auto"/>
    </w:pPr>
    <w:tblPr>
      <w:tblStyleRowBandSize w:val="1"/>
      <w:tblStyleColBandSize w:val="1"/>
      <w:tblBorders>
        <w:top w:val="single" w:sz="2" w:space="0" w:color="EC777B" w:themeColor="accent1" w:themeTint="99"/>
        <w:bottom w:val="single" w:sz="2" w:space="0" w:color="EC777B" w:themeColor="accent1" w:themeTint="99"/>
        <w:insideH w:val="single" w:sz="2" w:space="0" w:color="EC777B" w:themeColor="accent1" w:themeTint="99"/>
        <w:insideV w:val="single" w:sz="2" w:space="0" w:color="EC777B" w:themeColor="accent1" w:themeTint="99"/>
      </w:tblBorders>
    </w:tblPr>
    <w:tblStylePr w:type="firstRow">
      <w:rPr>
        <w:b/>
        <w:bCs/>
      </w:rPr>
      <w:tblPr/>
      <w:tcPr>
        <w:tcBorders>
          <w:top w:val="nil"/>
          <w:bottom w:val="single" w:sz="12" w:space="0" w:color="EC777B" w:themeColor="accent1" w:themeTint="99"/>
          <w:insideH w:val="nil"/>
          <w:insideV w:val="nil"/>
        </w:tcBorders>
        <w:shd w:val="clear" w:color="auto" w:fill="FFFFFF" w:themeFill="background1"/>
      </w:tcPr>
    </w:tblStylePr>
    <w:tblStylePr w:type="lastRow">
      <w:rPr>
        <w:b/>
        <w:bCs/>
      </w:rPr>
      <w:tblPr/>
      <w:tcPr>
        <w:tcBorders>
          <w:top w:val="double" w:sz="2" w:space="0" w:color="EC777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D2" w:themeFill="accent1" w:themeFillTint="33"/>
      </w:tcPr>
    </w:tblStylePr>
    <w:tblStylePr w:type="band1Horz">
      <w:tblPr/>
      <w:tcPr>
        <w:shd w:val="clear" w:color="auto" w:fill="F8D1D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2588">
      <w:bodyDiv w:val="1"/>
      <w:marLeft w:val="0"/>
      <w:marRight w:val="0"/>
      <w:marTop w:val="0"/>
      <w:marBottom w:val="0"/>
      <w:divBdr>
        <w:top w:val="none" w:sz="0" w:space="0" w:color="auto"/>
        <w:left w:val="none" w:sz="0" w:space="0" w:color="auto"/>
        <w:bottom w:val="none" w:sz="0" w:space="0" w:color="auto"/>
        <w:right w:val="none" w:sz="0" w:space="0" w:color="auto"/>
      </w:divBdr>
      <w:divsChild>
        <w:div w:id="917833845">
          <w:marLeft w:val="0"/>
          <w:marRight w:val="0"/>
          <w:marTop w:val="0"/>
          <w:marBottom w:val="0"/>
          <w:divBdr>
            <w:top w:val="none" w:sz="0" w:space="0" w:color="auto"/>
            <w:left w:val="none" w:sz="0" w:space="0" w:color="auto"/>
            <w:bottom w:val="none" w:sz="0" w:space="0" w:color="auto"/>
            <w:right w:val="none" w:sz="0" w:space="0" w:color="auto"/>
          </w:divBdr>
          <w:divsChild>
            <w:div w:id="878131916">
              <w:marLeft w:val="0"/>
              <w:marRight w:val="0"/>
              <w:marTop w:val="0"/>
              <w:marBottom w:val="0"/>
              <w:divBdr>
                <w:top w:val="none" w:sz="0" w:space="0" w:color="auto"/>
                <w:left w:val="none" w:sz="0" w:space="0" w:color="auto"/>
                <w:bottom w:val="none" w:sz="0" w:space="0" w:color="auto"/>
                <w:right w:val="none" w:sz="0" w:space="0" w:color="auto"/>
              </w:divBdr>
              <w:divsChild>
                <w:div w:id="13029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4203">
      <w:bodyDiv w:val="1"/>
      <w:marLeft w:val="0"/>
      <w:marRight w:val="0"/>
      <w:marTop w:val="0"/>
      <w:marBottom w:val="0"/>
      <w:divBdr>
        <w:top w:val="none" w:sz="0" w:space="0" w:color="auto"/>
        <w:left w:val="none" w:sz="0" w:space="0" w:color="auto"/>
        <w:bottom w:val="none" w:sz="0" w:space="0" w:color="auto"/>
        <w:right w:val="none" w:sz="0" w:space="0" w:color="auto"/>
      </w:divBdr>
      <w:divsChild>
        <w:div w:id="80369454">
          <w:marLeft w:val="0"/>
          <w:marRight w:val="0"/>
          <w:marTop w:val="0"/>
          <w:marBottom w:val="0"/>
          <w:divBdr>
            <w:top w:val="none" w:sz="0" w:space="0" w:color="auto"/>
            <w:left w:val="none" w:sz="0" w:space="0" w:color="auto"/>
            <w:bottom w:val="none" w:sz="0" w:space="0" w:color="auto"/>
            <w:right w:val="none" w:sz="0" w:space="0" w:color="auto"/>
          </w:divBdr>
          <w:divsChild>
            <w:div w:id="941839019">
              <w:marLeft w:val="0"/>
              <w:marRight w:val="0"/>
              <w:marTop w:val="0"/>
              <w:marBottom w:val="0"/>
              <w:divBdr>
                <w:top w:val="none" w:sz="0" w:space="0" w:color="auto"/>
                <w:left w:val="none" w:sz="0" w:space="0" w:color="auto"/>
                <w:bottom w:val="none" w:sz="0" w:space="0" w:color="auto"/>
                <w:right w:val="none" w:sz="0" w:space="0" w:color="auto"/>
              </w:divBdr>
              <w:divsChild>
                <w:div w:id="14587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43337">
      <w:bodyDiv w:val="1"/>
      <w:marLeft w:val="0"/>
      <w:marRight w:val="0"/>
      <w:marTop w:val="0"/>
      <w:marBottom w:val="0"/>
      <w:divBdr>
        <w:top w:val="none" w:sz="0" w:space="0" w:color="auto"/>
        <w:left w:val="none" w:sz="0" w:space="0" w:color="auto"/>
        <w:bottom w:val="none" w:sz="0" w:space="0" w:color="auto"/>
        <w:right w:val="none" w:sz="0" w:space="0" w:color="auto"/>
      </w:divBdr>
    </w:div>
    <w:div w:id="447512118">
      <w:bodyDiv w:val="1"/>
      <w:marLeft w:val="0"/>
      <w:marRight w:val="0"/>
      <w:marTop w:val="0"/>
      <w:marBottom w:val="0"/>
      <w:divBdr>
        <w:top w:val="none" w:sz="0" w:space="0" w:color="auto"/>
        <w:left w:val="none" w:sz="0" w:space="0" w:color="auto"/>
        <w:bottom w:val="none" w:sz="0" w:space="0" w:color="auto"/>
        <w:right w:val="none" w:sz="0" w:space="0" w:color="auto"/>
      </w:divBdr>
    </w:div>
    <w:div w:id="1052847956">
      <w:bodyDiv w:val="1"/>
      <w:marLeft w:val="0"/>
      <w:marRight w:val="0"/>
      <w:marTop w:val="0"/>
      <w:marBottom w:val="0"/>
      <w:divBdr>
        <w:top w:val="none" w:sz="0" w:space="0" w:color="auto"/>
        <w:left w:val="none" w:sz="0" w:space="0" w:color="auto"/>
        <w:bottom w:val="none" w:sz="0" w:space="0" w:color="auto"/>
        <w:right w:val="none" w:sz="0" w:space="0" w:color="auto"/>
      </w:divBdr>
      <w:divsChild>
        <w:div w:id="1747678965">
          <w:marLeft w:val="0"/>
          <w:marRight w:val="0"/>
          <w:marTop w:val="0"/>
          <w:marBottom w:val="0"/>
          <w:divBdr>
            <w:top w:val="none" w:sz="0" w:space="0" w:color="auto"/>
            <w:left w:val="none" w:sz="0" w:space="0" w:color="auto"/>
            <w:bottom w:val="none" w:sz="0" w:space="0" w:color="auto"/>
            <w:right w:val="none" w:sz="0" w:space="0" w:color="auto"/>
          </w:divBdr>
          <w:divsChild>
            <w:div w:id="1206404881">
              <w:marLeft w:val="0"/>
              <w:marRight w:val="0"/>
              <w:marTop w:val="0"/>
              <w:marBottom w:val="0"/>
              <w:divBdr>
                <w:top w:val="none" w:sz="0" w:space="0" w:color="auto"/>
                <w:left w:val="none" w:sz="0" w:space="0" w:color="auto"/>
                <w:bottom w:val="none" w:sz="0" w:space="0" w:color="auto"/>
                <w:right w:val="none" w:sz="0" w:space="0" w:color="auto"/>
              </w:divBdr>
              <w:divsChild>
                <w:div w:id="17351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950521">
      <w:bodyDiv w:val="1"/>
      <w:marLeft w:val="0"/>
      <w:marRight w:val="0"/>
      <w:marTop w:val="0"/>
      <w:marBottom w:val="0"/>
      <w:divBdr>
        <w:top w:val="none" w:sz="0" w:space="0" w:color="auto"/>
        <w:left w:val="none" w:sz="0" w:space="0" w:color="auto"/>
        <w:bottom w:val="none" w:sz="0" w:space="0" w:color="auto"/>
        <w:right w:val="none" w:sz="0" w:space="0" w:color="auto"/>
      </w:divBdr>
    </w:div>
    <w:div w:id="1568152700">
      <w:bodyDiv w:val="1"/>
      <w:marLeft w:val="0"/>
      <w:marRight w:val="0"/>
      <w:marTop w:val="0"/>
      <w:marBottom w:val="0"/>
      <w:divBdr>
        <w:top w:val="none" w:sz="0" w:space="0" w:color="auto"/>
        <w:left w:val="none" w:sz="0" w:space="0" w:color="auto"/>
        <w:bottom w:val="none" w:sz="0" w:space="0" w:color="auto"/>
        <w:right w:val="none" w:sz="0" w:space="0" w:color="auto"/>
      </w:divBdr>
    </w:div>
    <w:div w:id="214395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hyperlink" Target="http://www.facebook.com/ITE.RBCs"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ad_000\Desktop\RBCs%20Med%202020\Templates\nonaty%20template.dotx" TargetMode="External"/></Relationships>
</file>

<file path=word/theme/theme1.xml><?xml version="1.0" encoding="utf-8"?>
<a:theme xmlns:a="http://schemas.openxmlformats.org/drawingml/2006/main" name="Office Theme">
  <a:themeElements>
    <a:clrScheme name="RBCs">
      <a:dk1>
        <a:srgbClr val="2D2D2D"/>
      </a:dk1>
      <a:lt1>
        <a:sysClr val="window" lastClr="FFFFFF"/>
      </a:lt1>
      <a:dk2>
        <a:srgbClr val="28324E"/>
      </a:dk2>
      <a:lt2>
        <a:srgbClr val="D1D5D5"/>
      </a:lt2>
      <a:accent1>
        <a:srgbClr val="DE1F26"/>
      </a:accent1>
      <a:accent2>
        <a:srgbClr val="3265CC"/>
      </a:accent2>
      <a:accent3>
        <a:srgbClr val="7D3B97"/>
      </a:accent3>
      <a:accent4>
        <a:srgbClr val="26A65D"/>
      </a:accent4>
      <a:accent5>
        <a:srgbClr val="5F5F5F"/>
      </a:accent5>
      <a:accent6>
        <a:srgbClr val="B3272E"/>
      </a:accent6>
      <a:hlink>
        <a:srgbClr val="002060"/>
      </a:hlink>
      <a:folHlink>
        <a:srgbClr val="7030A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EE13C-864D-4582-B52F-9C0DABEBD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nonaty template.dotx</Template>
  <TotalTime>1963</TotalTime>
  <Pages>8</Pages>
  <Words>1869</Words>
  <Characters>10659</Characters>
  <Application>Microsoft Office Word</Application>
  <DocSecurity>0</DocSecurity>
  <Lines>88</Lines>
  <Paragraphs>25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RBCs</dc:creator>
  <cp:keywords/>
  <dc:description/>
  <cp:lastModifiedBy>Nany toma</cp:lastModifiedBy>
  <cp:revision>269</cp:revision>
  <cp:lastPrinted>2016-02-27T15:15:00Z</cp:lastPrinted>
  <dcterms:created xsi:type="dcterms:W3CDTF">2021-03-18T18:40:00Z</dcterms:created>
  <dcterms:modified xsi:type="dcterms:W3CDTF">2023-07-22T07:02:00Z</dcterms:modified>
</cp:coreProperties>
</file>